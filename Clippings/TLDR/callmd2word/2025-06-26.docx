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eaditlater-18-42-17"/>
    <w:p>
      <w:pPr>
        <w:pStyle w:val="Heading1"/>
      </w:pPr>
      <w:r>
        <w:t xml:space="preserve">ReadItLater 18-42-17</w:t>
      </w:r>
    </w:p>
    <w:bookmarkStart w:id="20" w:name="序言权力的真相"/>
    <w:p>
      <w:pPr>
        <w:pStyle w:val="Heading3"/>
      </w:pPr>
      <w:r>
        <w:t xml:space="preserve">序言：权力的真相</w:t>
      </w:r>
    </w:p>
    <w:p>
      <w:pPr>
        <w:pStyle w:val="FirstParagraph"/>
      </w:pPr>
      <w:r>
        <w:t xml:space="preserve">我不想让你彻底碾压你的敌人，我希望你意识到，这种事在商界一直都在发生。我多年来一直想采访这个人，他是我一直以来最喜欢的作家之一，他写了《权力的48条法则》。此时此刻，正有秃鹫在你周围盘旋，它们会收购你的企业，然后将你碾碎。这是一个无情的世界。而这恰恰表明你很软弱，我们可以玩弄你。下一次，我们会把你往死里谈。我不想让你变成那样，我希望你保持开放。你认为一个想要掌控或拥有权力的年轻人，最应该知道却又最被低估的人性真相是什么？你能拥有的最重要的技能是……哇。当你感到完全写不下去的时候，你会做什么？你知道吗，这个问题几乎让我想要哭泣。我很抱含歉。</w:t>
      </w:r>
    </w:p>
    <w:p>
      <w:pPr>
        <w:pStyle w:val="BodyText"/>
      </w:pPr>
      <w:r>
        <w:t xml:space="preserve">这里是《Big Deal Podcast》，我是 Cody Sanchez。我太激动了，朋友们。我多年来一直想采访这个人，他是我一直以来最喜欢的作家之一。我今天甚至有些不好意思地告诉了他这件事。如果你和我一样，想要理解权力，想要明白如何诱惑他人，想要知道如何得偿所愿，想要弄清楚为什么那个人不按我的意愿行事，想知道这些人是不是真的想害我，想了解那些没人会告诉你的事实真相……我认为罗伯特·格林是世界上少数会告诉你真相的人之一。</w:t>
      </w:r>
    </w:p>
    <w:p>
      <w:pPr>
        <w:pStyle w:val="BodyText"/>
      </w:pPr>
      <w:r>
        <w:t xml:space="preserve">他写了非常著名的《权力的48条法则》，他给了我一本。他实际上写了七本书，销量数百万册，都围绕着一个核心理念：我们如何沟通，以及权力如何存在。我们谈论了跨越数十年、数百年的不变人性，谈论了如何避免变得“反诱惑”，以及一个年轻人应该知道却无人会告知的道理。</w:t>
      </w:r>
    </w:p>
    <w:p>
      <w:pPr>
        <w:pStyle w:val="BodyText"/>
      </w:pPr>
      <w:r>
        <w:t xml:space="preserve">我希望你和我一样喜欢这次与罗伯特·格林的对话。我希望你在评论中告诉我我的表现如何，因为我非常紧张，昨晚因为想着这次采访而彻夜未眠。希望你能给这个视频大量的观看、点赞、分享，并订阅我的频道，这样我才能请他再次光临，因为我还有大约452个问题想问他。所以，如果你也有问题想问罗伯特，请在下方留言，我保证下次我们会聊得更深入。</w:t>
      </w:r>
    </w:p>
    <w:p>
      <w:pPr>
        <w:pStyle w:val="BodyText"/>
      </w:pPr>
      <w:r>
        <w:t xml:space="preserve">闲话少说，让我们欢迎独一无二的罗伯特·格林。</w:t>
      </w:r>
    </w:p>
    <w:bookmarkEnd w:id="20"/>
    <w:bookmarkStart w:id="21" w:name="写作思考与手写的力量"/>
    <w:p>
      <w:pPr>
        <w:pStyle w:val="Heading3"/>
      </w:pPr>
      <w:r>
        <w:t xml:space="preserve">写作、思考与手写的力量</w:t>
      </w:r>
    </w:p>
    <w:p>
      <w:pPr>
        <w:pStyle w:val="FirstParagraph"/>
      </w:pPr>
      <w:r>
        <w:t xml:space="preserve">你是在写作、说话还是阅读时思考得最好？</w:t>
      </w:r>
    </w:p>
    <w:p>
      <w:pPr>
        <w:pStyle w:val="BodyText"/>
      </w:pPr>
      <w:r>
        <w:t xml:space="preserve">哇。嗯，当我在阅读时，我确实在进行大量的思考。我的阅读方式非常主动。我会在书的页边空白处做笔记、写字。如果我不喜欢一本书——这种情况时有发生——我会在上面划掉所有东西，在页边写上“去你的”之类的。我会一边读一边和书争论、对话。</w:t>
      </w:r>
    </w:p>
    <w:p>
      <w:pPr>
        <w:pStyle w:val="BodyText"/>
      </w:pPr>
      <w:r>
        <w:t xml:space="preserve">但是，当我在说话时，有时我觉得自己没能像我希望的那样清晰地表达我的想法。所以我真的认为，通过写作这种形式，我的思考是最好的。我一直都是手写初稿。现在，因为中风的缘故，我只能手写，因为我没法打字了，我曾经是个打字很快的人。</w:t>
      </w:r>
    </w:p>
    <w:p>
      <w:pPr>
        <w:pStyle w:val="BodyText"/>
      </w:pPr>
      <w:r>
        <w:t xml:space="preserve">手写有一种感觉，因为你知道，你们这些年轻人可能已经不知道手写是什么了，对他们来说，这仿佛是几千年前的东西。但当你手写时，感觉和打字是不同的。手和大脑之间的连接比通过电脑更直接。所以我觉得，当我在写作时，我仿佛是在纸上刮擦出一些我耳朵里听到的东西。这有点难以描述，但当我在家写这一章时，我正在经历这个过程，离开这里后我还会继续。</w:t>
      </w:r>
    </w:p>
    <w:p>
      <w:pPr>
        <w:pStyle w:val="BodyText"/>
      </w:pPr>
      <w:r>
        <w:t xml:space="preserve">我喜欢这种感觉。我也有同感。我在写作时思考得最好。那种能力，是的，它几乎像是通过笔进行的情感转移，这很难做到。你可以在键盘上用力敲击，但你无法跳出框框，对吧？在电脑里，你受限于某种结构化的流程。而用笔，它就是你的剑，你可以随心所欲，它无法真正约束你。我也一直喜欢同样的感觉。</w:t>
      </w:r>
    </w:p>
    <w:bookmarkEnd w:id="21"/>
    <w:bookmarkStart w:id="22" w:name="权力的48条法则页边注的由来"/>
    <w:p>
      <w:pPr>
        <w:pStyle w:val="Heading3"/>
      </w:pPr>
      <w:r>
        <w:t xml:space="preserve">《权力的48条法则》页边注的由来</w:t>
      </w:r>
    </w:p>
    <w:p>
      <w:pPr>
        <w:pStyle w:val="FirstParagraph"/>
      </w:pPr>
      <w:r>
        <w:t xml:space="preserve">有趣的是，我上次重读你的第一本书《权力的48条法则》时，是在电脑上，或者说是在iPad上看的。所以我忘记了……我不知道iPad或电子书版是否包含那些页边注。这真是太神奇了，在这个人人都在抄袭的时代，竟然没有更多人模仿你这种标志性的页边注设计。它真的让我感觉像是在以某种方式与你对话，这就像是你的私人笔记。你是怎么想出这个点子的？</w:t>
      </w:r>
    </w:p>
    <w:p>
      <w:pPr>
        <w:pStyle w:val="BodyText"/>
      </w:pPr>
      <w:r>
        <w:t xml:space="preserve">嗯，你知道，那已经是26年前，或者说28年前我开始写这本书的时候了。哇。但它以一种有机的方式结合在了一起。我记得，我是犹太人，13岁时举行了成年礼。在此之前，你必须去希伯来学校，用希伯来语阅读《摩西五经》。所以我学了希伯来语。当你读《摩西五经》时，正文是《圣经》的段落，而在页边空白处，是几千年前的权威人士对这段经文的评注。这个想法一定在我脑海里扎了根，就是那种“权威人士在页边对材料进行评论”的感觉。</w:t>
      </w:r>
    </w:p>
    <w:p>
      <w:pPr>
        <w:pStyle w:val="BodyText"/>
      </w:pPr>
      <w:r>
        <w:t xml:space="preserve">我也读过其他有类似设计的书，虽然非常罕见。但不知怎的，我觉得我研究了那么多精彩的寓言和故事，却无法将它们融入到我正在写的内容里。我希望同时有几种声音在进行。所以，页边上的材料——它们是书中的引文、寓言，来自各种不同的来源——就像一场与我所写内容的对话。我通过它们来评论我的正文。比如，会有一则来自古希腊作家伊索寓言的著名故事，用一种非常基本、近乎童趣的方式，讲述一个关于权力的故事，而它与我写的内容直接相关。我发现这是一种非常强大的写作形式。</w:t>
      </w:r>
    </w:p>
    <w:bookmarkEnd w:id="22"/>
    <w:bookmarkStart w:id="23" w:name="权力的法则切勿盖过上司的光芒"/>
    <w:p>
      <w:pPr>
        <w:pStyle w:val="Heading3"/>
      </w:pPr>
      <w:r>
        <w:t xml:space="preserve">权力的法则：切勿盖过上司的光芒</w:t>
      </w:r>
    </w:p>
    <w:p>
      <w:pPr>
        <w:pStyle w:val="FirstParagraph"/>
      </w:pPr>
      <w:r>
        <w:t xml:space="preserve">我之前在两家公司都被排挤出局，两次都是因为我违反了第一条法则。</w:t>
      </w:r>
    </w:p>
    <w:p>
      <w:pPr>
        <w:pStyle w:val="BodyText"/>
      </w:pPr>
      <w:r>
        <w:t xml:space="preserve">哦，天哪。相信我，在写这本书之前，我也违反过好几次。</w:t>
      </w:r>
    </w:p>
    <w:p>
      <w:pPr>
        <w:pStyle w:val="BodyText"/>
      </w:pPr>
      <w:r>
        <w:t xml:space="preserve">第一条法则是“切勿盖过上司的光芒”。两次我都像个小孩，拿着自己画的画想送给父母一样。我赢得了一个奖项，为另一家公司发展了一个业务线，然后像个兴奋的小孩一样，把这个成果带到我当时工作的两家公司的上级合伙人面前。那些是什么类型的公司？金融公司，私募股权。我当时以为这是在向他们展示我学到的东西，展示我有多聪明，这有多棒，看看我们做了什么。但很快我就意识到，哦，他们想上封面，而不是我。我本应该把这个荣誉带给他们，说“你应该上封面”，而不是自己揽下。我真的花了两次惨痛的教训才最终明白。</w:t>
      </w:r>
    </w:p>
    <w:p>
      <w:pPr>
        <w:pStyle w:val="BodyText"/>
      </w:pPr>
      <w:r>
        <w:t xml:space="preserve">那后来发生了什么？他们解雇了你吗？</w:t>
      </w:r>
    </w:p>
    <w:p>
      <w:pPr>
        <w:pStyle w:val="BodyText"/>
      </w:pPr>
      <w:r>
        <w:t xml:space="preserve">不，两次都更具颠覆性，就像你说的。他们会采取一些迂回的手段，比如“让我们把资源投给这家公司，而不是Cody的部门”。是的，完全是非直接的沟通。而我当时不知道如何玩这个游戏，我太直来直去，错过了太多情商信号。</w:t>
      </w:r>
    </w:p>
    <w:p>
      <w:pPr>
        <w:pStyle w:val="BodyText"/>
      </w:pPr>
      <w:r>
        <w:t xml:space="preserve">你知道，这正是我写这本书的原因。我写这本书的时候，并不是一个拥有很多权力的人，事实上，我是一个毫无权力的人。我做过很多不同的工作，我在好莱坞工作过，不是很成功。但很多像我这样的人，进入职场时都很天真。没人告诉你这些规则，没人告诉你人们可以如此狡猾、如此政治化，他们有自尊心，如果你说错话，或者在某些方面踩到了他们的痛处，你就会付出代价。你的父母不告诉你这些，大学教授，天哪，更不会告诉你这些。你的老板也从不谈论这个。没人愿意谈论。</w:t>
      </w:r>
    </w:p>
    <w:p>
      <w:pPr>
        <w:pStyle w:val="BodyText"/>
      </w:pPr>
      <w:r>
        <w:t xml:space="preserve">所以，天真无邪的Cody或Robert进入了职场，你只是在做自己，你只想给他们留下好印象，想着“只要我工作做得好，不就够了吗？”不。自尊、政治、让别人看起来体面，这些占了游戏的90%，尤其是在你刚起步的时候。没人谈论这个，这就像一个肮脏的小秘密。但它不是秘密，它就是世界的运作方式。我就是想揭示这一点。</w:t>
      </w:r>
    </w:p>
    <w:bookmarkEnd w:id="23"/>
    <w:bookmarkStart w:id="24" w:name="职场政治的潜规则"/>
    <w:p>
      <w:pPr>
        <w:pStyle w:val="Heading3"/>
      </w:pPr>
      <w:r>
        <w:t xml:space="preserve">职场政治的潜规则</w:t>
      </w:r>
    </w:p>
    <w:p>
      <w:pPr>
        <w:pStyle w:val="FirstParagraph"/>
      </w:pPr>
      <w:r>
        <w:t xml:space="preserve">你认为在年轻人中，有多大比例的人真正意识到现实世界存在着这种运作的暗流？25年后的今天，人们是否普遍理解了这一点，还是说大家仍然不明白直接并不总能让你得偿所愿？</w:t>
      </w:r>
    </w:p>
    <w:p>
      <w:pPr>
        <w:pStyle w:val="BodyText"/>
      </w:pPr>
      <w:r>
        <w:t xml:space="preserve">嗯，如果非要给个百分比，我大概想过，虽然完全不科学，但我认为大约有5%的人能直觉地理解这些法则。我无法解释为什么，我不认为这是遗传的。但就是有那么一种感觉，他们明白，比如第四条法则“话说的越少越好”。他们明白，如果少说话，就不会说出愚蠢的话，别人会觉得他们有一种神秘的光环，很有力量。他们知道这一点，不需要读罗伯特的书。这仿佛就在他们的DNA里。这些人通常在生活中能走得很远，而且他们往往比我们其他人更不道德、更不合伦理。</w:t>
      </w:r>
    </w:p>
    <w:p>
      <w:pPr>
        <w:pStyle w:val="BodyText"/>
      </w:pPr>
      <w:r>
        <w:t xml:space="preserve">但是，大多数人，那95%的我们，我们并不知道这些事情，因为其中一些看起来是违反直觉的。比如有一条法则，人们经常批评我，我想是第十条，“远离不幸和倒霉的人”。他们以为我的意思是 просто避开那些运气不好或受害者。但这根本不是我写的意思，你得读那一章才能理解。我的意思是，有时候一些人进入你的生活，他们总是充满戏剧性，非常有魅力，有很多故事要讲。通常这些故事都是关于别人如何对他们做了可怕的事，他们是受害者。他们的生活充满了戏剧性，这看起来很有趣，你和他们成了朋友。然后慢慢地，你被卷入了他们所有的戏剧中。他们和你争吵，然后背叛你，然后又和解，你发现自己被他们那种丑陋的能量感染了，一天比一天沉沦。</w:t>
      </w:r>
    </w:p>
    <w:p>
      <w:pPr>
        <w:pStyle w:val="BodyText"/>
      </w:pPr>
      <w:r>
        <w:t xml:space="preserve">认为一个极富戏剧性的人实际上是在掩盖什么，是在制造围绕他们的戏剧，这是违反直觉的。我们不这么想。而我正试图告诉你，你必须对人保持一点警惕，不能只看表面。</w:t>
      </w:r>
    </w:p>
    <w:bookmarkEnd w:id="24"/>
    <w:bookmarkStart w:id="25" w:name="观察的力量最被低估的人性真相"/>
    <w:p>
      <w:pPr>
        <w:pStyle w:val="Heading3"/>
      </w:pPr>
      <w:r>
        <w:t xml:space="preserve">观察的力量：最被低估的人性真相</w:t>
      </w:r>
    </w:p>
    <w:p>
      <w:pPr>
        <w:pStyle w:val="FirstParagraph"/>
      </w:pPr>
      <w:r>
        <w:t xml:space="preserve">对于那些想要掌控或拥有权力的年轻人，你认为最被低估的人性真相是什么？</w:t>
      </w:r>
    </w:p>
    <w:p>
      <w:pPr>
        <w:pStyle w:val="BodyText"/>
      </w:pPr>
      <w:r>
        <w:t xml:space="preserve">嗯，这是个好问题。我想说的是，在职场、商界和生活中，你能拥有的最重要的技能是懂得如何观察他人，而不是总沉浸在自我之中，要向外看。</w:t>
      </w:r>
    </w:p>
    <w:p>
      <w:pPr>
        <w:pStyle w:val="BodyText"/>
      </w:pPr>
      <w:r>
        <w:t xml:space="preserve">当你进入一个新工作环境时，你的倾向是会感到没有安全感，会想“我刚才说错话了吗？我穿得对吗？我融入进去了吗？”你没有在观察，你只在想自己。而整个游戏的关键在于观察。就像你在观察这个世界，观察正在进行的不同游戏，人们在做什么，他们是什么样的人，他们的品味如何，老板是什么样的人。这里有各种权力层面在运作。你想要跳出自我，单纯地去观察，而不是过多地考虑自己。</w:t>
      </w:r>
    </w:p>
    <w:p>
      <w:pPr>
        <w:pStyle w:val="BodyText"/>
      </w:pPr>
      <w:r>
        <w:t xml:space="preserve">如果你能成为一个优秀的人类观察者——这是我在所有不同工作中培养出来的能力——我当时不一定是玩转游戏最厉害的人，但我对人们的本性、缺点等等观察得非常敏锐。如果你能成为一个对周围人敏锐的观察者，这个游戏对你来说会容易得多。你会知道，这是一个没有安全感的人，我不能冒犯他，不能对他说错话。这是一个强大而有安全感的人，我想和他在一起，我希望他能指导我。换句话说，要减少不安全感，更多地关注外部，注意你周围的人。</w:t>
      </w:r>
    </w:p>
    <w:p>
      <w:pPr>
        <w:pStyle w:val="BodyText"/>
      </w:pPr>
      <w:r>
        <w:t xml:space="preserve">你要明白，一切都是信号。当你观察时，要享受这个过程，因为它其实很有趣，就像看电影一样。人们做的每件事都是一个信号。如果他们开会迟到，或者不回你的电话，这不是什么无辜的事件，它意味着什么，它源于他们内心的某个地方，他们在间接地告诉你一些关于他们自己的事情。如果他们的办公桌一团糟，他们无法整理好自己的桌子，这也是他们内心某种状况的信号。如果他们不回你的电话，等等等等。人们做的每一件小事，有时我读一封邮件，我能感觉到一丝愤怒的暗流。你能感觉到人们的语气，不仅在于他们说什么，还在于他们怎么写。</w:t>
      </w:r>
    </w:p>
    <w:p>
      <w:pPr>
        <w:pStyle w:val="BodyText"/>
      </w:pPr>
      <w:r>
        <w:t xml:space="preserve">人们戴着面具。他们笑着说：“Cody，我喜欢你的想法，你太棒了，太出色了。”但他们内心想的是另一回事。你必须能够捕捉到所有这些信号。</w:t>
      </w:r>
    </w:p>
    <w:bookmarkEnd w:id="25"/>
    <w:bookmarkStart w:id="26" w:name="直觉非语言沟通与诱惑的本质"/>
    <w:p>
      <w:pPr>
        <w:pStyle w:val="Heading3"/>
      </w:pPr>
      <w:r>
        <w:t xml:space="preserve">直觉、非语言沟通与诱惑的本质</w:t>
      </w:r>
    </w:p>
    <w:p>
      <w:pPr>
        <w:pStyle w:val="FirstParagraph"/>
      </w:pPr>
      <w:r>
        <w:t xml:space="preserve">我们很多人似乎失去了很多那种直觉。我们被告知不要相信第一直觉，我们被告知不要因为某种感觉而过马路，因为那样可能对别人不礼貌。我们似乎不断被告知要掩盖我们内心的那种感觉。你如何重新开启它？</w:t>
      </w:r>
    </w:p>
    <w:p>
      <w:pPr>
        <w:pStyle w:val="BodyText"/>
      </w:pPr>
      <w:r>
        <w:t xml:space="preserve">我写过一本叫《人性法则》的书，其中有一长章是关于非语言沟通的。这是一项极其重要的技能。这意味着，人们可以用语言说任何他们想说的话，但他们通常不会说出自己内心真实的想法。因为如果你说了，你可能会冒犯很多人。但我们的肢体语言不会说谎。用肢体语言说谎非常困难，即使是世界上最优秀的演员，也很难用声音说谎，因为声音会暴露人们的感情。</w:t>
      </w:r>
    </w:p>
    <w:p>
      <w:pPr>
        <w:pStyle w:val="BodyText"/>
      </w:pPr>
      <w:r>
        <w:t xml:space="preserve">所以你要善于观察。你可能没有意识到，但你能感觉到你刚认识的这个人有些不对劲。你要相信这些感觉，它们非常有价值。我们是动物，我们以为自己很理智，但我们内心是由情感、本能、感觉和知觉驱动的。这是一种非语言的沟通形式，它通过人们的手势、动作、站姿表现出来。他们的眼神揭示了他们是否在认真听你说话。一个真诚的微笑会点亮整张脸，而一个虚假的微笑则非常僵硬。</w:t>
      </w:r>
    </w:p>
    <w:p>
      <w:pPr>
        <w:pStyle w:val="BodyText"/>
      </w:pPr>
      <w:r>
        <w:t xml:space="preserve">你说的“诱惑是一种欺骗，但人们愿意被带入歧途”是什么意思？</w:t>
      </w:r>
    </w:p>
    <w:p>
      <w:pPr>
        <w:pStyle w:val="BodyText"/>
      </w:pPr>
      <w:r>
        <w:t xml:space="preserve">嗯，当你还是个孩子的时候，你对故事很感兴趣。我们都喜欢故事，因为作家会引导你走向一个方向，但你不知道他们要把你带到哪里去。你愿意被引导，他们正在创造一种幻觉，带你踏上这段旅程。他们通过故事在诱惑你。</w:t>
      </w:r>
    </w:p>
    <w:p>
      <w:pPr>
        <w:pStyle w:val="BodyText"/>
      </w:pPr>
      <w:r>
        <w:t xml:space="preserve">你可以称之为谎言、幻想或幻觉，但现实是严酷的，是艰难的，我们都希望生活中有更多的乐趣。这就是我们去看电影的原因，这就是好莱坞如此成功的原因。我们想从日常生活中解脱出来，我们想被引导，我们实际上想要被欺骗，我们想要幻觉，想要幻想，想要快乐。所以，你要成为那个提供幻想、给予人们快乐的人，因为如果你做到了，你就会拥有很大的权力。</w:t>
      </w:r>
    </w:p>
    <w:bookmarkEnd w:id="26"/>
    <w:bookmarkStart w:id="27" w:name="真实性的神话与游戏的本质"/>
    <w:p>
      <w:pPr>
        <w:pStyle w:val="Heading3"/>
      </w:pPr>
      <w:r>
        <w:t xml:space="preserve">真实性的神话与游戏的本质</w:t>
      </w:r>
    </w:p>
    <w:p>
      <w:pPr>
        <w:pStyle w:val="FirstParagraph"/>
      </w:pPr>
      <w:r>
        <w:t xml:space="preserve">如今，我们比以往任何时候都更看重直接和透明，人们追求“真实”，认为真实才能赢。这是否一直都是人类的叙事？</w:t>
      </w:r>
    </w:p>
    <w:p>
      <w:pPr>
        <w:pStyle w:val="BodyText"/>
      </w:pPr>
      <w:r>
        <w:t xml:space="preserve">这是一个模式，历史是循环往复的。比如在18世纪，剧院是社交的主要隐喻。你从不希望完全做自己，当你进入社交世界时，你是在扮演一个角色。但后来，在19世纪初的浪漫主义运动中，出现了一种反作用力，人们开始强调我们必须真实，不能再戴着这些面具。历史就是这样来回摆动。</w:t>
      </w:r>
    </w:p>
    <w:p>
      <w:pPr>
        <w:pStyle w:val="BodyText"/>
      </w:pPr>
      <w:r>
        <w:t xml:space="preserve">所以现在，一切都关乎真实。但再过10年、20年，人们会对此产生反感，他们会更喜欢幻想、角色扮演和戴着面具，在社交环境中享受乐趣。</w:t>
      </w:r>
    </w:p>
    <w:p>
      <w:pPr>
        <w:pStyle w:val="BodyText"/>
      </w:pPr>
      <w:r>
        <w:t xml:space="preserve">但我想说的是，没有人是永远真实的。这是一个神话，实际上是胡扯。作为一个人，就是要社交，就是要戴上面具，就是要成为一个演员。正如我所说，没有人会告诉你他们内心确切的想法。那个你认为非常真实的人，实际上是在创造一种真实的效果。他们知道如何表现出那种样子。所以，要明白我们都是演员。</w:t>
      </w:r>
    </w:p>
    <w:bookmarkEnd w:id="27"/>
    <w:bookmarkStart w:id="28" w:name="赢得游戏必须比恶人更高明"/>
    <w:p>
      <w:pPr>
        <w:pStyle w:val="Heading3"/>
      </w:pPr>
      <w:r>
        <w:t xml:space="preserve">赢得游戏，必须比恶人更高明</w:t>
      </w:r>
    </w:p>
    <w:p>
      <w:pPr>
        <w:pStyle w:val="FirstParagraph"/>
      </w:pPr>
      <w:r>
        <w:t xml:space="preserve">有一句话说：“你能做的最道德的事情就是赢。而要赢，你必须比恶人玩得更好。”</w:t>
      </w:r>
    </w:p>
    <w:p>
      <w:pPr>
        <w:pStyle w:val="BodyText"/>
      </w:pPr>
      <w:r>
        <w:t xml:space="preserve">我想这句话的意思是，你，作为一个普通人，可能有点天真，就像我曾经一样。而外面有些人不像你那么有道德，他们玩游戏的方式不同。他们不那么在乎规则，他们会变通规则，而你遵守规则。所以他们比你有优势，因为他们愿意做你不敢做的事。</w:t>
      </w:r>
    </w:p>
    <w:p>
      <w:pPr>
        <w:pStyle w:val="BodyText"/>
      </w:pPr>
      <w:r>
        <w:t xml:space="preserve">你必须学习一点他们的游戏方式，你必须对他们采取一些强硬手段。而且你必须做得更好。因为很多所谓的“恶人”，他们其实没有你想象的那么聪明。他们是凭情绪行事，他们专横跋扈，自大狂妄，认为自己不会犯错。在与这些善于操纵的人打交道时，你需要有策略。如果你能有策略，你就能占上风。</w:t>
      </w:r>
    </w:p>
    <w:bookmarkEnd w:id="28"/>
    <w:bookmarkStart w:id="29" w:name="战术地狱-vs-战略思维"/>
    <w:p>
      <w:pPr>
        <w:pStyle w:val="Heading3"/>
      </w:pPr>
      <w:r>
        <w:t xml:space="preserve">战术地狱 vs. 战略思维</w:t>
      </w:r>
    </w:p>
    <w:p>
      <w:pPr>
        <w:pStyle w:val="FirstParagraph"/>
      </w:pPr>
      <w:r>
        <w:t xml:space="preserve">我环顾四周，我认为我看到的主要问题是，人们不进行长远思考，他们只是对当下的事情做出反应。我把这称为“战术地狱”，而不是战略性地生活。战术地狱就是你不断地对别人做的事情做出反应。</w:t>
      </w:r>
    </w:p>
    <w:p>
      <w:pPr>
        <w:pStyle w:val="BodyText"/>
      </w:pPr>
      <w:r>
        <w:t xml:space="preserve">如果你能把头从眼前的事情中抬起来，往前想几步，想想什么能真正给你带来成功，而不是仅仅在当下战胜这个人，而是三四步之后的结果。把你的思维提升到战场之上，向前思考，进行推演。有时候，你认为当下能奏效的事情，实际上可能是你能做的最糟糕的事情。</w:t>
      </w:r>
    </w:p>
    <w:bookmarkEnd w:id="29"/>
    <w:bookmarkStart w:id="30" w:name="恐惧与爱哪一个更重要"/>
    <w:p>
      <w:pPr>
        <w:pStyle w:val="Heading3"/>
      </w:pPr>
      <w:r>
        <w:t xml:space="preserve">恐惧与爱：哪一个更重要？</w:t>
      </w:r>
    </w:p>
    <w:p>
      <w:pPr>
        <w:pStyle w:val="FirstParagraph"/>
      </w:pPr>
      <w:r>
        <w:t xml:space="preserve">马基雅维利有句名言：“被人畏惧好过被人爱戴。”你认为这是对的吗？</w:t>
      </w:r>
    </w:p>
    <w:p>
      <w:pPr>
        <w:pStyle w:val="BodyText"/>
      </w:pPr>
      <w:r>
        <w:t xml:space="preserve">这取决于你的处境。马基雅维利之所以这么写，是因为如果你被人爱戴，爱是一种非常短暂的东西。人们可以喜欢你、爱你，这很好，但第二天发生了什么事，他们就不那么喜欢你了。你没做什么让他们高兴的事，那份爱就变成了别的东西。但如果他们畏惧你，那种恐惧是不会消失的。它很强大，很稳定。</w:t>
      </w:r>
    </w:p>
    <w:p>
      <w:pPr>
        <w:pStyle w:val="BodyText"/>
      </w:pPr>
      <w:r>
        <w:t xml:space="preserve">当然，你也可以做得太过火。如果你是一家公司的老板，每个人都怕你，那么他们就不会告诉你真相。他们会对你说的每句话都进行修饰。所以你将无法了解世界上真正发生的事情。</w:t>
      </w:r>
    </w:p>
    <w:p>
      <w:pPr>
        <w:pStyle w:val="BodyText"/>
      </w:pPr>
      <w:r>
        <w:t xml:space="preserve">所以在特定情况下，我总是告诉人们和我咨询的客户，你需要带有一点恐惧的色彩。你希望他们认为，如果他们惹了你，他们会付出代价。他们不能随便欺负你。这并不是他们对你唯一的感受，他们也喜欢你，但有一股暗流，就是“我尊重那个人，如果我不做某些事，我会为此付出代价。”</w:t>
      </w:r>
    </w:p>
    <w:bookmarkEnd w:id="30"/>
    <w:bookmarkStart w:id="31" w:name="新书崇高法则与逆境中的力量"/>
    <w:p>
      <w:pPr>
        <w:pStyle w:val="Heading3"/>
      </w:pPr>
      <w:r>
        <w:t xml:space="preserve">新书：《崇高法则》与逆境中的力量</w:t>
      </w:r>
    </w:p>
    <w:p>
      <w:pPr>
        <w:pStyle w:val="FirstParagraph"/>
      </w:pPr>
      <w:r>
        <w:t xml:space="preserve">你现在正在写一本新书。你目前在痴迷什么？</w:t>
      </w:r>
    </w:p>
    <w:p>
      <w:pPr>
        <w:pStyle w:val="BodyText"/>
      </w:pPr>
      <w:r>
        <w:t xml:space="preserve">嗯，我正在完成一章。这是一本关于“崇高”的书。你知道，我中风了，有过一次濒死体验，我离死亡非常近。我妻子救了我的命。我认为那种经历会改变你，改变你看待生活的方式。你曾经认为理所当然的事情，现在不再是了。</w:t>
      </w:r>
    </w:p>
    <w:p>
      <w:pPr>
        <w:pStyle w:val="BodyText"/>
      </w:pPr>
      <w:r>
        <w:t xml:space="preserve">所以，当我看着这个世界，当我活着，就像我现在这样活着，这其实是一种非常奇妙的感觉。它让我意识到，尽管世界上发生了所有可怕的事情，但我们人类能处在历史的这个时刻，本身就是一件不可思议的事情。在三万年的时间里，我们从原始状态发展到拥有如此巨大的力量。我们拥有的大脑是宇宙中最复杂的有机体。但我们对这些事情都毫无察觉，我们把一切都视为理所当然。</w:t>
      </w:r>
    </w:p>
    <w:p>
      <w:pPr>
        <w:pStyle w:val="BodyText"/>
      </w:pPr>
      <w:r>
        <w:t xml:space="preserve">这本书试图打开你的眼睛，让你看到仅仅是活着这件事的所有崇高之处。所以，我现在写的这一章是关于意志力和能量的，以及我们如何拥有我们甚至没有开发出来的能力。我们只用了大脑的一小部分，只用了我们实际拥有的能量的十分之一。是我们的思想在束缚我们。</w:t>
      </w:r>
    </w:p>
    <w:bookmarkEnd w:id="31"/>
    <w:bookmarkStart w:id="32" w:name="灵感枯竭时该怎么办"/>
    <w:p>
      <w:pPr>
        <w:pStyle w:val="Heading3"/>
      </w:pPr>
      <w:r>
        <w:t xml:space="preserve">灵感枯竭时该怎么办？</w:t>
      </w:r>
    </w:p>
    <w:p>
      <w:pPr>
        <w:pStyle w:val="FirstParagraph"/>
      </w:pPr>
      <w:r>
        <w:t xml:space="preserve">当你感到完全写不下去的时候，你会做什么？</w:t>
      </w:r>
    </w:p>
    <w:p>
      <w:pPr>
        <w:pStyle w:val="BodyText"/>
      </w:pPr>
      <w:r>
        <w:t xml:space="preserve">你知道吗，这个问题几乎让我想要哭泣。在我中风之前，我写了七本书，我也会有那样的时刻。那时我会做的是，我需要走出我的思想，我会去公园里远足，然后所有伟大的想法都会涌现。或者我会去长距离游泳，当我从泳池出来时，哇，我的脑子里充满了闪光的想法。</w:t>
      </w:r>
    </w:p>
    <w:p>
      <w:pPr>
        <w:pStyle w:val="BodyText"/>
      </w:pPr>
      <w:r>
        <w:t xml:space="preserve">现在我什么都做不了了。我不能远足，不能游泳，我无法做那些能让我摆脱思绪和身体束缚的事情。而我正在写一本必须激动人心的书，每一页、每一个字都必须能激励读者。我不能写一本关于“崇高”的沉闷的书。</w:t>
      </w:r>
    </w:p>
    <w:p>
      <w:pPr>
        <w:pStyle w:val="BodyText"/>
      </w:pPr>
      <w:r>
        <w:t xml:space="preserve">所以我所做的，是我必须在脑子里下功夫。我坐在那里写，写得不顺，我就必须退后一步，让自己进入那种情绪。我必须对自己说：“罗伯特，能写这本书是你莫大的荣幸。让我们进入它的精神世界吧。让我们去感受你想写的东西，而不是理智地去写，先去感受，然后再写。”我必须经历一个过程，我得听听音乐，看看我走过的猫，和我妻子说说话，或者看看别的东西，然后我感受到了，然后我才能写出来。但这很困难，因为我以前依赖的所有东西，现在都没有了。</w:t>
      </w:r>
    </w:p>
    <w:p>
      <w:pPr>
        <w:pStyle w:val="BodyText"/>
      </w:pPr>
      <w:r>
        <w:t xml:space="preserve">所以，就像我说的，当生活对你不利时，你必须适应，你必须学习。这有时会激发出你最好的一面。</w:t>
      </w:r>
    </w:p>
    <w:bookmarkEnd w:id="32"/>
    <w:bookmarkStart w:id="33" w:name="永远不要抱怨"/>
    <w:p>
      <w:pPr>
        <w:pStyle w:val="Heading3"/>
      </w:pPr>
      <w:r>
        <w:t xml:space="preserve">永远不要抱怨</w:t>
      </w:r>
    </w:p>
    <w:p>
      <w:pPr>
        <w:pStyle w:val="FirstParagraph"/>
      </w:pPr>
      <w:r>
        <w:t xml:space="preserve">你有一句话是：“永远不要抱怨，永远不要诉苦，永远不要试图为自己辩解。”</w:t>
      </w:r>
    </w:p>
    <w:p>
      <w:pPr>
        <w:pStyle w:val="BodyText"/>
      </w:pPr>
      <w:r>
        <w:t xml:space="preserve">抱怨毫无意义。没有什么可抱怨的。每件事的发生都有其目的。当我遇到烦人的事时，我的第一反应是抱怨，甚至发点牢骚。但然后我会冷静下来，告诉自己，这不重要，没关系，你不需要为此抱怨。事实上，这件事里有好的方面。</w:t>
      </w:r>
    </w:p>
    <w:p>
      <w:pPr>
        <w:pStyle w:val="BodyText"/>
      </w:pPr>
      <w:r>
        <w:t xml:space="preserve">我没有任何遗憾，我不会改变任何事情，因为每件事的发生都有其目的。一切都自有其因果，最终都走向了它该有的结局，因为我拥抱了它，并从中找到了学习的东西。</w:t>
      </w:r>
    </w:p>
    <w:bookmarkEnd w:id="33"/>
    <w:bookmarkStart w:id="34" w:name="什么是反诱惑"/>
    <w:p>
      <w:pPr>
        <w:pStyle w:val="Heading3"/>
      </w:pPr>
      <w:r>
        <w:t xml:space="preserve">什么是“反诱惑”？</w:t>
      </w:r>
    </w:p>
    <w:p>
      <w:pPr>
        <w:pStyle w:val="FirstParagraph"/>
      </w:pPr>
      <w:r>
        <w:t xml:space="preserve">什么样的人是“反诱惑”的？</w:t>
      </w:r>
    </w:p>
    <w:p>
      <w:pPr>
        <w:pStyle w:val="BodyText"/>
      </w:pPr>
      <w:r>
        <w:t xml:space="preserve">嗯，你知道有些人是优秀的诱惑者，这不只是为了性，也可能是社交上或政治上。他们很冷静，懂得讲好故事，有魅力，有能量，他们的脸会发光。他们知道该说什么，他们吸引你。</w:t>
      </w:r>
    </w:p>
    <w:p>
      <w:pPr>
        <w:pStyle w:val="BodyText"/>
      </w:pPr>
      <w:r>
        <w:t xml:space="preserve">但有些人恰恰相反。他们说错话，做错事，穿错衣服，带你去错的地方。他们让你反感，他们是“反诱惑”的。没人想和他们在一起。</w:t>
      </w:r>
    </w:p>
    <w:p>
      <w:pPr>
        <w:pStyle w:val="BodyText"/>
      </w:pPr>
      <w:r>
        <w:t xml:space="preserve">那么，哪些特质会让人变得“反诱惑”呢？其中之一是话太多的人，总是吹牛，总有故事要讲。在诱惑领域，女性经常抱怨那些喜欢解释的男人，他们解释一切，他们解释你在做什么，你是什么意思。人们称之为“男人说教”。</w:t>
      </w:r>
    </w:p>
    <w:p>
      <w:pPr>
        <w:pStyle w:val="BodyText"/>
      </w:pPr>
      <w:r>
        <w:t xml:space="preserve">那些说教的人，告诉你“你错了，你应该这么做，这才是好的，那才是坏的”，这也是反诱惑的。那些总是吹嘘自己多厉害的人，也是非常反诱惑的。</w:t>
      </w:r>
    </w:p>
    <w:p>
      <w:pPr>
        <w:pStyle w:val="BodyText"/>
      </w:pPr>
      <w:r>
        <w:t xml:space="preserve">一个有诱惑力的人是自我觉察的，他们清楚自己的肢体语言、衣着和谈吐。而反诱惑的人则毫无自我觉察。</w:t>
      </w:r>
    </w:p>
    <w:bookmarkEnd w:id="34"/>
    <w:bookmarkStart w:id="35" w:name="结尾给年轻的自己的话"/>
    <w:p>
      <w:pPr>
        <w:pStyle w:val="Heading3"/>
      </w:pPr>
      <w:r>
        <w:t xml:space="preserve">结尾：给年轻的自己的话</w:t>
      </w:r>
    </w:p>
    <w:p>
      <w:pPr>
        <w:pStyle w:val="FirstParagraph"/>
      </w:pPr>
      <w:r>
        <w:t xml:space="preserve">这个播客的最后一个环节是，你会对正在收听的年轻的罗伯特说些什么？</w:t>
      </w:r>
    </w:p>
    <w:p>
      <w:pPr>
        <w:pStyle w:val="BodyText"/>
      </w:pPr>
      <w:r>
        <w:t xml:space="preserve">我写的是：“听着，年轻的罗伯特，一切都会好起来的，所以别再担心和感到那么沮丧了。多享受你的青春吧，因为它过得太快了。等你老了，身体开始出问题的时候，你会有更多的事情要担心。所以，现在就尽量多享受生活吧。”</w:t>
      </w:r>
    </w:p>
    <w:bookmarkEnd w:id="35"/>
    <w:bookmarkEnd w:id="36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2025-06-26T11:05:13Z</dcterms:created>
  <dcterms:modified xsi:type="dcterms:W3CDTF">2025-06-26T11:05:13Z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