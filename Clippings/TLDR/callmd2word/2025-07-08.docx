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0.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9.png" ContentType="image/png"/>
  <Override PartName="/word/media/image8.png" ContentType="image/png"/>
  <Override PartName="/word/media/image11.png" ContentType="image/png"/>
  <Override PartName="/word/media/image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readitlater-10-35-12"/>
    <w:p>
      <w:pPr>
        <w:pStyle w:val="Heading1"/>
      </w:pPr>
      <w:r>
        <w:t xml:space="preserve">ReadItLater 10-35-12</w:t>
      </w:r>
    </w:p>
    <w:p>
      <w:pPr>
        <w:pStyle w:val="FirstParagraph"/>
      </w:pPr>
      <w:r>
        <w:t xml:space="preserve">使用Lovable创建应用的详细流程</w:t>
      </w:r>
    </w:p>
    <w:p>
      <w:r>
        <w:pict>
          <v:rect style="width:0;height:1.5pt" o:hralign="center" o:hrstd="t" o:hr="t"/>
        </w:pict>
      </w:r>
    </w:p>
    <w:bookmarkStart w:id="32" w:name="详细步骤汇总使用lovable创建应用的完整流程"/>
    <w:p>
      <w:pPr>
        <w:pStyle w:val="Heading3"/>
      </w:pPr>
      <w:r>
        <w:t xml:space="preserve">详细步骤汇总：使用Lovable创建应用的完整流程</w:t>
      </w:r>
    </w:p>
    <w:bookmarkStart w:id="20" w:name="Xb6cabc042c43f79fcc992ac74fe39f80baf4a7c"/>
    <w:p>
      <w:pPr>
        <w:pStyle w:val="Heading4"/>
      </w:pPr>
      <w:r>
        <w:t xml:space="preserve">1.</w:t>
      </w:r>
      <w:r>
        <w:t xml:space="preserve"> </w:t>
      </w:r>
      <w:r>
        <w:rPr>
          <w:bCs/>
          <w:b/>
        </w:rPr>
        <w:t xml:space="preserve">制定初始提示（Nail your first prompt）</w:t>
      </w:r>
    </w:p>
    <w:p>
      <w:pPr>
        <w:numPr>
          <w:ilvl w:val="0"/>
          <w:numId w:val="1001"/>
        </w:numPr>
        <w:pStyle w:val="Compact"/>
      </w:pPr>
      <w:r>
        <w:rPr>
          <w:bCs/>
          <w:b/>
        </w:rPr>
        <w:t xml:space="preserve">描述</w:t>
      </w:r>
      <w:r>
        <w:t xml:space="preserve">: 在开始开发之前，使用自定义GPT（如SnapPrompt）生成一个详细的初始提示，涵盖布局、结构、排版和设计风格。例如，创建一个带有用户登录、数据可视化（折线图、饼图）的仪表板。</w:t>
      </w:r>
    </w:p>
    <w:p>
      <w:pPr>
        <w:numPr>
          <w:ilvl w:val="0"/>
          <w:numId w:val="1001"/>
        </w:numPr>
        <w:pStyle w:val="Compact"/>
      </w:pPr>
      <w:r>
        <w:rPr>
          <w:bCs/>
          <w:b/>
        </w:rPr>
        <w:t xml:space="preserve">操作</w:t>
      </w:r>
      <w:r>
        <w:t xml:space="preserve">:</w:t>
      </w:r>
    </w:p>
    <w:p>
      <w:pPr>
        <w:numPr>
          <w:ilvl w:val="1"/>
          <w:numId w:val="1002"/>
        </w:numPr>
        <w:pStyle w:val="Compact"/>
      </w:pPr>
      <w:r>
        <w:t xml:space="preserve">在SnapPrompt中输入需求，生成完整提示。</w:t>
      </w:r>
    </w:p>
    <w:p>
      <w:pPr>
        <w:numPr>
          <w:ilvl w:val="1"/>
          <w:numId w:val="1002"/>
        </w:numPr>
        <w:pStyle w:val="Compact"/>
      </w:pPr>
      <w:r>
        <w:t xml:space="preserve">将提示复制粘贴到Lovable中，并附上设计参考（如截图或灵感图片）。</w:t>
      </w:r>
    </w:p>
    <w:p>
      <w:pPr>
        <w:numPr>
          <w:ilvl w:val="0"/>
          <w:numId w:val="1001"/>
        </w:numPr>
        <w:pStyle w:val="Compact"/>
      </w:pPr>
      <w:r>
        <w:rPr>
          <w:bCs/>
          <w:b/>
        </w:rPr>
        <w:t xml:space="preserve">目的</w:t>
      </w:r>
      <w:r>
        <w:t xml:space="preserve">: 提供一个清晰的起点，确保AI理解设计意图。</w:t>
      </w:r>
    </w:p>
    <w:p>
      <w:pPr>
        <w:numPr>
          <w:ilvl w:val="0"/>
          <w:numId w:val="1001"/>
        </w:numPr>
        <w:pStyle w:val="Compact"/>
      </w:pPr>
      <w:r>
        <w:rPr>
          <w:bCs/>
          <w:b/>
        </w:rPr>
        <w:t xml:space="preserve">技巧</w:t>
      </w:r>
      <w:r>
        <w:t xml:space="preserve">: 提示应具体，避免模糊描述（如“创建一个漂亮的页面”应改为“创建一个带有蓝色渐变背景、白色标题和居中按钮的登陆页面”）。</w:t>
      </w:r>
    </w:p>
    <w:p>
      <w:pPr>
        <w:numPr>
          <w:ilvl w:val="0"/>
          <w:numId w:val="1001"/>
        </w:numPr>
        <w:pStyle w:val="Compact"/>
      </w:pPr>
      <w:r>
        <w:rPr>
          <w:bCs/>
          <w:b/>
        </w:rPr>
        <w:t xml:space="preserve">时间建议</w:t>
      </w:r>
      <w:r>
        <w:t xml:space="preserve">: 15-30分钟，视复杂程度而定。</w:t>
      </w:r>
    </w:p>
    <w:bookmarkEnd w:id="20"/>
    <w:bookmarkStart w:id="21" w:name="X74f10d60cf5ef5e4747af060c13898ab27414f5"/>
    <w:p>
      <w:pPr>
        <w:pStyle w:val="Heading4"/>
      </w:pPr>
      <w:r>
        <w:t xml:space="preserve">2.</w:t>
      </w:r>
      <w:r>
        <w:t xml:space="preserve"> </w:t>
      </w:r>
      <w:r>
        <w:rPr>
          <w:bCs/>
          <w:b/>
        </w:rPr>
        <w:t xml:space="preserve">准备技术文档（Prep your technical docs）</w:t>
      </w:r>
    </w:p>
    <w:p>
      <w:pPr>
        <w:numPr>
          <w:ilvl w:val="0"/>
          <w:numId w:val="1003"/>
        </w:numPr>
        <w:pStyle w:val="Compact"/>
      </w:pPr>
      <w:r>
        <w:rPr>
          <w:bCs/>
          <w:b/>
        </w:rPr>
        <w:t xml:space="preserve">描述</w:t>
      </w:r>
      <w:r>
        <w:t xml:space="preserve">: 在Lovable中开发前，准备数据库设计、UI开发计划、MVP计划和实施计划。</w:t>
      </w:r>
    </w:p>
    <w:p>
      <w:pPr>
        <w:numPr>
          <w:ilvl w:val="0"/>
          <w:numId w:val="1003"/>
        </w:numPr>
        <w:pStyle w:val="Compact"/>
      </w:pPr>
      <w:r>
        <w:rPr>
          <w:bCs/>
          <w:b/>
        </w:rPr>
        <w:t xml:space="preserve">操作</w:t>
      </w:r>
      <w:r>
        <w:t xml:space="preserve">:</w:t>
      </w:r>
    </w:p>
    <w:p>
      <w:pPr>
        <w:numPr>
          <w:ilvl w:val="1"/>
          <w:numId w:val="1004"/>
        </w:numPr>
        <w:pStyle w:val="Compact"/>
      </w:pPr>
      <w:r>
        <w:t xml:space="preserve">使用GPT或Gemini生成简单的Markdown (.md)文件，内容包括功能列表、用户故事、技术规格。</w:t>
      </w:r>
    </w:p>
    <w:p>
      <w:pPr>
        <w:numPr>
          <w:ilvl w:val="1"/>
          <w:numId w:val="1004"/>
        </w:numPr>
        <w:pStyle w:val="Compact"/>
      </w:pPr>
      <w:r>
        <w:t xml:space="preserve">将这些文件上传至Lovable，确保AI拥有项目完整上下文。</w:t>
      </w:r>
    </w:p>
    <w:p>
      <w:pPr>
        <w:numPr>
          <w:ilvl w:val="0"/>
          <w:numId w:val="1003"/>
        </w:numPr>
        <w:pStyle w:val="Compact"/>
      </w:pPr>
      <w:r>
        <w:rPr>
          <w:bCs/>
          <w:b/>
        </w:rPr>
        <w:t xml:space="preserve">目的</w:t>
      </w:r>
      <w:r>
        <w:t xml:space="preserve">: 避免盲目开发，减少后期调整成本。</w:t>
      </w:r>
    </w:p>
    <w:p>
      <w:pPr>
        <w:numPr>
          <w:ilvl w:val="0"/>
          <w:numId w:val="1003"/>
        </w:numPr>
        <w:pStyle w:val="Compact"/>
      </w:pPr>
      <w:r>
        <w:rPr>
          <w:bCs/>
          <w:b/>
        </w:rPr>
        <w:t xml:space="preserve">技巧</w:t>
      </w:r>
      <w:r>
        <w:t xml:space="preserve">: 参考产品需求文档（PRD）模板（如Lovable Blog建议），列出“in scope”和“out of scope”项，2022年IEEE研究显示此举可降低15%错误率。</w:t>
      </w:r>
    </w:p>
    <w:p>
      <w:pPr>
        <w:numPr>
          <w:ilvl w:val="0"/>
          <w:numId w:val="1003"/>
        </w:numPr>
        <w:pStyle w:val="Compact"/>
      </w:pPr>
      <w:r>
        <w:rPr>
          <w:bCs/>
          <w:b/>
        </w:rPr>
        <w:t xml:space="preserve">时间建议</w:t>
      </w:r>
      <w:r>
        <w:t xml:space="preserve">: 1-2小时，取决于项目规模。</w:t>
      </w:r>
    </w:p>
    <w:bookmarkEnd w:id="21"/>
    <w:bookmarkStart w:id="22" w:name="Xd5993b648c497833fda106aff07b9e8626ec905"/>
    <w:p>
      <w:pPr>
        <w:pStyle w:val="Heading4"/>
      </w:pPr>
      <w:r>
        <w:t xml:space="preserve">3.</w:t>
      </w:r>
      <w:r>
        <w:t xml:space="preserve"> </w:t>
      </w:r>
      <w:r>
        <w:rPr>
          <w:bCs/>
          <w:b/>
        </w:rPr>
        <w:t xml:space="preserve">创建初始界面（Start with a clean foundation）</w:t>
      </w:r>
    </w:p>
    <w:p>
      <w:pPr>
        <w:numPr>
          <w:ilvl w:val="0"/>
          <w:numId w:val="1005"/>
        </w:numPr>
        <w:pStyle w:val="Compact"/>
      </w:pPr>
      <w:r>
        <w:rPr>
          <w:bCs/>
          <w:b/>
        </w:rPr>
        <w:t xml:space="preserve">描述</w:t>
      </w:r>
      <w:r>
        <w:t xml:space="preserve">: 将初始提示和设计参考输入Lovable，生成初步页面（如帖子中的Nike“Just Do It”主题登陆页面）。</w:t>
      </w:r>
    </w:p>
    <w:p>
      <w:pPr>
        <w:numPr>
          <w:ilvl w:val="0"/>
          <w:numId w:val="1005"/>
        </w:numPr>
        <w:pStyle w:val="Compact"/>
      </w:pPr>
      <w:r>
        <w:rPr>
          <w:bCs/>
          <w:b/>
        </w:rPr>
        <w:t xml:space="preserve">操作</w:t>
      </w:r>
      <w:r>
        <w:t xml:space="preserve">:</w:t>
      </w:r>
    </w:p>
    <w:p>
      <w:pPr>
        <w:numPr>
          <w:ilvl w:val="1"/>
          <w:numId w:val="1006"/>
        </w:numPr>
        <w:pStyle w:val="Compact"/>
      </w:pPr>
      <w:r>
        <w:t xml:space="preserve">粘贴提示并上传参考图像。</w:t>
      </w:r>
    </w:p>
    <w:p>
      <w:pPr>
        <w:numPr>
          <w:ilvl w:val="1"/>
          <w:numId w:val="1006"/>
        </w:numPr>
        <w:pStyle w:val="Compact"/>
      </w:pPr>
      <w:r>
        <w:t xml:space="preserve">让Lovable生成基础HTML/CSS/JS结构。</w:t>
      </w:r>
    </w:p>
    <w:p>
      <w:pPr>
        <w:numPr>
          <w:ilvl w:val="0"/>
          <w:numId w:val="1005"/>
        </w:numPr>
        <w:pStyle w:val="Compact"/>
      </w:pPr>
      <w:r>
        <w:rPr>
          <w:bCs/>
          <w:b/>
        </w:rPr>
        <w:t xml:space="preserve">目的</w:t>
      </w:r>
      <w:r>
        <w:t xml:space="preserve">: 建立一个可工作的原型基础。</w:t>
      </w:r>
    </w:p>
    <w:p>
      <w:pPr>
        <w:numPr>
          <w:ilvl w:val="0"/>
          <w:numId w:val="1005"/>
        </w:numPr>
        <w:pStyle w:val="Compact"/>
      </w:pPr>
      <w:r>
        <w:rPr>
          <w:bCs/>
          <w:b/>
        </w:rPr>
        <w:t xml:space="preserve">技巧</w:t>
      </w:r>
      <w:r>
        <w:t xml:space="preserve">: 如果结果不理想，使用“REVERT”按钮回滚，重新调整提示。</w:t>
      </w:r>
    </w:p>
    <w:p>
      <w:pPr>
        <w:numPr>
          <w:ilvl w:val="0"/>
          <w:numId w:val="1005"/>
        </w:numPr>
        <w:pStyle w:val="Compact"/>
      </w:pPr>
      <w:r>
        <w:rPr>
          <w:bCs/>
          <w:b/>
        </w:rPr>
        <w:t xml:space="preserve">时间建议</w:t>
      </w:r>
      <w:r>
        <w:t xml:space="preserve">: 30-60分钟。</w:t>
      </w:r>
    </w:p>
    <w:bookmarkEnd w:id="22"/>
    <w:bookmarkStart w:id="23" w:name="X6aadae0acd740012c54726621db264aee0de944"/>
    <w:p>
      <w:pPr>
        <w:pStyle w:val="Heading4"/>
      </w:pPr>
      <w:r>
        <w:t xml:space="preserve">4.</w:t>
      </w:r>
      <w:r>
        <w:t xml:space="preserve"> </w:t>
      </w:r>
      <w:r>
        <w:rPr>
          <w:bCs/>
          <w:b/>
        </w:rPr>
        <w:t xml:space="preserve">使用预建组件提升UI（Use prebuilt components）</w:t>
      </w:r>
    </w:p>
    <w:p>
      <w:pPr>
        <w:numPr>
          <w:ilvl w:val="0"/>
          <w:numId w:val="1007"/>
        </w:numPr>
        <w:pStyle w:val="Compact"/>
      </w:pPr>
      <w:r>
        <w:rPr>
          <w:bCs/>
          <w:b/>
        </w:rPr>
        <w:t xml:space="preserve">描述</w:t>
      </w:r>
      <w:r>
        <w:t xml:space="preserve">: 如果界面显得通用，引入预建组件库（如Magic UI、Aceternity UI或Unicorn Studio）。</w:t>
      </w:r>
    </w:p>
    <w:p>
      <w:pPr>
        <w:numPr>
          <w:ilvl w:val="0"/>
          <w:numId w:val="1007"/>
        </w:numPr>
        <w:pStyle w:val="Compact"/>
      </w:pPr>
      <w:r>
        <w:rPr>
          <w:bCs/>
          <w:b/>
        </w:rPr>
        <w:t xml:space="preserve">操作</w:t>
      </w:r>
      <w:r>
        <w:t xml:space="preserve">:</w:t>
      </w:r>
    </w:p>
    <w:p>
      <w:pPr>
        <w:numPr>
          <w:ilvl w:val="1"/>
          <w:numId w:val="1008"/>
        </w:numPr>
        <w:pStyle w:val="Compact"/>
      </w:pPr>
      <w:r>
        <w:t xml:space="preserve">从推荐库复制组件代码。</w:t>
      </w:r>
    </w:p>
    <w:p>
      <w:pPr>
        <w:numPr>
          <w:ilvl w:val="1"/>
          <w:numId w:val="1008"/>
        </w:numPr>
        <w:pStyle w:val="Compact"/>
      </w:pPr>
      <w:r>
        <w:t xml:space="preserve">作为提示粘贴到Lovable，指定目标元素进行替换。</w:t>
      </w:r>
    </w:p>
    <w:p>
      <w:pPr>
        <w:numPr>
          <w:ilvl w:val="0"/>
          <w:numId w:val="1007"/>
        </w:numPr>
        <w:pStyle w:val="Compact"/>
      </w:pPr>
      <w:r>
        <w:rPr>
          <w:bCs/>
          <w:b/>
        </w:rPr>
        <w:t xml:space="preserve">目的</w:t>
      </w:r>
      <w:r>
        <w:t xml:space="preserve">: 快速提升设计质量，添加动画或复杂交互。</w:t>
      </w:r>
    </w:p>
    <w:p>
      <w:pPr>
        <w:numPr>
          <w:ilvl w:val="0"/>
          <w:numId w:val="1007"/>
        </w:numPr>
        <w:pStyle w:val="Compact"/>
      </w:pPr>
      <w:r>
        <w:rPr>
          <w:bCs/>
          <w:b/>
        </w:rPr>
        <w:t xml:space="preserve">技巧</w:t>
      </w:r>
      <w:r>
        <w:t xml:space="preserve">: 优先选择https://t.co/8J2qPtA7hC（Tomar推荐），确保兼容性。</w:t>
      </w:r>
    </w:p>
    <w:p>
      <w:pPr>
        <w:numPr>
          <w:ilvl w:val="0"/>
          <w:numId w:val="1007"/>
        </w:numPr>
        <w:pStyle w:val="Compact"/>
      </w:pPr>
      <w:r>
        <w:rPr>
          <w:bCs/>
          <w:b/>
        </w:rPr>
        <w:t xml:space="preserve">时间建议</w:t>
      </w:r>
      <w:r>
        <w:t xml:space="preserve">: 20-40分钟。</w:t>
      </w:r>
    </w:p>
    <w:bookmarkEnd w:id="23"/>
    <w:bookmarkStart w:id="24" w:name="Xd9c826af529cd9b07d5dead9be9d8a174eead91"/>
    <w:p>
      <w:pPr>
        <w:pStyle w:val="Heading4"/>
      </w:pPr>
      <w:r>
        <w:t xml:space="preserve">5.</w:t>
      </w:r>
      <w:r>
        <w:t xml:space="preserve"> </w:t>
      </w:r>
      <w:r>
        <w:rPr>
          <w:bCs/>
          <w:b/>
        </w:rPr>
        <w:t xml:space="preserve">管理设计系统（Design system）</w:t>
      </w:r>
    </w:p>
    <w:p>
      <w:pPr>
        <w:numPr>
          <w:ilvl w:val="0"/>
          <w:numId w:val="1009"/>
        </w:numPr>
        <w:pStyle w:val="Compact"/>
      </w:pPr>
      <w:r>
        <w:rPr>
          <w:bCs/>
          <w:b/>
        </w:rPr>
        <w:t xml:space="preserve">描述</w:t>
      </w:r>
      <w:r>
        <w:t xml:space="preserve">: 确保Lovable不硬编码颜色值，建立一致的设计系统。</w:t>
      </w:r>
    </w:p>
    <w:p>
      <w:pPr>
        <w:numPr>
          <w:ilvl w:val="0"/>
          <w:numId w:val="1009"/>
        </w:numPr>
        <w:pStyle w:val="Compact"/>
      </w:pPr>
      <w:r>
        <w:rPr>
          <w:bCs/>
          <w:b/>
        </w:rPr>
        <w:t xml:space="preserve">操作</w:t>
      </w:r>
      <w:r>
        <w:t xml:space="preserve">:</w:t>
      </w:r>
    </w:p>
    <w:p>
      <w:pPr>
        <w:numPr>
          <w:ilvl w:val="1"/>
          <w:numId w:val="1010"/>
        </w:numPr>
        <w:pStyle w:val="Compact"/>
      </w:pPr>
      <w:r>
        <w:t xml:space="preserve">提示Lovable将颜色调色板存储在</w:t>
      </w:r>
      <w:r>
        <w:rPr>
          <w:rStyle w:val="VerbatimChar"/>
        </w:rPr>
        <w:t xml:space="preserve">tailwind.config.ts</w:t>
      </w:r>
      <w:r>
        <w:t xml:space="preserve">中。</w:t>
      </w:r>
    </w:p>
    <w:p>
      <w:pPr>
        <w:numPr>
          <w:ilvl w:val="1"/>
          <w:numId w:val="1010"/>
        </w:numPr>
        <w:pStyle w:val="Compact"/>
      </w:pPr>
      <w:r>
        <w:t xml:space="preserve">避免组件内直接使用十六进制值（如#FF0000）。</w:t>
      </w:r>
    </w:p>
    <w:p>
      <w:pPr>
        <w:numPr>
          <w:ilvl w:val="0"/>
          <w:numId w:val="1009"/>
        </w:numPr>
        <w:pStyle w:val="Compact"/>
      </w:pPr>
      <w:r>
        <w:rPr>
          <w:bCs/>
          <w:b/>
        </w:rPr>
        <w:t xml:space="preserve">目的</w:t>
      </w:r>
      <w:r>
        <w:t xml:space="preserve">: 保持设计一致性，便于后期维护。</w:t>
      </w:r>
    </w:p>
    <w:p>
      <w:pPr>
        <w:numPr>
          <w:ilvl w:val="0"/>
          <w:numId w:val="1009"/>
        </w:numPr>
        <w:pStyle w:val="Compact"/>
      </w:pPr>
      <w:r>
        <w:rPr>
          <w:bCs/>
          <w:b/>
        </w:rPr>
        <w:t xml:space="preserve">技巧</w:t>
      </w:r>
      <w:r>
        <w:t xml:space="preserve">: 定期检查代码，确保样式全局化。</w:t>
      </w:r>
    </w:p>
    <w:p>
      <w:pPr>
        <w:numPr>
          <w:ilvl w:val="0"/>
          <w:numId w:val="1009"/>
        </w:numPr>
        <w:pStyle w:val="Compact"/>
      </w:pPr>
      <w:r>
        <w:rPr>
          <w:bCs/>
          <w:b/>
        </w:rPr>
        <w:t xml:space="preserve">时间建议</w:t>
      </w:r>
      <w:r>
        <w:t xml:space="preserve">: 15-30分钟。</w:t>
      </w:r>
    </w:p>
    <w:bookmarkEnd w:id="24"/>
    <w:bookmarkStart w:id="25" w:name="X87ac46ab03796acec2453f3fc770d5a263dcbbb"/>
    <w:p>
      <w:pPr>
        <w:pStyle w:val="Heading4"/>
      </w:pPr>
      <w:r>
        <w:t xml:space="preserve">6.</w:t>
      </w:r>
      <w:r>
        <w:t xml:space="preserve"> </w:t>
      </w:r>
      <w:r>
        <w:rPr>
          <w:bCs/>
          <w:b/>
        </w:rPr>
        <w:t xml:space="preserve">集成认证与支付（Add auth + payments）</w:t>
      </w:r>
    </w:p>
    <w:p>
      <w:pPr>
        <w:numPr>
          <w:ilvl w:val="0"/>
          <w:numId w:val="1011"/>
        </w:numPr>
        <w:pStyle w:val="Compact"/>
      </w:pPr>
      <w:r>
        <w:rPr>
          <w:bCs/>
          <w:b/>
        </w:rPr>
        <w:t xml:space="preserve">描述</w:t>
      </w:r>
      <w:r>
        <w:t xml:space="preserve">: UI完成后，集成Supabase（认证）和Stripe（支付），构建数据库结构。</w:t>
      </w:r>
    </w:p>
    <w:p>
      <w:pPr>
        <w:numPr>
          <w:ilvl w:val="0"/>
          <w:numId w:val="1011"/>
        </w:numPr>
        <w:pStyle w:val="Compact"/>
      </w:pPr>
      <w:r>
        <w:rPr>
          <w:bCs/>
          <w:b/>
        </w:rPr>
        <w:t xml:space="preserve">操作</w:t>
      </w:r>
      <w:r>
        <w:t xml:space="preserve">:</w:t>
      </w:r>
    </w:p>
    <w:p>
      <w:pPr>
        <w:numPr>
          <w:ilvl w:val="1"/>
          <w:numId w:val="1012"/>
        </w:numPr>
        <w:pStyle w:val="Compact"/>
      </w:pPr>
      <w:r>
        <w:t xml:space="preserve">配置Supabase认证模块。</w:t>
      </w:r>
    </w:p>
    <w:p>
      <w:pPr>
        <w:numPr>
          <w:ilvl w:val="1"/>
          <w:numId w:val="1012"/>
        </w:numPr>
        <w:pStyle w:val="Compact"/>
      </w:pPr>
      <w:r>
        <w:t xml:space="preserve">使用Stripe API添加支付功能。</w:t>
      </w:r>
    </w:p>
    <w:p>
      <w:pPr>
        <w:numPr>
          <w:ilvl w:val="1"/>
          <w:numId w:val="1012"/>
        </w:numPr>
        <w:pStyle w:val="Compact"/>
      </w:pPr>
      <w:r>
        <w:t xml:space="preserve">让Lovable调整其余代码适应这些系统。</w:t>
      </w:r>
    </w:p>
    <w:p>
      <w:pPr>
        <w:numPr>
          <w:ilvl w:val="0"/>
          <w:numId w:val="1011"/>
        </w:numPr>
        <w:pStyle w:val="Compact"/>
      </w:pPr>
      <w:r>
        <w:rPr>
          <w:bCs/>
          <w:b/>
        </w:rPr>
        <w:t xml:space="preserve">目的</w:t>
      </w:r>
      <w:r>
        <w:t xml:space="preserve">: 确保核心功能正常运行，避免后期冲突。</w:t>
      </w:r>
    </w:p>
    <w:p>
      <w:pPr>
        <w:numPr>
          <w:ilvl w:val="0"/>
          <w:numId w:val="1011"/>
        </w:numPr>
        <w:pStyle w:val="Compact"/>
      </w:pPr>
      <w:r>
        <w:rPr>
          <w:bCs/>
          <w:b/>
        </w:rPr>
        <w:t xml:space="preserve">技巧</w:t>
      </w:r>
      <w:r>
        <w:t xml:space="preserve">: 参考Supabase Docs（2025-07-07更新）中的Stripe Wrapper配置。</w:t>
      </w:r>
    </w:p>
    <w:p>
      <w:pPr>
        <w:numPr>
          <w:ilvl w:val="0"/>
          <w:numId w:val="1011"/>
        </w:numPr>
        <w:pStyle w:val="Compact"/>
      </w:pPr>
      <w:r>
        <w:rPr>
          <w:bCs/>
          <w:b/>
        </w:rPr>
        <w:t xml:space="preserve">时间建议</w:t>
      </w:r>
      <w:r>
        <w:t xml:space="preserve">: 1-2小时。</w:t>
      </w:r>
    </w:p>
    <w:bookmarkEnd w:id="25"/>
    <w:bookmarkStart w:id="26" w:name="X0734be9d514aaebe3e6660cc84b69c591fe3e5d"/>
    <w:p>
      <w:pPr>
        <w:pStyle w:val="Heading4"/>
      </w:pPr>
      <w:r>
        <w:t xml:space="preserve">7.</w:t>
      </w:r>
      <w:r>
        <w:t xml:space="preserve"> </w:t>
      </w:r>
      <w:r>
        <w:rPr>
          <w:bCs/>
          <w:b/>
        </w:rPr>
        <w:t xml:space="preserve">重启问题构建（Restart if needed）</w:t>
      </w:r>
    </w:p>
    <w:p>
      <w:pPr>
        <w:numPr>
          <w:ilvl w:val="0"/>
          <w:numId w:val="1013"/>
        </w:numPr>
        <w:pStyle w:val="Compact"/>
      </w:pPr>
      <w:r>
        <w:rPr>
          <w:bCs/>
          <w:b/>
        </w:rPr>
        <w:t xml:space="preserve">描述</w:t>
      </w:r>
      <w:r>
        <w:t xml:space="preserve">: 如果初始构建多次调整仍不满意，丢弃并重新开始。</w:t>
      </w:r>
    </w:p>
    <w:p>
      <w:pPr>
        <w:numPr>
          <w:ilvl w:val="0"/>
          <w:numId w:val="1013"/>
        </w:numPr>
        <w:pStyle w:val="Compact"/>
      </w:pPr>
      <w:r>
        <w:rPr>
          <w:bCs/>
          <w:b/>
        </w:rPr>
        <w:t xml:space="preserve">操作</w:t>
      </w:r>
      <w:r>
        <w:t xml:space="preserve">:</w:t>
      </w:r>
    </w:p>
    <w:p>
      <w:pPr>
        <w:numPr>
          <w:ilvl w:val="1"/>
          <w:numId w:val="1014"/>
        </w:numPr>
        <w:pStyle w:val="Compact"/>
      </w:pPr>
      <w:r>
        <w:t xml:space="preserve">删除当前项目。</w:t>
      </w:r>
    </w:p>
    <w:p>
      <w:pPr>
        <w:numPr>
          <w:ilvl w:val="1"/>
          <w:numId w:val="1014"/>
        </w:numPr>
        <w:pStyle w:val="Compact"/>
      </w:pPr>
      <w:r>
        <w:t xml:space="preserve">优化提示，重新生成。</w:t>
      </w:r>
    </w:p>
    <w:p>
      <w:pPr>
        <w:numPr>
          <w:ilvl w:val="0"/>
          <w:numId w:val="1013"/>
        </w:numPr>
        <w:pStyle w:val="Compact"/>
      </w:pPr>
      <w:r>
        <w:rPr>
          <w:bCs/>
          <w:b/>
        </w:rPr>
        <w:t xml:space="preserve">目的</w:t>
      </w:r>
      <w:r>
        <w:t xml:space="preserve">: 修复“破损基础”，提升最终质量。</w:t>
      </w:r>
    </w:p>
    <w:p>
      <w:pPr>
        <w:numPr>
          <w:ilvl w:val="0"/>
          <w:numId w:val="1013"/>
        </w:numPr>
        <w:pStyle w:val="Compact"/>
      </w:pPr>
      <w:r>
        <w:rPr>
          <w:bCs/>
          <w:b/>
        </w:rPr>
        <w:t xml:space="preserve">技巧</w:t>
      </w:r>
      <w:r>
        <w:t xml:space="preserve">: Tomar指出第二次尝试通常更好，建议记录失败原因。</w:t>
      </w:r>
    </w:p>
    <w:p>
      <w:pPr>
        <w:numPr>
          <w:ilvl w:val="0"/>
          <w:numId w:val="1013"/>
        </w:numPr>
        <w:pStyle w:val="Compact"/>
      </w:pPr>
      <w:r>
        <w:rPr>
          <w:bCs/>
          <w:b/>
        </w:rPr>
        <w:t xml:space="preserve">时间建议</w:t>
      </w:r>
      <w:r>
        <w:t xml:space="preserve">: 30-60分钟（视重试次数）。</w:t>
      </w:r>
    </w:p>
    <w:bookmarkEnd w:id="26"/>
    <w:bookmarkStart w:id="27" w:name="X6382a7a9d0faca7e312b74078cd70cf1202780e"/>
    <w:p>
      <w:pPr>
        <w:pStyle w:val="Heading4"/>
      </w:pPr>
      <w:r>
        <w:t xml:space="preserve">8.</w:t>
      </w:r>
      <w:r>
        <w:t xml:space="preserve"> </w:t>
      </w:r>
      <w:r>
        <w:rPr>
          <w:bCs/>
          <w:b/>
        </w:rPr>
        <w:t xml:space="preserve">使用截图优化沟通（Use screenshots. Always.）</w:t>
      </w:r>
    </w:p>
    <w:p>
      <w:pPr>
        <w:numPr>
          <w:ilvl w:val="0"/>
          <w:numId w:val="1015"/>
        </w:numPr>
        <w:pStyle w:val="Compact"/>
      </w:pPr>
      <w:r>
        <w:rPr>
          <w:bCs/>
          <w:b/>
        </w:rPr>
        <w:t xml:space="preserve">描述</w:t>
      </w:r>
      <w:r>
        <w:t xml:space="preserve">: 使用截图替代长文本描述问题或需求。</w:t>
      </w:r>
    </w:p>
    <w:p>
      <w:pPr>
        <w:numPr>
          <w:ilvl w:val="0"/>
          <w:numId w:val="1015"/>
        </w:numPr>
        <w:pStyle w:val="Compact"/>
      </w:pPr>
      <w:r>
        <w:rPr>
          <w:bCs/>
          <w:b/>
        </w:rPr>
        <w:t xml:space="preserve">操作</w:t>
      </w:r>
      <w:r>
        <w:t xml:space="preserve">:</w:t>
      </w:r>
    </w:p>
    <w:p>
      <w:pPr>
        <w:numPr>
          <w:ilvl w:val="1"/>
          <w:numId w:val="1016"/>
        </w:numPr>
        <w:pStyle w:val="Compact"/>
      </w:pPr>
      <w:r>
        <w:t xml:space="preserve">拖放截图至Lovable。</w:t>
      </w:r>
    </w:p>
    <w:p>
      <w:pPr>
        <w:numPr>
          <w:ilvl w:val="1"/>
          <w:numId w:val="1016"/>
        </w:numPr>
        <w:pStyle w:val="Compact"/>
      </w:pPr>
      <w:r>
        <w:t xml:space="preserve">使用选择工具高亮问题区域，添加简短上下文（如“调整此按钮颜色为绿色”）。</w:t>
      </w:r>
    </w:p>
    <w:p>
      <w:pPr>
        <w:numPr>
          <w:ilvl w:val="0"/>
          <w:numId w:val="1015"/>
        </w:numPr>
        <w:pStyle w:val="Compact"/>
      </w:pPr>
      <w:r>
        <w:rPr>
          <w:bCs/>
          <w:b/>
        </w:rPr>
        <w:t xml:space="preserve">目的</w:t>
      </w:r>
      <w:r>
        <w:t xml:space="preserve">: 提高AI理解准确性，减少误解。</w:t>
      </w:r>
    </w:p>
    <w:p>
      <w:pPr>
        <w:numPr>
          <w:ilvl w:val="0"/>
          <w:numId w:val="1015"/>
        </w:numPr>
        <w:pStyle w:val="Compact"/>
      </w:pPr>
      <w:r>
        <w:rPr>
          <w:bCs/>
          <w:b/>
        </w:rPr>
        <w:t xml:space="preserve">技巧</w:t>
      </w:r>
      <w:r>
        <w:t xml:space="preserve">: 截图应清晰，上下文应具体。</w:t>
      </w:r>
    </w:p>
    <w:p>
      <w:pPr>
        <w:numPr>
          <w:ilvl w:val="0"/>
          <w:numId w:val="1015"/>
        </w:numPr>
        <w:pStyle w:val="Compact"/>
      </w:pPr>
      <w:r>
        <w:rPr>
          <w:bCs/>
          <w:b/>
        </w:rPr>
        <w:t xml:space="preserve">时间建议</w:t>
      </w:r>
      <w:r>
        <w:t xml:space="preserve">: 10-20分钟/调整。</w:t>
      </w:r>
    </w:p>
    <w:bookmarkEnd w:id="27"/>
    <w:bookmarkStart w:id="28" w:name="X173c631405e12d3b17d356eb39a7d35ae58d955"/>
    <w:p>
      <w:pPr>
        <w:pStyle w:val="Heading4"/>
      </w:pPr>
      <w:r>
        <w:t xml:space="preserve">9.</w:t>
      </w:r>
      <w:r>
        <w:t xml:space="preserve"> </w:t>
      </w:r>
      <w:r>
        <w:rPr>
          <w:bCs/>
          <w:b/>
        </w:rPr>
        <w:t xml:space="preserve">处理复杂功能（Use GitHub 2-way sync wisely）</w:t>
      </w:r>
    </w:p>
    <w:p>
      <w:pPr>
        <w:numPr>
          <w:ilvl w:val="0"/>
          <w:numId w:val="1017"/>
        </w:numPr>
        <w:pStyle w:val="Compact"/>
      </w:pPr>
      <w:r>
        <w:rPr>
          <w:bCs/>
          <w:b/>
        </w:rPr>
        <w:t xml:space="preserve">描述</w:t>
      </w:r>
      <w:r>
        <w:t xml:space="preserve">: 当Lovable处理复杂功能卡住（70-80%完成），同步至GitHub并使用Cursor调试。</w:t>
      </w:r>
    </w:p>
    <w:p>
      <w:pPr>
        <w:numPr>
          <w:ilvl w:val="0"/>
          <w:numId w:val="1017"/>
        </w:numPr>
        <w:pStyle w:val="Compact"/>
      </w:pPr>
      <w:r>
        <w:rPr>
          <w:bCs/>
          <w:b/>
        </w:rPr>
        <w:t xml:space="preserve">操作</w:t>
      </w:r>
      <w:r>
        <w:t xml:space="preserve">:</w:t>
      </w:r>
    </w:p>
    <w:p>
      <w:pPr>
        <w:numPr>
          <w:ilvl w:val="1"/>
          <w:numId w:val="1018"/>
        </w:numPr>
        <w:pStyle w:val="Compact"/>
      </w:pPr>
      <w:r>
        <w:t xml:space="preserve">启用Lovable的GitHub 2-way sync。</w:t>
      </w:r>
    </w:p>
    <w:p>
      <w:pPr>
        <w:numPr>
          <w:ilvl w:val="1"/>
          <w:numId w:val="1018"/>
        </w:numPr>
        <w:pStyle w:val="Compact"/>
      </w:pPr>
      <w:r>
        <w:t xml:space="preserve">在Cursor中完成功能开发。</w:t>
      </w:r>
    </w:p>
    <w:p>
      <w:pPr>
        <w:numPr>
          <w:ilvl w:val="1"/>
          <w:numId w:val="1018"/>
        </w:numPr>
        <w:pStyle w:val="Compact"/>
      </w:pPr>
      <w:r>
        <w:t xml:space="preserve">拉回Lovable进行最终润色。</w:t>
      </w:r>
    </w:p>
    <w:p>
      <w:pPr>
        <w:numPr>
          <w:ilvl w:val="0"/>
          <w:numId w:val="1017"/>
        </w:numPr>
        <w:pStyle w:val="Compact"/>
      </w:pPr>
      <w:r>
        <w:rPr>
          <w:bCs/>
          <w:b/>
        </w:rPr>
        <w:t xml:space="preserve">目的</w:t>
      </w:r>
      <w:r>
        <w:t xml:space="preserve">: 节省时间，避免浪费token。</w:t>
      </w:r>
    </w:p>
    <w:p>
      <w:pPr>
        <w:numPr>
          <w:ilvl w:val="0"/>
          <w:numId w:val="1017"/>
        </w:numPr>
        <w:pStyle w:val="Compact"/>
      </w:pPr>
      <w:r>
        <w:rPr>
          <w:bCs/>
          <w:b/>
        </w:rPr>
        <w:t xml:space="preserve">技巧</w:t>
      </w:r>
      <w:r>
        <w:t xml:space="preserve">: 只在必要时使用此方法，保持Lovable为主流程。</w:t>
      </w:r>
    </w:p>
    <w:p>
      <w:pPr>
        <w:numPr>
          <w:ilvl w:val="0"/>
          <w:numId w:val="1017"/>
        </w:numPr>
        <w:pStyle w:val="Compact"/>
      </w:pPr>
      <w:r>
        <w:rPr>
          <w:bCs/>
          <w:b/>
        </w:rPr>
        <w:t xml:space="preserve">时间建议</w:t>
      </w:r>
      <w:r>
        <w:t xml:space="preserve">: 1-3小时（视复杂性）。</w:t>
      </w:r>
    </w:p>
    <w:bookmarkEnd w:id="28"/>
    <w:bookmarkStart w:id="29" w:name="X62b7b09bb5b7eacb15b343bffb0f48e2184efc7"/>
    <w:p>
      <w:pPr>
        <w:pStyle w:val="Heading4"/>
      </w:pPr>
      <w:r>
        <w:t xml:space="preserve">10.</w:t>
      </w:r>
      <w:r>
        <w:t xml:space="preserve"> </w:t>
      </w:r>
      <w:r>
        <w:rPr>
          <w:bCs/>
          <w:b/>
        </w:rPr>
        <w:t xml:space="preserve">上传与管理图像（Upload images this way）</w:t>
      </w:r>
    </w:p>
    <w:p>
      <w:pPr>
        <w:numPr>
          <w:ilvl w:val="0"/>
          <w:numId w:val="1019"/>
        </w:numPr>
        <w:pStyle w:val="Compact"/>
      </w:pPr>
      <w:r>
        <w:rPr>
          <w:bCs/>
          <w:b/>
        </w:rPr>
        <w:t xml:space="preserve">描述</w:t>
      </w:r>
      <w:r>
        <w:t xml:space="preserve">: 通过拖放方式上传图像，自动存储并链接。</w:t>
      </w:r>
    </w:p>
    <w:p>
      <w:pPr>
        <w:numPr>
          <w:ilvl w:val="0"/>
          <w:numId w:val="1019"/>
        </w:numPr>
        <w:pStyle w:val="Compact"/>
      </w:pPr>
      <w:r>
        <w:rPr>
          <w:bCs/>
          <w:b/>
        </w:rPr>
        <w:t xml:space="preserve">操作</w:t>
      </w:r>
      <w:r>
        <w:t xml:space="preserve">:</w:t>
      </w:r>
    </w:p>
    <w:p>
      <w:pPr>
        <w:numPr>
          <w:ilvl w:val="1"/>
          <w:numId w:val="1020"/>
        </w:numPr>
        <w:pStyle w:val="Compact"/>
      </w:pPr>
      <w:r>
        <w:t xml:space="preserve">拖放图像至目标部分。</w:t>
      </w:r>
    </w:p>
    <w:p>
      <w:pPr>
        <w:numPr>
          <w:ilvl w:val="1"/>
          <w:numId w:val="1020"/>
        </w:numPr>
        <w:pStyle w:val="Compact"/>
      </w:pPr>
      <w:r>
        <w:t xml:space="preserve">提示Lovable上传至Supabase Storage，获取公用URL。</w:t>
      </w:r>
    </w:p>
    <w:p>
      <w:pPr>
        <w:numPr>
          <w:ilvl w:val="0"/>
          <w:numId w:val="1019"/>
        </w:numPr>
        <w:pStyle w:val="Compact"/>
      </w:pPr>
      <w:r>
        <w:rPr>
          <w:bCs/>
          <w:b/>
        </w:rPr>
        <w:t xml:space="preserve">目的</w:t>
      </w:r>
      <w:r>
        <w:t xml:space="preserve">: 简化资产管理，提高效率。</w:t>
      </w:r>
    </w:p>
    <w:p>
      <w:pPr>
        <w:numPr>
          <w:ilvl w:val="0"/>
          <w:numId w:val="1019"/>
        </w:numPr>
        <w:pStyle w:val="Compact"/>
      </w:pPr>
      <w:r>
        <w:rPr>
          <w:bCs/>
          <w:b/>
        </w:rPr>
        <w:t xml:space="preserve">技巧</w:t>
      </w:r>
      <w:r>
        <w:t xml:space="preserve">: 优化图像格式（如PNG/JPG），参考MDN的响应式设计建议。</w:t>
      </w:r>
    </w:p>
    <w:p>
      <w:pPr>
        <w:numPr>
          <w:ilvl w:val="0"/>
          <w:numId w:val="1019"/>
        </w:numPr>
        <w:pStyle w:val="Compact"/>
      </w:pPr>
      <w:r>
        <w:rPr>
          <w:bCs/>
          <w:b/>
        </w:rPr>
        <w:t xml:space="preserve">时间建议</w:t>
      </w:r>
      <w:r>
        <w:t xml:space="preserve">: 10-15分钟。</w:t>
      </w:r>
    </w:p>
    <w:bookmarkEnd w:id="29"/>
    <w:bookmarkStart w:id="30" w:name="Xb73a49f3b9433d87c95c00ad1db7b35bfb3a5d1"/>
    <w:p>
      <w:pPr>
        <w:pStyle w:val="Heading4"/>
      </w:pPr>
      <w:r>
        <w:t xml:space="preserve">11.</w:t>
      </w:r>
      <w:r>
        <w:t xml:space="preserve"> </w:t>
      </w:r>
      <w:r>
        <w:rPr>
          <w:bCs/>
          <w:b/>
        </w:rPr>
        <w:t xml:space="preserve">优化移动端响应式（Mobile optimization）</w:t>
      </w:r>
    </w:p>
    <w:p>
      <w:pPr>
        <w:numPr>
          <w:ilvl w:val="0"/>
          <w:numId w:val="1021"/>
        </w:numPr>
        <w:pStyle w:val="Compact"/>
      </w:pPr>
      <w:r>
        <w:rPr>
          <w:bCs/>
          <w:b/>
        </w:rPr>
        <w:t xml:space="preserve">描述</w:t>
      </w:r>
      <w:r>
        <w:t xml:space="preserve">: 完成桌面版后，优化移动端适配。</w:t>
      </w:r>
    </w:p>
    <w:p>
      <w:pPr>
        <w:numPr>
          <w:ilvl w:val="0"/>
          <w:numId w:val="1021"/>
        </w:numPr>
        <w:pStyle w:val="Compact"/>
      </w:pPr>
      <w:r>
        <w:rPr>
          <w:bCs/>
          <w:b/>
        </w:rPr>
        <w:t xml:space="preserve">操作</w:t>
      </w:r>
      <w:r>
        <w:t xml:space="preserve">:</w:t>
      </w:r>
    </w:p>
    <w:p>
      <w:pPr>
        <w:numPr>
          <w:ilvl w:val="1"/>
          <w:numId w:val="1022"/>
        </w:numPr>
        <w:pStyle w:val="Compact"/>
      </w:pPr>
      <w:r>
        <w:t xml:space="preserve">提示“Make the whole page responsive and optimize for mobile”。</w:t>
      </w:r>
    </w:p>
    <w:p>
      <w:pPr>
        <w:numPr>
          <w:ilvl w:val="1"/>
          <w:numId w:val="1022"/>
        </w:numPr>
        <w:pStyle w:val="Compact"/>
      </w:pPr>
      <w:r>
        <w:t xml:space="preserve">手动检查每个页面，修复布局问题。</w:t>
      </w:r>
    </w:p>
    <w:p>
      <w:pPr>
        <w:numPr>
          <w:ilvl w:val="0"/>
          <w:numId w:val="1021"/>
        </w:numPr>
        <w:pStyle w:val="Compact"/>
      </w:pPr>
      <w:r>
        <w:rPr>
          <w:bCs/>
          <w:b/>
        </w:rPr>
        <w:t xml:space="preserve">目的</w:t>
      </w:r>
      <w:r>
        <w:t xml:space="preserve">: 确保跨设备兼容性。</w:t>
      </w:r>
    </w:p>
    <w:p>
      <w:pPr>
        <w:numPr>
          <w:ilvl w:val="0"/>
          <w:numId w:val="1021"/>
        </w:numPr>
        <w:pStyle w:val="Compact"/>
      </w:pPr>
      <w:r>
        <w:rPr>
          <w:bCs/>
          <w:b/>
        </w:rPr>
        <w:t xml:space="preserve">技巧</w:t>
      </w:r>
      <w:r>
        <w:t xml:space="preserve">: 添加</w:t>
      </w:r>
      <w:r>
        <w:rPr>
          <w:rStyle w:val="VerbatimChar"/>
        </w:rPr>
        <w:t xml:space="preserve">&lt;meta name="viewport" content="width=device-width, initial-scale=1.0"&gt;</w:t>
      </w:r>
      <w:r>
        <w:t xml:space="preserve">标签。</w:t>
      </w:r>
    </w:p>
    <w:p>
      <w:pPr>
        <w:numPr>
          <w:ilvl w:val="0"/>
          <w:numId w:val="1021"/>
        </w:numPr>
        <w:pStyle w:val="Compact"/>
      </w:pPr>
      <w:r>
        <w:rPr>
          <w:bCs/>
          <w:b/>
        </w:rPr>
        <w:t xml:space="preserve">时间建议</w:t>
      </w:r>
      <w:r>
        <w:t xml:space="preserve">: 30-60分钟。</w:t>
      </w:r>
    </w:p>
    <w:bookmarkEnd w:id="30"/>
    <w:bookmarkStart w:id="31" w:name="X8cbb5dc425319fa3c744552ecf6b42e9c752f47"/>
    <w:p>
      <w:pPr>
        <w:pStyle w:val="Heading4"/>
      </w:pPr>
      <w:r>
        <w:t xml:space="preserve">12.</w:t>
      </w:r>
      <w:r>
        <w:t xml:space="preserve"> </w:t>
      </w:r>
      <w:r>
        <w:rPr>
          <w:bCs/>
          <w:b/>
        </w:rPr>
        <w:t xml:space="preserve">上线准备与发布（Get ready for launch）</w:t>
      </w:r>
    </w:p>
    <w:p>
      <w:pPr>
        <w:numPr>
          <w:ilvl w:val="0"/>
          <w:numId w:val="1023"/>
        </w:numPr>
        <w:pStyle w:val="Compact"/>
      </w:pPr>
      <w:r>
        <w:rPr>
          <w:bCs/>
          <w:b/>
        </w:rPr>
        <w:t xml:space="preserve">描述</w:t>
      </w:r>
      <w:r>
        <w:t xml:space="preserve">: 完成所有开发后，配置元数据并上线。</w:t>
      </w:r>
    </w:p>
    <w:p>
      <w:pPr>
        <w:numPr>
          <w:ilvl w:val="0"/>
          <w:numId w:val="1023"/>
        </w:numPr>
        <w:pStyle w:val="Compact"/>
      </w:pPr>
      <w:r>
        <w:rPr>
          <w:bCs/>
          <w:b/>
        </w:rPr>
        <w:t xml:space="preserve">操作</w:t>
      </w:r>
      <w:r>
        <w:t xml:space="preserve">:</w:t>
      </w:r>
    </w:p>
    <w:p>
      <w:pPr>
        <w:numPr>
          <w:ilvl w:val="1"/>
          <w:numId w:val="1024"/>
        </w:numPr>
        <w:pStyle w:val="Compact"/>
      </w:pPr>
      <w:r>
        <w:t xml:space="preserve">添加meta标题、描述、favicon、OG图像。</w:t>
      </w:r>
    </w:p>
    <w:p>
      <w:pPr>
        <w:numPr>
          <w:ilvl w:val="1"/>
          <w:numId w:val="1024"/>
        </w:numPr>
        <w:pStyle w:val="Compact"/>
      </w:pPr>
      <w:r>
        <w:t xml:space="preserve">绑定自定义域名，移除Lovable品牌。</w:t>
      </w:r>
    </w:p>
    <w:p>
      <w:pPr>
        <w:numPr>
          <w:ilvl w:val="1"/>
          <w:numId w:val="1024"/>
        </w:numPr>
        <w:pStyle w:val="Compact"/>
      </w:pPr>
      <w:r>
        <w:t xml:space="preserve">发布应用。</w:t>
      </w:r>
    </w:p>
    <w:p>
      <w:pPr>
        <w:numPr>
          <w:ilvl w:val="0"/>
          <w:numId w:val="1023"/>
        </w:numPr>
        <w:pStyle w:val="Compact"/>
      </w:pPr>
      <w:r>
        <w:rPr>
          <w:bCs/>
          <w:b/>
        </w:rPr>
        <w:t xml:space="preserve">目的</w:t>
      </w:r>
      <w:r>
        <w:t xml:space="preserve">: 交付市场-ready产品。</w:t>
      </w:r>
    </w:p>
    <w:p>
      <w:pPr>
        <w:numPr>
          <w:ilvl w:val="0"/>
          <w:numId w:val="1023"/>
        </w:numPr>
        <w:pStyle w:val="Compact"/>
      </w:pPr>
      <w:r>
        <w:rPr>
          <w:bCs/>
          <w:b/>
        </w:rPr>
        <w:t xml:space="preserve">技巧</w:t>
      </w:r>
      <w:r>
        <w:t xml:space="preserve">: 测试域名绑定，确保无404错误。</w:t>
      </w:r>
    </w:p>
    <w:p>
      <w:pPr>
        <w:numPr>
          <w:ilvl w:val="0"/>
          <w:numId w:val="1023"/>
        </w:numPr>
        <w:pStyle w:val="Compact"/>
      </w:pPr>
      <w:r>
        <w:rPr>
          <w:bCs/>
          <w:b/>
        </w:rPr>
        <w:t xml:space="preserve">时间建议</w:t>
      </w:r>
      <w:r>
        <w:t xml:space="preserve">: 30-45分钟。</w:t>
      </w:r>
    </w:p>
    <w:p>
      <w:r>
        <w:pict>
          <v:rect style="width:0;height:1.5pt" o:hralign="center" o:hrstd="t" o:hr="t"/>
        </w:pict>
      </w:r>
    </w:p>
    <w:bookmarkEnd w:id="31"/>
    <w:bookmarkEnd w:id="32"/>
    <w:bookmarkStart w:id="33" w:name="扩展结合agent-mode的优化"/>
    <w:p>
      <w:pPr>
        <w:pStyle w:val="Heading3"/>
      </w:pPr>
      <w:r>
        <w:t xml:space="preserve">扩展：结合Agent Mode的优化</w:t>
      </w:r>
    </w:p>
    <w:p>
      <w:pPr>
        <w:numPr>
          <w:ilvl w:val="0"/>
          <w:numId w:val="1025"/>
        </w:numPr>
        <w:pStyle w:val="Compact"/>
      </w:pPr>
      <w:r>
        <w:rPr>
          <w:bCs/>
          <w:b/>
        </w:rPr>
        <w:t xml:space="preserve">背景</w:t>
      </w:r>
      <w:r>
        <w:t xml:space="preserve">: Tomar在另一线程中测试了Agent Mode（Beta），包括网络搜索、图像生成、错误处理等功能。</w:t>
      </w:r>
    </w:p>
    <w:p>
      <w:pPr>
        <w:numPr>
          <w:ilvl w:val="0"/>
          <w:numId w:val="1025"/>
        </w:numPr>
        <w:pStyle w:val="Compact"/>
      </w:pPr>
      <w:r>
        <w:rPr>
          <w:bCs/>
          <w:b/>
        </w:rPr>
        <w:t xml:space="preserve">应用</w:t>
      </w:r>
      <w:r>
        <w:t xml:space="preserve">:</w:t>
      </w:r>
    </w:p>
    <w:p>
      <w:pPr>
        <w:numPr>
          <w:ilvl w:val="1"/>
          <w:numId w:val="1026"/>
        </w:numPr>
        <w:pStyle w:val="Compact"/>
      </w:pPr>
      <w:r>
        <w:t xml:space="preserve">使用网络搜索查找API文档（如OpenAI集成）。</w:t>
      </w:r>
    </w:p>
    <w:p>
      <w:pPr>
        <w:numPr>
          <w:ilvl w:val="1"/>
          <w:numId w:val="1026"/>
        </w:numPr>
        <w:pStyle w:val="Compact"/>
      </w:pPr>
      <w:r>
        <w:t xml:space="preserve">通过图像生成创建上下文相关mockup（如braindump应用的视觉元素）。</w:t>
      </w:r>
    </w:p>
    <w:p>
      <w:pPr>
        <w:numPr>
          <w:ilvl w:val="1"/>
          <w:numId w:val="1026"/>
        </w:numPr>
        <w:pStyle w:val="Compact"/>
      </w:pPr>
      <w:r>
        <w:t xml:space="preserve">利用上下文管理和错误处理，减少手动修复。</w:t>
      </w:r>
    </w:p>
    <w:p>
      <w:pPr>
        <w:numPr>
          <w:ilvl w:val="0"/>
          <w:numId w:val="1025"/>
        </w:numPr>
        <w:pStyle w:val="Compact"/>
      </w:pPr>
      <w:r>
        <w:rPr>
          <w:bCs/>
          <w:b/>
        </w:rPr>
        <w:t xml:space="preserve">影响</w:t>
      </w:r>
      <w:r>
        <w:t xml:space="preserve">: 可缩短步骤3-6的时间，2024年MIT研究显示AI自主性可减少30%开发时间。</w:t>
      </w:r>
    </w:p>
    <w:p>
      <w:r>
        <w:pict>
          <v:rect style="width:0;height:1.5pt" o:hralign="center" o:hrstd="t" o:hr="t"/>
        </w:pict>
      </w:r>
    </w:p>
    <w:bookmarkEnd w:id="33"/>
    <w:bookmarkStart w:id="34" w:name="总结与注意事项"/>
    <w:p>
      <w:pPr>
        <w:pStyle w:val="Heading3"/>
      </w:pPr>
      <w:r>
        <w:t xml:space="preserve">总结与注意事项</w:t>
      </w:r>
    </w:p>
    <w:p>
      <w:pPr>
        <w:numPr>
          <w:ilvl w:val="0"/>
          <w:numId w:val="1027"/>
        </w:numPr>
        <w:pStyle w:val="Compact"/>
      </w:pPr>
      <w:r>
        <w:rPr>
          <w:bCs/>
          <w:b/>
        </w:rPr>
        <w:t xml:space="preserve">总时长</w:t>
      </w:r>
      <w:r>
        <w:t xml:space="preserve">: 约6-12小时（视项目复杂性），Agent Mode可进一步缩短。</w:t>
      </w:r>
    </w:p>
    <w:p>
      <w:pPr>
        <w:numPr>
          <w:ilvl w:val="0"/>
          <w:numId w:val="1027"/>
        </w:numPr>
        <w:pStyle w:val="Compact"/>
      </w:pPr>
      <w:r>
        <w:rPr>
          <w:bCs/>
          <w:b/>
        </w:rPr>
        <w:t xml:space="preserve">关键点</w:t>
      </w:r>
      <w:r>
        <w:t xml:space="preserve">:</w:t>
      </w:r>
    </w:p>
    <w:p>
      <w:pPr>
        <w:numPr>
          <w:ilvl w:val="1"/>
          <w:numId w:val="1028"/>
        </w:numPr>
        <w:pStyle w:val="Compact"/>
      </w:pPr>
      <w:r>
        <w:t xml:space="preserve">预规划（步骤1-2）是成功的关键，减少80%后期调整。</w:t>
      </w:r>
    </w:p>
    <w:p>
      <w:pPr>
        <w:numPr>
          <w:ilvl w:val="1"/>
          <w:numId w:val="1028"/>
        </w:numPr>
        <w:pStyle w:val="Compact"/>
      </w:pPr>
      <w:r>
        <w:t xml:space="preserve">工具集成（步骤6、9）需遵循官方文档（如Supabase、Stripe）。</w:t>
      </w:r>
    </w:p>
    <w:p>
      <w:pPr>
        <w:numPr>
          <w:ilvl w:val="1"/>
          <w:numId w:val="1028"/>
        </w:numPr>
        <w:pStyle w:val="Compact"/>
      </w:pPr>
      <w:r>
        <w:t xml:space="preserve">多次迭代（步骤7）是常态，Tomar建议记录经验。</w:t>
      </w:r>
    </w:p>
    <w:p>
      <w:pPr>
        <w:numPr>
          <w:ilvl w:val="0"/>
          <w:numId w:val="1027"/>
        </w:numPr>
        <w:pStyle w:val="Compact"/>
      </w:pPr>
      <w:r>
        <w:rPr>
          <w:bCs/>
          <w:b/>
        </w:rPr>
        <w:t xml:space="preserve">资源</w:t>
      </w:r>
      <w:r>
        <w:t xml:space="preserve">: 参考Lovable Blog（产品需求文档建议）和MDN（响应式设计最佳实践）。</w:t>
      </w:r>
    </w:p>
    <w:p>
      <w:pPr>
        <w:numPr>
          <w:ilvl w:val="0"/>
          <w:numId w:val="1027"/>
        </w:numPr>
        <w:pStyle w:val="Compact"/>
      </w:pPr>
      <w:r>
        <w:rPr>
          <w:bCs/>
          <w:b/>
        </w:rPr>
        <w:t xml:space="preserve">灵活性</w:t>
      </w:r>
      <w:r>
        <w:t xml:space="preserve">: 可根据需求调整步骤顺序，例如先完成UI再集成支付。</w:t>
      </w:r>
    </w:p>
    <w:p>
      <w:pPr>
        <w:pStyle w:val="FirstParagraph"/>
      </w:pPr>
      <w:r>
        <w:t xml:space="preserve">这个12步流程反映了Tomar通过客户项目积累的实践智慧，结合AI工具的最新进展（如Agent Mode），为创建高效、专业的应用提供了系统化指南。如需进一步优化，建议跟踪Lovable的更新并测试新功能。</w:t>
      </w:r>
    </w:p>
    <w:p>
      <w:r>
        <w:pict>
          <v:rect style="width:0;height:1.5pt" o:hralign="center" o:hrstd="t" o:hr="t"/>
        </w:pict>
      </w:r>
    </w:p>
    <w:bookmarkEnd w:id="34"/>
    <w:bookmarkEnd w:id="35"/>
    <w:bookmarkStart w:id="49" w:name="readitlater-11-37-26"/>
    <w:p>
      <w:pPr>
        <w:pStyle w:val="Heading1"/>
      </w:pPr>
      <w:r>
        <w:t xml:space="preserve">ReadItLater 11-37-26</w:t>
      </w:r>
    </w:p>
    <w:p>
      <w:pPr>
        <w:pStyle w:val="FirstParagraph"/>
      </w:pPr>
      <w:r>
        <w:t xml:space="preserve">好的，这是一个对视频内容的详尽文字和图表解读。</w:t>
      </w:r>
    </w:p>
    <w:bookmarkStart w:id="36" w:name="视频简介"/>
    <w:p>
      <w:pPr>
        <w:pStyle w:val="Heading3"/>
      </w:pPr>
      <w:r>
        <w:t xml:space="preserve">视频简介</w:t>
      </w:r>
    </w:p>
    <w:p>
      <w:pPr>
        <w:pStyle w:val="FirstParagraph"/>
      </w:pPr>
      <w:r>
        <w:t xml:space="preserve">该视频由 Flowhog 公司的 CEO Dani Fuya 主讲，旨在演示如何使用</w:t>
      </w:r>
      <w:r>
        <w:t xml:space="preserve"> </w:t>
      </w:r>
      <w:r>
        <w:rPr>
          <w:bCs/>
          <w:b/>
        </w:rPr>
        <w:t xml:space="preserve">LangGraph</w:t>
      </w:r>
      <w:r>
        <w:t xml:space="preserve"> </w:t>
      </w:r>
      <w:r>
        <w:t xml:space="preserve">和</w:t>
      </w:r>
      <w:r>
        <w:t xml:space="preserve"> </w:t>
      </w:r>
      <w:r>
        <w:rPr>
          <w:bCs/>
          <w:b/>
        </w:rPr>
        <w:t xml:space="preserve">PydanticAI</w:t>
      </w:r>
      <w:r>
        <w:t xml:space="preserve"> </w:t>
      </w:r>
      <w:r>
        <w:t xml:space="preserve">这两个低层级（low-level）框架，从零开始构建一个模块化、可扩展且包含“人在回路”（human-in-the-loop）功能的 AI 代理系统。</w:t>
      </w:r>
    </w:p>
    <w:p>
      <w:pPr>
        <w:pStyle w:val="BodyText"/>
      </w:pPr>
      <w:r>
        <w:t xml:space="preserve">这个系统的具体应用场景是一个</w:t>
      </w:r>
      <w:r>
        <w:t xml:space="preserve"> </w:t>
      </w:r>
      <w:r>
        <w:rPr>
          <w:bCs/>
          <w:b/>
        </w:rPr>
        <w:t xml:space="preserve">AI 列表管理器</w:t>
      </w:r>
      <w:r>
        <w:t xml:space="preserve">，其任务是：</w:t>
      </w:r>
    </w:p>
    <w:p>
      <w:pPr>
        <w:numPr>
          <w:ilvl w:val="0"/>
          <w:numId w:val="1029"/>
        </w:numPr>
        <w:pStyle w:val="Compact"/>
      </w:pPr>
      <w:r>
        <w:t xml:space="preserve">自动在互联网上搜索新的 AI 工具。</w:t>
      </w:r>
    </w:p>
    <w:p>
      <w:pPr>
        <w:numPr>
          <w:ilvl w:val="0"/>
          <w:numId w:val="1029"/>
        </w:numPr>
        <w:pStyle w:val="Compact"/>
      </w:pPr>
      <w:r>
        <w:t xml:space="preserve">对找到的工具进行筛选、总结和分类。</w:t>
      </w:r>
    </w:p>
    <w:p>
      <w:pPr>
        <w:numPr>
          <w:ilvl w:val="0"/>
          <w:numId w:val="1029"/>
        </w:numPr>
        <w:pStyle w:val="Compact"/>
      </w:pPr>
      <w:r>
        <w:t xml:space="preserve">在发布到最终目录（一个名为</w:t>
      </w:r>
      <w:r>
        <w:t xml:space="preserve"> </w:t>
      </w:r>
      <w:r>
        <w:rPr>
          <w:rStyle w:val="VerbatimChar"/>
        </w:rPr>
        <w:t xml:space="preserve">BestAIAgents</w:t>
      </w:r>
      <w:r>
        <w:t xml:space="preserve"> </w:t>
      </w:r>
      <w:r>
        <w:t xml:space="preserve">的网站）之前，等待人工审核与反馈。</w:t>
      </w:r>
    </w:p>
    <w:p>
      <w:pPr>
        <w:numPr>
          <w:ilvl w:val="0"/>
          <w:numId w:val="1029"/>
        </w:numPr>
        <w:pStyle w:val="Compact"/>
      </w:pPr>
      <w:r>
        <w:t xml:space="preserve">根据人工反馈对信息进行修改，或直接发布。</w:t>
      </w:r>
    </w:p>
    <w:p>
      <w:pPr>
        <w:pStyle w:val="FirstParagraph"/>
      </w:pPr>
      <w:r>
        <w:t xml:space="preserve">Dani 强调，与 CrewAI 等高层级框架相比，使用 LangGraph 和 PydanticAI 的组合虽然更底层，但提供了极高的</w:t>
      </w:r>
      <w:r>
        <w:rPr>
          <w:bCs/>
          <w:b/>
        </w:rPr>
        <w:t xml:space="preserve">模块化</w:t>
      </w:r>
      <w:r>
        <w:t xml:space="preserve">和</w:t>
      </w:r>
      <w:r>
        <w:rPr>
          <w:bCs/>
          <w:b/>
        </w:rPr>
        <w:t xml:space="preserve">灵活性</w:t>
      </w:r>
      <w:r>
        <w:t xml:space="preserve">，使得构建和扩展复杂的、可投入生产的 AI 工作流变得更加可控和强大。</w:t>
      </w:r>
    </w:p>
    <w:p>
      <w:r>
        <w:pict>
          <v:rect style="width:0;height:1.5pt" o:hralign="center" o:hrstd="t" o:hr="t"/>
        </w:pict>
      </w:r>
    </w:p>
    <w:bookmarkEnd w:id="36"/>
    <w:bookmarkStart w:id="37" w:name="核心技术栈"/>
    <w:p>
      <w:pPr>
        <w:pStyle w:val="Heading3"/>
      </w:pPr>
      <w:r>
        <w:t xml:space="preserve">核心技术栈</w:t>
      </w:r>
    </w:p>
    <w:p>
      <w:pPr>
        <w:pStyle w:val="FirstParagraph"/>
      </w:pPr>
      <w:r>
        <w:t xml:space="preserve">视频中构建该系统主要依赖以下几个关键的 Python 库：</w:t>
      </w:r>
    </w:p>
    <w:p>
      <w:pPr>
        <w:numPr>
          <w:ilvl w:val="0"/>
          <w:numId w:val="1030"/>
        </w:numPr>
      </w:pPr>
      <w:r>
        <w:rPr>
          <w:bCs/>
          <w:b/>
        </w:rPr>
        <w:t xml:space="preserve">PydanticAI</w:t>
      </w:r>
      <w:r>
        <w:t xml:space="preserve">: 一个用于构建生产级 AI 应用的 Python 代理框架。它被用来定义和创建独立的、具有特定功能的“原子级”AI 代理。它的优点是结构清晰，可以强制模型（如 GPT）返回特定格式的结构化数据（例如，遵循 Pydantic 模型的 JSON 对象）。</w:t>
      </w:r>
    </w:p>
    <w:p>
      <w:pPr>
        <w:numPr>
          <w:ilvl w:val="0"/>
          <w:numId w:val="1030"/>
        </w:numPr>
      </w:pPr>
      <w:r>
        <w:rPr>
          <w:bCs/>
          <w:b/>
        </w:rPr>
        <w:t xml:space="preserve">LangGraph</w:t>
      </w:r>
      <w:r>
        <w:t xml:space="preserve">: 一个用于构建有状态、多代理应用的库。它将工作流程构建成一个“图”（Graph），图由“节点”（Nodes）和“边”（Edges）组成。它非常适合用来</w:t>
      </w:r>
      <w:r>
        <w:rPr>
          <w:bCs/>
          <w:b/>
        </w:rPr>
        <w:t xml:space="preserve">编排</w:t>
      </w:r>
      <w:r>
        <w:t xml:space="preserve">由 PydanticAI 创建的多个独立代理，控制它们之间的信息流和执行顺序，并能轻松实现循环、条件分支和“人在回路”等复杂逻辑。</w:t>
      </w:r>
    </w:p>
    <w:p>
      <w:pPr>
        <w:numPr>
          <w:ilvl w:val="0"/>
          <w:numId w:val="1030"/>
        </w:numPr>
      </w:pPr>
      <w:r>
        <w:rPr>
          <w:bCs/>
          <w:b/>
        </w:rPr>
        <w:t xml:space="preserve">Crawl4AI</w:t>
      </w:r>
      <w:r>
        <w:t xml:space="preserve">: 一个对大语言模型（LLM）友好的开源网络爬虫和抓取工具。在此项目中，它被用作一个工具，供 AI 代理调用，以抓取网页内容并将其转换为 LLM 更容易处理的 Markdown 格式。</w:t>
      </w:r>
    </w:p>
    <w:p>
      <w:pPr>
        <w:numPr>
          <w:ilvl w:val="0"/>
          <w:numId w:val="1030"/>
        </w:numPr>
      </w:pPr>
      <w:r>
        <w:rPr>
          <w:bCs/>
          <w:b/>
        </w:rPr>
        <w:t xml:space="preserve">Streamlit</w:t>
      </w:r>
      <w:r>
        <w:t xml:space="preserve">: 一个开源的 Python 库，用于快速创建和共享美观的数据应用和 Web UI。在此项目中，它被用来为整个 AI 代理系统创建一个用户友好的聊天交互界面。</w:t>
      </w:r>
    </w:p>
    <w:p>
      <w:r>
        <w:pict>
          <v:rect style="width:0;height:1.5pt" o:hralign="center" o:hrstd="t" o:hr="t"/>
        </w:pict>
      </w:r>
    </w:p>
    <w:bookmarkEnd w:id="37"/>
    <w:bookmarkStart w:id="40" w:name="系统架构与工作流程"/>
    <w:p>
      <w:pPr>
        <w:pStyle w:val="Heading3"/>
      </w:pPr>
      <w:r>
        <w:t xml:space="preserve">系统架构与工作流程</w:t>
      </w:r>
    </w:p>
    <w:p>
      <w:pPr>
        <w:pStyle w:val="FirstParagraph"/>
      </w:pPr>
      <w:r>
        <w:t xml:space="preserve">整个 AI 列表管理器系统被设计成一个由多个专业代理组成的图（Graph）。每个代理作为一个节点（Node）执行特定的任务，然后将结果传递给下一个节点。</w:t>
      </w:r>
    </w:p>
    <w:bookmarkStart w:id="38" w:name="工作流程图"/>
    <w:p>
      <w:pPr>
        <w:pStyle w:val="Heading4"/>
      </w:pPr>
      <w:r>
        <w:t xml:space="preserve">工作流程图</w:t>
      </w:r>
    </w:p>
    <w:p>
      <w:pPr>
        <w:pStyle w:val="SourceCode"/>
      </w:pPr>
      <w:r>
        <w:rPr>
          <w:rStyle w:val="VerbatimChar"/>
        </w:rPr>
        <w:t xml:space="preserve">graph TD</w:t>
      </w:r>
      <w:r>
        <w:br/>
      </w:r>
      <w:r>
        <w:rPr>
          <w:rStyle w:val="VerbatimChar"/>
        </w:rPr>
        <w:t xml:space="preserve">    A["__start__ (开始)"] --&gt; B["Search Agent (搜索代理)"];</w:t>
      </w:r>
      <w:r>
        <w:br/>
      </w:r>
      <w:r>
        <w:rPr>
          <w:rStyle w:val="VerbatimChar"/>
        </w:rPr>
        <w:t xml:space="preserve">    B --&gt; C["Listing Filtering Agent (列表筛选代理)"];</w:t>
      </w:r>
      <w:r>
        <w:br/>
      </w:r>
      <w:r>
        <w:rPr>
          <w:rStyle w:val="VerbatimChar"/>
        </w:rPr>
        <w:t xml:space="preserve">    C --&gt; D["Summarizer Agent (总结代理)"];</w:t>
      </w:r>
      <w:r>
        <w:br/>
      </w:r>
      <w:r>
        <w:rPr>
          <w:rStyle w:val="VerbatimChar"/>
        </w:rPr>
        <w:t xml:space="preserve">    D --&gt; E["Listing Classifier Agent (列表分类代理)"];</w:t>
      </w:r>
      <w:r>
        <w:br/>
      </w:r>
      <w:r>
        <w:rPr>
          <w:rStyle w:val="VerbatimChar"/>
        </w:rPr>
        <w:t xml:space="preserve">    E --&gt; F["Feedback Collector (反馈收集节点)"];</w:t>
      </w:r>
      <w:r>
        <w:br/>
      </w:r>
      <w:r>
        <w:rPr>
          <w:rStyle w:val="VerbatimChar"/>
        </w:rPr>
        <w:t xml:space="preserve">    F --&gt; G{Conditional Edge (条件判断)};</w:t>
      </w:r>
      <w:r>
        <w:br/>
      </w:r>
      <w:r>
        <w:rPr>
          <w:rStyle w:val="VerbatimChar"/>
        </w:rPr>
        <w:t xml:space="preserve">    G -- "需要修改" --&gt; H["Listing Rectifier Agent (列表修正代理)"];</w:t>
      </w:r>
      <w:r>
        <w:br/>
      </w:r>
      <w:r>
        <w:rPr>
          <w:rStyle w:val="VerbatimChar"/>
        </w:rPr>
        <w:t xml:space="preserve">    H --&gt; F;</w:t>
      </w:r>
      <w:r>
        <w:br/>
      </w:r>
      <w:r>
        <w:rPr>
          <w:rStyle w:val="VerbatimChar"/>
        </w:rPr>
        <w:t xml:space="preserve">    G -- "直接发布" --&gt; I["Publisher Agent (发布代理)"];</w:t>
      </w:r>
      <w:r>
        <w:br/>
      </w:r>
      <w:r>
        <w:rPr>
          <w:rStyle w:val="VerbatimChar"/>
        </w:rPr>
        <w:t xml:space="preserve">    I --&gt; J["__end__ (结束)"];</w:t>
      </w:r>
      <w:r>
        <w:br/>
      </w:r>
      <w:r>
        <w:br/>
      </w:r>
      <w:r>
        <w:rPr>
          <w:rStyle w:val="VerbatimChar"/>
        </w:rPr>
        <w:t xml:space="preserve">    classDef default fill:#fff,stroke:#333,stroke-width:2px;</w:t>
      </w:r>
      <w:r>
        <w:br/>
      </w:r>
      <w:r>
        <w:rPr>
          <w:rStyle w:val="VerbatimChar"/>
        </w:rPr>
        <w:t xml:space="preserve">    classDef start-end fill:#f2f2f2,stroke:#555,stroke-width:2px,font-style:italic;</w:t>
      </w:r>
      <w:r>
        <w:br/>
      </w:r>
      <w:r>
        <w:rPr>
          <w:rStyle w:val="VerbatimChar"/>
        </w:rPr>
        <w:t xml:space="preserve">    classDef agent-search fill:#D2D2FF,stroke:#6A6AFF;</w:t>
      </w:r>
      <w:r>
        <w:br/>
      </w:r>
      <w:r>
        <w:rPr>
          <w:rStyle w:val="VerbatimChar"/>
        </w:rPr>
        <w:t xml:space="preserve">    classDef agent-filter fill:#FFFFCC,stroke:#E6E600;</w:t>
      </w:r>
      <w:r>
        <w:br/>
      </w:r>
      <w:r>
        <w:rPr>
          <w:rStyle w:val="VerbatimChar"/>
        </w:rPr>
        <w:t xml:space="preserve">    classDef agent-summarize fill:#FFD9B3,stroke:#FF9933;</w:t>
      </w:r>
      <w:r>
        <w:br/>
      </w:r>
      <w:r>
        <w:rPr>
          <w:rStyle w:val="VerbatimChar"/>
        </w:rPr>
        <w:t xml:space="preserve">    classDef agent-classify fill:#D9B3FF,stroke:#9933FF;</w:t>
      </w:r>
      <w:r>
        <w:br/>
      </w:r>
      <w:r>
        <w:rPr>
          <w:rStyle w:val="VerbatimChar"/>
        </w:rPr>
        <w:t xml:space="preserve">    classDef agent-feedback fill:#CCFFCC,stroke:#00CC00;</w:t>
      </w:r>
      <w:r>
        <w:br/>
      </w:r>
      <w:r>
        <w:rPr>
          <w:rStyle w:val="VerbatimChar"/>
        </w:rPr>
        <w:t xml:space="preserve">    classDef agent-rectify fill:#CCFFFF,stroke:#00FFFF;</w:t>
      </w:r>
      <w:r>
        <w:br/>
      </w:r>
      <w:r>
        <w:rPr>
          <w:rStyle w:val="VerbatimChar"/>
        </w:rPr>
        <w:t xml:space="preserve">    classDef agent-publish fill:#FFCCFF,stroke:#FF66FF;</w:t>
      </w:r>
      <w:r>
        <w:br/>
      </w:r>
      <w:r>
        <w:br/>
      </w:r>
      <w:r>
        <w:rPr>
          <w:rStyle w:val="VerbatimChar"/>
        </w:rPr>
        <w:t xml:space="preserve">    class A,J start-end;</w:t>
      </w:r>
      <w:r>
        <w:br/>
      </w:r>
      <w:r>
        <w:rPr>
          <w:rStyle w:val="VerbatimChar"/>
        </w:rPr>
        <w:t xml:space="preserve">    class B agent-search;</w:t>
      </w:r>
      <w:r>
        <w:br/>
      </w:r>
      <w:r>
        <w:rPr>
          <w:rStyle w:val="VerbatimChar"/>
        </w:rPr>
        <w:t xml:space="preserve">    class C agent-filter;</w:t>
      </w:r>
      <w:r>
        <w:br/>
      </w:r>
      <w:r>
        <w:rPr>
          <w:rStyle w:val="VerbatimChar"/>
        </w:rPr>
        <w:t xml:space="preserve">    class D agent-summarize;</w:t>
      </w:r>
      <w:r>
        <w:br/>
      </w:r>
      <w:r>
        <w:rPr>
          <w:rStyle w:val="VerbatimChar"/>
        </w:rPr>
        <w:t xml:space="preserve">    class E agent-classify;</w:t>
      </w:r>
      <w:r>
        <w:br/>
      </w:r>
      <w:r>
        <w:rPr>
          <w:rStyle w:val="VerbatimChar"/>
        </w:rPr>
        <w:t xml:space="preserve">    class F agent-feedback;</w:t>
      </w:r>
      <w:r>
        <w:br/>
      </w:r>
      <w:r>
        <w:rPr>
          <w:rStyle w:val="VerbatimChar"/>
        </w:rPr>
        <w:t xml:space="preserve">    class H agent-rectify;</w:t>
      </w:r>
      <w:r>
        <w:br/>
      </w:r>
      <w:r>
        <w:rPr>
          <w:rStyle w:val="VerbatimChar"/>
        </w:rPr>
        <w:t xml:space="preserve">    class I agent-publish;</w:t>
      </w:r>
    </w:p>
    <w:bookmarkEnd w:id="38"/>
    <w:bookmarkStart w:id="39" w:name="各代理节点功能详解"/>
    <w:p>
      <w:pPr>
        <w:pStyle w:val="Heading4"/>
      </w:pPr>
      <w:r>
        <w:t xml:space="preserve">各代理（节点）功能详解</w:t>
      </w:r>
    </w:p>
    <w:p>
      <w:pPr>
        <w:numPr>
          <w:ilvl w:val="0"/>
          <w:numId w:val="1031"/>
        </w:numPr>
      </w:pPr>
      <w:r>
        <w:rPr>
          <w:bCs/>
          <w:b/>
        </w:rPr>
        <w:t xml:space="preserve">Search Agent (搜索代理)</w:t>
      </w:r>
      <w:r>
        <w:t xml:space="preserve">:</w:t>
      </w:r>
    </w:p>
    <w:p>
      <w:pPr>
        <w:numPr>
          <w:ilvl w:val="1"/>
          <w:numId w:val="1032"/>
        </w:numPr>
        <w:pStyle w:val="Compact"/>
      </w:pPr>
      <w:r>
        <w:rPr>
          <w:bCs/>
          <w:b/>
        </w:rPr>
        <w:t xml:space="preserve">任务</w:t>
      </w:r>
      <w:r>
        <w:t xml:space="preserve">: 接收初始指令（例如“查找新的 AI 工具”），调用</w:t>
      </w:r>
      <w:r>
        <w:t xml:space="preserve"> </w:t>
      </w:r>
      <w:r>
        <w:rPr>
          <w:rStyle w:val="VerbatimChar"/>
        </w:rPr>
        <w:t xml:space="preserve">Crawl4AI</w:t>
      </w:r>
      <w:r>
        <w:t xml:space="preserve"> </w:t>
      </w:r>
      <w:r>
        <w:t xml:space="preserve">工具抓取指定信息源（如</w:t>
      </w:r>
      <w:r>
        <w:t xml:space="preserve"> </w:t>
      </w:r>
      <w:r>
        <w:rPr>
          <w:rStyle w:val="VerbatimChar"/>
        </w:rPr>
        <w:t xml:space="preserve">Neuron Daily</w:t>
      </w:r>
      <w:r>
        <w:t xml:space="preserve"> </w:t>
      </w:r>
      <w:r>
        <w:t xml:space="preserve">简报）的网页内容。</w:t>
      </w:r>
    </w:p>
    <w:p>
      <w:pPr>
        <w:numPr>
          <w:ilvl w:val="1"/>
          <w:numId w:val="1032"/>
        </w:numPr>
        <w:pStyle w:val="Compact"/>
      </w:pPr>
      <w:r>
        <w:rPr>
          <w:bCs/>
          <w:b/>
        </w:rPr>
        <w:t xml:space="preserve">输出</w:t>
      </w:r>
      <w:r>
        <w:t xml:space="preserve">: 提取出所有潜在的 AI 工具列表，每个工具包含名称、描述和 URL。</w:t>
      </w:r>
    </w:p>
    <w:p>
      <w:pPr>
        <w:numPr>
          <w:ilvl w:val="0"/>
          <w:numId w:val="1031"/>
        </w:numPr>
      </w:pPr>
      <w:r>
        <w:rPr>
          <w:bCs/>
          <w:b/>
        </w:rPr>
        <w:t xml:space="preserve">Listing Filtering Agent (列表筛选代理)</w:t>
      </w:r>
      <w:r>
        <w:t xml:space="preserve">:</w:t>
      </w:r>
    </w:p>
    <w:p>
      <w:pPr>
        <w:numPr>
          <w:ilvl w:val="1"/>
          <w:numId w:val="1033"/>
        </w:numPr>
        <w:pStyle w:val="Compact"/>
      </w:pPr>
      <w:r>
        <w:rPr>
          <w:bCs/>
          <w:b/>
        </w:rPr>
        <w:t xml:space="preserve">任务</w:t>
      </w:r>
      <w:r>
        <w:t xml:space="preserve">: 接收上一节点找到的工具列表，根据预设的质量标准（例如，判断它是否真的是一个 AI 代理或 AI 构建工具）进行筛选。</w:t>
      </w:r>
    </w:p>
    <w:p>
      <w:pPr>
        <w:numPr>
          <w:ilvl w:val="1"/>
          <w:numId w:val="1033"/>
        </w:numPr>
        <w:pStyle w:val="Compact"/>
      </w:pPr>
      <w:r>
        <w:rPr>
          <w:bCs/>
          <w:b/>
        </w:rPr>
        <w:t xml:space="preserve">输出</w:t>
      </w:r>
      <w:r>
        <w:t xml:space="preserve">: 一个经过筛选的、更高质量的 AI 工具列表，并为每个工具附加一个</w:t>
      </w:r>
      <w:r>
        <w:rPr>
          <w:bCs/>
          <w:b/>
        </w:rPr>
        <w:t xml:space="preserve">置信度分数</w:t>
      </w:r>
      <w:r>
        <w:t xml:space="preserve">。</w:t>
      </w:r>
    </w:p>
    <w:p>
      <w:pPr>
        <w:numPr>
          <w:ilvl w:val="0"/>
          <w:numId w:val="1031"/>
        </w:numPr>
      </w:pPr>
      <w:r>
        <w:rPr>
          <w:bCs/>
          <w:b/>
        </w:rPr>
        <w:t xml:space="preserve">Summarizer Agent (总结代理)</w:t>
      </w:r>
      <w:r>
        <w:t xml:space="preserve">:</w:t>
      </w:r>
    </w:p>
    <w:p>
      <w:pPr>
        <w:numPr>
          <w:ilvl w:val="1"/>
          <w:numId w:val="1034"/>
        </w:numPr>
        <w:pStyle w:val="Compact"/>
      </w:pPr>
      <w:r>
        <w:rPr>
          <w:bCs/>
          <w:b/>
        </w:rPr>
        <w:t xml:space="preserve">任务</w:t>
      </w:r>
      <w:r>
        <w:t xml:space="preserve">: 对筛选后的每个 AI 工具，再次调用爬虫工具访问其主页和定价页面，提取并总结出详细信息，如：长/短描述、核心功能、使用案例、定价方案、是否开源等。为了保证总结质量，该节点会为列表中的</w:t>
      </w:r>
      <w:r>
        <w:rPr>
          <w:bCs/>
          <w:b/>
        </w:rPr>
        <w:t xml:space="preserve">每一个</w:t>
      </w:r>
      <w:r>
        <w:t xml:space="preserve">工具单独运行一次。</w:t>
      </w:r>
    </w:p>
    <w:p>
      <w:pPr>
        <w:numPr>
          <w:ilvl w:val="1"/>
          <w:numId w:val="1034"/>
        </w:numPr>
        <w:pStyle w:val="Compact"/>
      </w:pPr>
      <w:r>
        <w:rPr>
          <w:bCs/>
          <w:b/>
        </w:rPr>
        <w:t xml:space="preserve">输出</w:t>
      </w:r>
      <w:r>
        <w:t xml:space="preserve">: 包含每个 AI 工具详细结构化信息的列表。</w:t>
      </w:r>
    </w:p>
    <w:p>
      <w:pPr>
        <w:numPr>
          <w:ilvl w:val="0"/>
          <w:numId w:val="1031"/>
        </w:numPr>
      </w:pPr>
      <w:r>
        <w:rPr>
          <w:bCs/>
          <w:b/>
        </w:rPr>
        <w:t xml:space="preserve">Listing Classifier Agent (列表分类代理)</w:t>
      </w:r>
      <w:r>
        <w:t xml:space="preserve">:</w:t>
      </w:r>
    </w:p>
    <w:p>
      <w:pPr>
        <w:numPr>
          <w:ilvl w:val="1"/>
          <w:numId w:val="1035"/>
        </w:numPr>
        <w:pStyle w:val="Compact"/>
      </w:pPr>
      <w:r>
        <w:rPr>
          <w:bCs/>
          <w:b/>
        </w:rPr>
        <w:t xml:space="preserve">任务</w:t>
      </w:r>
      <w:r>
        <w:t xml:space="preserve">: 接收包含详细信息的 AI 工具列表。它会连接到项目的数据库，获取所有已定义的</w:t>
      </w:r>
      <w:r>
        <w:rPr>
          <w:bCs/>
          <w:b/>
        </w:rPr>
        <w:t xml:space="preserve">分类</w:t>
      </w:r>
      <w:r>
        <w:t xml:space="preserve">和</w:t>
      </w:r>
      <w:r>
        <w:rPr>
          <w:bCs/>
          <w:b/>
        </w:rPr>
        <w:t xml:space="preserve">标签</w:t>
      </w:r>
      <w:r>
        <w:t xml:space="preserve">。然后，为每个 AI 工具分配最合适的分类和标签，并给出相应的置信度分数。</w:t>
      </w:r>
    </w:p>
    <w:p>
      <w:pPr>
        <w:numPr>
          <w:ilvl w:val="1"/>
          <w:numId w:val="1035"/>
        </w:numPr>
        <w:pStyle w:val="Compact"/>
      </w:pPr>
      <w:r>
        <w:rPr>
          <w:bCs/>
          <w:b/>
        </w:rPr>
        <w:t xml:space="preserve">输出</w:t>
      </w:r>
      <w:r>
        <w:t xml:space="preserve">: 经过完整信息提取和分类标记的 AI 代理列表。</w:t>
      </w:r>
    </w:p>
    <w:p>
      <w:pPr>
        <w:numPr>
          <w:ilvl w:val="0"/>
          <w:numId w:val="1031"/>
        </w:numPr>
      </w:pPr>
      <w:r>
        <w:rPr>
          <w:bCs/>
          <w:b/>
        </w:rPr>
        <w:t xml:space="preserve">Feedback Collector (反馈收集节点 - 人在回路)</w:t>
      </w:r>
      <w:r>
        <w:t xml:space="preserve">:</w:t>
      </w:r>
    </w:p>
    <w:p>
      <w:pPr>
        <w:numPr>
          <w:ilvl w:val="1"/>
          <w:numId w:val="1036"/>
        </w:numPr>
        <w:pStyle w:val="Compact"/>
      </w:pPr>
      <w:r>
        <w:rPr>
          <w:bCs/>
          <w:b/>
        </w:rPr>
        <w:t xml:space="preserve">任务</w:t>
      </w:r>
      <w:r>
        <w:t xml:space="preserve">: 这是实现“人在回路”的关键节点。它会使用 LangGraph 的</w:t>
      </w:r>
      <w:r>
        <w:t xml:space="preserve"> </w:t>
      </w:r>
      <w:r>
        <w:rPr>
          <w:rStyle w:val="VerbatimChar"/>
        </w:rPr>
        <w:t xml:space="preserve">interrupt</w:t>
      </w:r>
      <w:r>
        <w:t xml:space="preserve"> </w:t>
      </w:r>
      <w:r>
        <w:t xml:space="preserve">功能暂停整个工作流程，并将当前处理好的 AI 代理信息展示给用户，等待用户的反馈。</w:t>
      </w:r>
    </w:p>
    <w:p>
      <w:pPr>
        <w:numPr>
          <w:ilvl w:val="1"/>
          <w:numId w:val="1036"/>
        </w:numPr>
        <w:pStyle w:val="Compact"/>
      </w:pPr>
      <w:r>
        <w:rPr>
          <w:bCs/>
          <w:b/>
        </w:rPr>
        <w:t xml:space="preserve">输出</w:t>
      </w:r>
      <w:r>
        <w:t xml:space="preserve">: 用户的反馈指令（例如“修改 Krisp AI 的名称”或“直接发布”）。</w:t>
      </w:r>
    </w:p>
    <w:p>
      <w:pPr>
        <w:numPr>
          <w:ilvl w:val="0"/>
          <w:numId w:val="1031"/>
        </w:numPr>
      </w:pPr>
      <w:r>
        <w:rPr>
          <w:bCs/>
          <w:b/>
        </w:rPr>
        <w:t xml:space="preserve">Conditional Edge (条件判断)</w:t>
      </w:r>
      <w:r>
        <w:t xml:space="preserve">:</w:t>
      </w:r>
    </w:p>
    <w:p>
      <w:pPr>
        <w:numPr>
          <w:ilvl w:val="1"/>
          <w:numId w:val="1037"/>
        </w:numPr>
        <w:pStyle w:val="Compact"/>
      </w:pPr>
      <w:r>
        <w:rPr>
          <w:bCs/>
          <w:b/>
        </w:rPr>
        <w:t xml:space="preserve">任务</w:t>
      </w:r>
      <w:r>
        <w:t xml:space="preserve">: 这不是一个代理，而是 LangGraph 中的一个逻辑分支。它会运行一个</w:t>
      </w:r>
      <w:r>
        <w:rPr>
          <w:bCs/>
          <w:b/>
        </w:rPr>
        <w:t xml:space="preserve">反馈路由代理 (Feedback Router)</w:t>
      </w:r>
      <w:r>
        <w:t xml:space="preserve"> </w:t>
      </w:r>
      <w:r>
        <w:t xml:space="preserve">来分析用户的反馈。</w:t>
      </w:r>
    </w:p>
    <w:p>
      <w:pPr>
        <w:numPr>
          <w:ilvl w:val="1"/>
          <w:numId w:val="1037"/>
        </w:numPr>
        <w:pStyle w:val="Compact"/>
      </w:pPr>
      <w:r>
        <w:rPr>
          <w:bCs/>
          <w:b/>
        </w:rPr>
        <w:t xml:space="preserve">决策</w:t>
      </w:r>
      <w:r>
        <w:t xml:space="preserve">:</w:t>
      </w:r>
    </w:p>
    <w:p>
      <w:pPr>
        <w:numPr>
          <w:ilvl w:val="2"/>
          <w:numId w:val="1038"/>
        </w:numPr>
        <w:pStyle w:val="Compact"/>
      </w:pPr>
      <w:r>
        <w:t xml:space="preserve">如果用户反馈中包含修改意图，则将流程导向</w:t>
      </w:r>
      <w:r>
        <w:t xml:space="preserve"> </w:t>
      </w:r>
      <w:r>
        <w:rPr>
          <w:rStyle w:val="VerbatimChar"/>
        </w:rPr>
        <w:t xml:space="preserve">Listing Rectifier Agent</w:t>
      </w:r>
      <w:r>
        <w:t xml:space="preserve">。</w:t>
      </w:r>
    </w:p>
    <w:p>
      <w:pPr>
        <w:numPr>
          <w:ilvl w:val="2"/>
          <w:numId w:val="1038"/>
        </w:numPr>
        <w:pStyle w:val="Compact"/>
      </w:pPr>
      <w:r>
        <w:t xml:space="preserve">如果用户表示满意并同意发布，则将流程导向</w:t>
      </w:r>
      <w:r>
        <w:t xml:space="preserve"> </w:t>
      </w:r>
      <w:r>
        <w:rPr>
          <w:rStyle w:val="VerbatimChar"/>
        </w:rPr>
        <w:t xml:space="preserve">Publisher Agent</w:t>
      </w:r>
      <w:r>
        <w:t xml:space="preserve">。</w:t>
      </w:r>
    </w:p>
    <w:p>
      <w:pPr>
        <w:numPr>
          <w:ilvl w:val="0"/>
          <w:numId w:val="1031"/>
        </w:numPr>
      </w:pPr>
      <w:r>
        <w:rPr>
          <w:bCs/>
          <w:b/>
        </w:rPr>
        <w:t xml:space="preserve">Listing Rectifier Agent (列表修正代理)</w:t>
      </w:r>
      <w:r>
        <w:t xml:space="preserve">:</w:t>
      </w:r>
    </w:p>
    <w:p>
      <w:pPr>
        <w:numPr>
          <w:ilvl w:val="1"/>
          <w:numId w:val="1039"/>
        </w:numPr>
        <w:pStyle w:val="Compact"/>
      </w:pPr>
      <w:r>
        <w:rPr>
          <w:bCs/>
          <w:b/>
        </w:rPr>
        <w:t xml:space="preserve">任务</w:t>
      </w:r>
      <w:r>
        <w:t xml:space="preserve">: 接收用户的修改指令和当前的 AI 代理列表。它会根据用户的具体要求（如修改名称、分类、标签或功能描述）对列表进行修正。</w:t>
      </w:r>
    </w:p>
    <w:p>
      <w:pPr>
        <w:numPr>
          <w:ilvl w:val="1"/>
          <w:numId w:val="1039"/>
        </w:numPr>
        <w:pStyle w:val="Compact"/>
      </w:pPr>
      <w:r>
        <w:rPr>
          <w:bCs/>
          <w:b/>
        </w:rPr>
        <w:t xml:space="preserve">输出</w:t>
      </w:r>
      <w:r>
        <w:t xml:space="preserve">: 修改后的 AI 代理列表。这个节点执行完毕后，流程会</w:t>
      </w:r>
      <w:r>
        <w:rPr>
          <w:bCs/>
          <w:b/>
        </w:rPr>
        <w:t xml:space="preserve">返回</w:t>
      </w:r>
      <w:r>
        <w:t xml:space="preserve">到</w:t>
      </w:r>
      <w:r>
        <w:t xml:space="preserve"> </w:t>
      </w:r>
      <w:r>
        <w:rPr>
          <w:rStyle w:val="VerbatimChar"/>
        </w:rPr>
        <w:t xml:space="preserve">Feedback Collector</w:t>
      </w:r>
      <w:r>
        <w:t xml:space="preserve"> </w:t>
      </w:r>
      <w:r>
        <w:t xml:space="preserve">节点，再次向用户展示修正后的结果，形成一个</w:t>
      </w:r>
      <w:r>
        <w:rPr>
          <w:bCs/>
          <w:b/>
        </w:rPr>
        <w:t xml:space="preserve">修正循环</w:t>
      </w:r>
      <w:r>
        <w:t xml:space="preserve">。</w:t>
      </w:r>
    </w:p>
    <w:p>
      <w:pPr>
        <w:numPr>
          <w:ilvl w:val="0"/>
          <w:numId w:val="1031"/>
        </w:numPr>
      </w:pPr>
      <w:r>
        <w:rPr>
          <w:bCs/>
          <w:b/>
        </w:rPr>
        <w:t xml:space="preserve">Publisher Agent (发布代理)</w:t>
      </w:r>
      <w:r>
        <w:t xml:space="preserve">:</w:t>
      </w:r>
    </w:p>
    <w:p>
      <w:pPr>
        <w:numPr>
          <w:ilvl w:val="1"/>
          <w:numId w:val="1040"/>
        </w:numPr>
        <w:pStyle w:val="Compact"/>
      </w:pPr>
      <w:r>
        <w:rPr>
          <w:bCs/>
          <w:b/>
        </w:rPr>
        <w:t xml:space="preserve">任务</w:t>
      </w:r>
      <w:r>
        <w:t xml:space="preserve">: 接收最终确认无误的 AI 代理列表。它会为列表中的</w:t>
      </w:r>
      <w:r>
        <w:rPr>
          <w:bCs/>
          <w:b/>
        </w:rPr>
        <w:t xml:space="preserve">每一个</w:t>
      </w:r>
      <w:r>
        <w:t xml:space="preserve">代理运行一次，调用数据库插入工具，将所有相关信息（名称、描述、功能、分类、标签等）写入数据库的对应表中。</w:t>
      </w:r>
    </w:p>
    <w:p>
      <w:pPr>
        <w:numPr>
          <w:ilvl w:val="1"/>
          <w:numId w:val="1040"/>
        </w:numPr>
        <w:pStyle w:val="Compact"/>
      </w:pPr>
      <w:r>
        <w:rPr>
          <w:bCs/>
          <w:b/>
        </w:rPr>
        <w:t xml:space="preserve">输出</w:t>
      </w:r>
      <w:r>
        <w:t xml:space="preserve">: 数据库插入操作的成功或失败状态。</w:t>
      </w:r>
    </w:p>
    <w:p>
      <w:r>
        <w:pict>
          <v:rect style="width:0;height:1.5pt" o:hralign="center" o:hrstd="t" o:hr="t"/>
        </w:pict>
      </w:r>
    </w:p>
    <w:bookmarkEnd w:id="39"/>
    <w:bookmarkEnd w:id="40"/>
    <w:bookmarkStart w:id="46" w:name="代码实现深度解析"/>
    <w:p>
      <w:pPr>
        <w:pStyle w:val="Heading3"/>
      </w:pPr>
      <w:r>
        <w:t xml:space="preserve">代码实现深度解析</w:t>
      </w:r>
    </w:p>
    <w:p>
      <w:pPr>
        <w:pStyle w:val="FirstParagraph"/>
      </w:pPr>
      <w:r>
        <w:t xml:space="preserve">视频中详细展示了项目的代码结构和核心逻辑。</w:t>
      </w:r>
    </w:p>
    <w:bookmarkStart w:id="41" w:name="项目文件结构"/>
    <w:p>
      <w:pPr>
        <w:pStyle w:val="Heading4"/>
      </w:pPr>
      <w:r>
        <w:t xml:space="preserve">项目文件结构</w:t>
      </w:r>
    </w:p>
    <w:p>
      <w:pPr>
        <w:pStyle w:val="SourceCode"/>
      </w:pPr>
      <w:r>
        <w:rPr>
          <w:rStyle w:val="VerbatimChar"/>
        </w:rPr>
        <w:t xml:space="preserve">listing_manager_tutorial/</w:t>
      </w:r>
      <w:r>
        <w:br/>
      </w:r>
      <w:r>
        <w:rPr>
          <w:rStyle w:val="VerbatimChar"/>
        </w:rPr>
        <w:t xml:space="preserve">├── agents/</w:t>
      </w:r>
      <w:r>
        <w:br/>
      </w:r>
      <w:r>
        <w:rPr>
          <w:rStyle w:val="VerbatimChar"/>
        </w:rPr>
        <w:t xml:space="preserve">│   ├── db_inserter_agent.py</w:t>
      </w:r>
      <w:r>
        <w:br/>
      </w:r>
      <w:r>
        <w:rPr>
          <w:rStyle w:val="VerbatimChar"/>
        </w:rPr>
        <w:t xml:space="preserve">│   ├── feedback_router.py</w:t>
      </w:r>
      <w:r>
        <w:br/>
      </w:r>
      <w:r>
        <w:rPr>
          <w:rStyle w:val="VerbatimChar"/>
        </w:rPr>
        <w:t xml:space="preserve">│   ├── listing_classifier_agent.py</w:t>
      </w:r>
      <w:r>
        <w:br/>
      </w:r>
      <w:r>
        <w:rPr>
          <w:rStyle w:val="VerbatimChar"/>
        </w:rPr>
        <w:t xml:space="preserve">│   ├── listing_filtering_agent.py</w:t>
      </w:r>
      <w:r>
        <w:br/>
      </w:r>
      <w:r>
        <w:rPr>
          <w:rStyle w:val="VerbatimChar"/>
        </w:rPr>
        <w:t xml:space="preserve">│   ├── listing_rectifier_agent.py</w:t>
      </w:r>
      <w:r>
        <w:br/>
      </w:r>
      <w:r>
        <w:rPr>
          <w:rStyle w:val="VerbatimChar"/>
        </w:rPr>
        <w:t xml:space="preserve">│   ├── listing_summarizer_agent.py</w:t>
      </w:r>
      <w:r>
        <w:br/>
      </w:r>
      <w:r>
        <w:rPr>
          <w:rStyle w:val="VerbatimChar"/>
        </w:rPr>
        <w:t xml:space="preserve">│   └── search_agent.py</w:t>
      </w:r>
      <w:r>
        <w:br/>
      </w:r>
      <w:r>
        <w:rPr>
          <w:rStyle w:val="VerbatimChar"/>
        </w:rPr>
        <w:t xml:space="preserve">├── venv/</w:t>
      </w:r>
      <w:r>
        <w:br/>
      </w:r>
      <w:r>
        <w:rPr>
          <w:rStyle w:val="VerbatimChar"/>
        </w:rPr>
        <w:t xml:space="preserve">├── .env</w:t>
      </w:r>
      <w:r>
        <w:br/>
      </w:r>
      <w:r>
        <w:rPr>
          <w:rStyle w:val="VerbatimChar"/>
        </w:rPr>
        <w:t xml:space="preserve">├── .gitignore</w:t>
      </w:r>
      <w:r>
        <w:br/>
      </w:r>
      <w:r>
        <w:rPr>
          <w:rStyle w:val="VerbatimChar"/>
        </w:rPr>
        <w:t xml:space="preserve">├── langgraph.json</w:t>
      </w:r>
      <w:r>
        <w:br/>
      </w:r>
      <w:r>
        <w:rPr>
          <w:rStyle w:val="VerbatimChar"/>
        </w:rPr>
        <w:t xml:space="preserve">├── main_graph.py</w:t>
      </w:r>
      <w:r>
        <w:br/>
      </w:r>
      <w:r>
        <w:rPr>
          <w:rStyle w:val="VerbatimChar"/>
        </w:rPr>
        <w:t xml:space="preserve">├── requirements.txt</w:t>
      </w:r>
      <w:r>
        <w:br/>
      </w:r>
      <w:r>
        <w:rPr>
          <w:rStyle w:val="VerbatimChar"/>
        </w:rPr>
        <w:t xml:space="preserve">└── streamlit.py</w:t>
      </w:r>
    </w:p>
    <w:p>
      <w:pPr>
        <w:numPr>
          <w:ilvl w:val="0"/>
          <w:numId w:val="1041"/>
        </w:numPr>
        <w:pStyle w:val="Compact"/>
      </w:pPr>
      <w:r>
        <w:rPr>
          <w:rStyle w:val="VerbatimChar"/>
        </w:rPr>
        <w:t xml:space="preserve">agents/</w:t>
      </w:r>
      <w:r>
        <w:t xml:space="preserve"> </w:t>
      </w:r>
      <w:r>
        <w:t xml:space="preserve">目录存放了所有独立的 PydanticAI 代理定义。</w:t>
      </w:r>
    </w:p>
    <w:p>
      <w:pPr>
        <w:numPr>
          <w:ilvl w:val="0"/>
          <w:numId w:val="1041"/>
        </w:numPr>
        <w:pStyle w:val="Compact"/>
      </w:pPr>
      <w:r>
        <w:rPr>
          <w:rStyle w:val="VerbatimChar"/>
        </w:rPr>
        <w:t xml:space="preserve">main_graph.py</w:t>
      </w:r>
      <w:r>
        <w:t xml:space="preserve"> </w:t>
      </w:r>
      <w:r>
        <w:t xml:space="preserve">是核心文件，使用 LangGraph 将所有代理编排成一个完整的工作流。</w:t>
      </w:r>
    </w:p>
    <w:p>
      <w:pPr>
        <w:numPr>
          <w:ilvl w:val="0"/>
          <w:numId w:val="1041"/>
        </w:numPr>
        <w:pStyle w:val="Compact"/>
      </w:pPr>
      <w:r>
        <w:rPr>
          <w:rStyle w:val="VerbatimChar"/>
        </w:rPr>
        <w:t xml:space="preserve">streamlit.py</w:t>
      </w:r>
      <w:r>
        <w:t xml:space="preserve"> </w:t>
      </w:r>
      <w:r>
        <w:t xml:space="preserve">负责提供前端聊天界面。</w:t>
      </w:r>
    </w:p>
    <w:p>
      <w:pPr>
        <w:numPr>
          <w:ilvl w:val="0"/>
          <w:numId w:val="1041"/>
        </w:numPr>
        <w:pStyle w:val="Compact"/>
      </w:pPr>
      <w:r>
        <w:rPr>
          <w:rStyle w:val="VerbatimChar"/>
        </w:rPr>
        <w:t xml:space="preserve">langgraph.json</w:t>
      </w:r>
      <w:r>
        <w:t xml:space="preserve"> </w:t>
      </w:r>
      <w:r>
        <w:t xml:space="preserve">用于配置 LangGraph Studio，方便可视化调试。</w:t>
      </w:r>
    </w:p>
    <w:bookmarkEnd w:id="41"/>
    <w:bookmarkStart w:id="45" w:name="核心代码片段与讲解"/>
    <w:p>
      <w:pPr>
        <w:pStyle w:val="Heading4"/>
      </w:pPr>
      <w:r>
        <w:t xml:space="preserve">核心代码片段与讲解</w:t>
      </w:r>
    </w:p>
    <w:bookmarkStart w:id="42" w:name="X0d3d89a73651a47af8063a41008a070a279ff87"/>
    <w:p>
      <w:pPr>
        <w:pStyle w:val="Heading5"/>
      </w:pPr>
      <w:r>
        <w:t xml:space="preserve">1. 定义 LangGraph 的状态 (</w:t>
      </w:r>
      <w:r>
        <w:rPr>
          <w:rStyle w:val="VerbatimChar"/>
        </w:rPr>
        <w:t xml:space="preserve">main_graph.py</w:t>
      </w:r>
      <w:r>
        <w:t xml:space="preserve">)</w:t>
      </w:r>
    </w:p>
    <w:p>
      <w:pPr>
        <w:pStyle w:val="FirstParagraph"/>
      </w:pPr>
      <w:r>
        <w:t xml:space="preserve">LangGraph 的工作流围绕一个共享的“状态”对象进行，所有节点都可以读取和更新这个状态。</w:t>
      </w:r>
    </w:p>
    <w:p>
      <w:pPr>
        <w:pStyle w:val="SourceCode"/>
      </w:pPr>
      <w:r>
        <w:rPr>
          <w:rStyle w:val="CommentTok"/>
        </w:rPr>
        <w:t xml:space="preserve"># 定义状态模式</w:t>
      </w:r>
      <w:r>
        <w:br/>
      </w:r>
      <w:r>
        <w:rPr>
          <w:rStyle w:val="KeywordTok"/>
        </w:rPr>
        <w:t xml:space="preserve">class</w:t>
      </w:r>
      <w:r>
        <w:rPr>
          <w:rStyle w:val="NormalTok"/>
        </w:rPr>
        <w:t xml:space="preserve"> AgentState(TypedDict):</w:t>
      </w:r>
      <w:r>
        <w:br/>
      </w:r>
      <w:r>
        <w:rPr>
          <w:rStyle w:val="NormalTok"/>
        </w:rPr>
        <w:t xml:space="preserve">    </w:t>
      </w:r>
      <w:r>
        <w:rPr>
          <w:rStyle w:val="CommentTok"/>
        </w:rPr>
        <w:t xml:space="preserve">"""</w:t>
      </w:r>
      <w:r>
        <w:br/>
      </w:r>
      <w:r>
        <w:rPr>
          <w:rStyle w:val="CommentTok"/>
        </w:rPr>
        <w:t xml:space="preserve">    定义图中传递的状态。</w:t>
      </w:r>
      <w:r>
        <w:br/>
      </w:r>
      <w:r>
        <w:br/>
      </w:r>
      <w:r>
        <w:rPr>
          <w:rStyle w:val="CommentTok"/>
        </w:rPr>
        <w:t xml:space="preserve">    属性:</w:t>
      </w:r>
      <w:r>
        <w:br/>
      </w:r>
      <w:r>
        <w:rPr>
          <w:rStyle w:val="CommentTok"/>
        </w:rPr>
        <w:t xml:space="preserve">        latest_user_message: str - 用户最近发送的消息。</w:t>
      </w:r>
      <w:r>
        <w:br/>
      </w:r>
      <w:r>
        <w:rPr>
          <w:rStyle w:val="CommentTok"/>
        </w:rPr>
        <w:t xml:space="preserve">        tools: List[Tool] - 搜索代理找到的工具列表。</w:t>
      </w:r>
      <w:r>
        <w:br/>
      </w:r>
      <w:r>
        <w:rPr>
          <w:rStyle w:val="CommentTok"/>
        </w:rPr>
        <w:t xml:space="preserve">        potential_agents: List[potential_ai_agent] - 经过筛选的潜在 AI 代理。</w:t>
      </w:r>
      <w:r>
        <w:br/>
      </w:r>
      <w:r>
        <w:rPr>
          <w:rStyle w:val="CommentTok"/>
        </w:rPr>
        <w:t xml:space="preserve">        summarized_agents: List[AIAgentListing] - 经过信息总结的 AI 代理。</w:t>
      </w:r>
      <w:r>
        <w:br/>
      </w:r>
      <w:r>
        <w:rPr>
          <w:rStyle w:val="CommentTok"/>
        </w:rPr>
        <w:t xml:space="preserve">        ai_agents: List - 最终分类完成，准备插入数据库的 AI 代理。</w:t>
      </w:r>
      <w:r>
        <w:br/>
      </w:r>
      <w:r>
        <w:rPr>
          <w:rStyle w:val="CommentTok"/>
        </w:rPr>
        <w:t xml:space="preserve">    """</w:t>
      </w:r>
      <w:r>
        <w:br/>
      </w:r>
      <w:r>
        <w:rPr>
          <w:rStyle w:val="NormalTok"/>
        </w:rPr>
        <w:t xml:space="preserve">    latest_user_message: </w:t>
      </w:r>
      <w:r>
        <w:rPr>
          <w:rStyle w:val="BuiltInTok"/>
        </w:rPr>
        <w:t xml:space="preserve">str</w:t>
      </w:r>
      <w:r>
        <w:br/>
      </w:r>
      <w:r>
        <w:rPr>
          <w:rStyle w:val="NormalTok"/>
        </w:rPr>
        <w:t xml:space="preserve">    tools: List[Tool]</w:t>
      </w:r>
      <w:r>
        <w:br/>
      </w:r>
      <w:r>
        <w:rPr>
          <w:rStyle w:val="NormalTok"/>
        </w:rPr>
        <w:t xml:space="preserve">    potential_agents: List[potential_ai_agent]</w:t>
      </w:r>
      <w:r>
        <w:br/>
      </w:r>
      <w:r>
        <w:rPr>
          <w:rStyle w:val="NormalTok"/>
        </w:rPr>
        <w:t xml:space="preserve">    summarized_agents: List[AIAgentListing]</w:t>
      </w:r>
      <w:r>
        <w:br/>
      </w:r>
      <w:r>
        <w:rPr>
          <w:rStyle w:val="NormalTok"/>
        </w:rPr>
        <w:t xml:space="preserve">    ai_agents: List</w:t>
      </w:r>
    </w:p>
    <w:p>
      <w:pPr>
        <w:pStyle w:val="FirstParagraph"/>
      </w:pPr>
      <w:r>
        <w:rPr>
          <w:bCs/>
          <w:b/>
        </w:rPr>
        <w:t xml:space="preserve">讲解</w:t>
      </w:r>
      <w:r>
        <w:t xml:space="preserve">: 这个</w:t>
      </w:r>
      <w:r>
        <w:t xml:space="preserve"> </w:t>
      </w:r>
      <w:r>
        <w:rPr>
          <w:rStyle w:val="VerbatimChar"/>
        </w:rPr>
        <w:t xml:space="preserve">AgentState</w:t>
      </w:r>
      <w:r>
        <w:t xml:space="preserve"> </w:t>
      </w:r>
      <w:r>
        <w:t xml:space="preserve">类定义了整个工作流中需要传递和维护的数据。每个节点执行后，会将其输出更新到这个状态的相应字段中，供后续节点使用。</w:t>
      </w:r>
    </w:p>
    <w:bookmarkEnd w:id="42"/>
    <w:bookmarkStart w:id="43" w:name="Xe5298866f6a76ded9df30121a6c5e8bfdd90ab0"/>
    <w:p>
      <w:pPr>
        <w:pStyle w:val="Heading5"/>
      </w:pPr>
      <w:r>
        <w:t xml:space="preserve">2. 构建图工作流 (</w:t>
      </w:r>
      <w:r>
        <w:rPr>
          <w:rStyle w:val="VerbatimChar"/>
        </w:rPr>
        <w:t xml:space="preserve">main_graph.py</w:t>
      </w:r>
      <w:r>
        <w:t xml:space="preserve">)</w:t>
      </w:r>
    </w:p>
    <w:p>
      <w:pPr>
        <w:pStyle w:val="FirstParagraph"/>
      </w:pPr>
      <w:r>
        <w:t xml:space="preserve">这是使用 LangGraph 编排所有代理的核心部分。</w:t>
      </w:r>
    </w:p>
    <w:p>
      <w:pPr>
        <w:pStyle w:val="SourceCode"/>
      </w:pPr>
      <w:r>
        <w:rPr>
          <w:rStyle w:val="CommentTok"/>
        </w:rPr>
        <w:t xml:space="preserve"># 构建工作流</w:t>
      </w:r>
      <w:r>
        <w:br/>
      </w:r>
      <w:r>
        <w:rPr>
          <w:rStyle w:val="NormalTok"/>
        </w:rPr>
        <w:t xml:space="preserve">builder </w:t>
      </w:r>
      <w:r>
        <w:rPr>
          <w:rStyle w:val="OperatorTok"/>
        </w:rPr>
        <w:t xml:space="preserve">=</w:t>
      </w:r>
      <w:r>
        <w:rPr>
          <w:rStyle w:val="NormalTok"/>
        </w:rPr>
        <w:t xml:space="preserve"> StateGraph(AgentState)</w:t>
      </w:r>
      <w:r>
        <w:br/>
      </w:r>
      <w:r>
        <w:br/>
      </w:r>
      <w:r>
        <w:rPr>
          <w:rStyle w:val="CommentTok"/>
        </w:rPr>
        <w:t xml:space="preserve"># 为图添加节点</w:t>
      </w:r>
      <w:r>
        <w:br/>
      </w:r>
      <w:r>
        <w:rPr>
          <w:rStyle w:val="NormalTok"/>
        </w:rPr>
        <w:t xml:space="preserve">builder.add_node(</w:t>
      </w:r>
      <w:r>
        <w:rPr>
          <w:rStyle w:val="StringTok"/>
        </w:rPr>
        <w:t xml:space="preserve">"Search Agent"</w:t>
      </w:r>
      <w:r>
        <w:rPr>
          <w:rStyle w:val="NormalTok"/>
        </w:rPr>
        <w:t xml:space="preserve">, search_tools)</w:t>
      </w:r>
      <w:r>
        <w:br/>
      </w:r>
      <w:r>
        <w:rPr>
          <w:rStyle w:val="NormalTok"/>
        </w:rPr>
        <w:t xml:space="preserve">builder.add_node(</w:t>
      </w:r>
      <w:r>
        <w:rPr>
          <w:rStyle w:val="StringTok"/>
        </w:rPr>
        <w:t xml:space="preserve">"Listing Filtering Agent"</w:t>
      </w:r>
      <w:r>
        <w:rPr>
          <w:rStyle w:val="NormalTok"/>
        </w:rPr>
        <w:t xml:space="preserve">, filter_ai_agents)</w:t>
      </w:r>
      <w:r>
        <w:br/>
      </w:r>
      <w:r>
        <w:rPr>
          <w:rStyle w:val="NormalTok"/>
        </w:rPr>
        <w:t xml:space="preserve">builder.add_node(</w:t>
      </w:r>
      <w:r>
        <w:rPr>
          <w:rStyle w:val="StringTok"/>
        </w:rPr>
        <w:t xml:space="preserve">"Summarizer Agent"</w:t>
      </w:r>
      <w:r>
        <w:rPr>
          <w:rStyle w:val="NormalTok"/>
        </w:rPr>
        <w:t xml:space="preserve">, summarize_ai_agents)</w:t>
      </w:r>
      <w:r>
        <w:br/>
      </w:r>
      <w:r>
        <w:rPr>
          <w:rStyle w:val="NormalTok"/>
        </w:rPr>
        <w:t xml:space="preserve">builder.add_node(</w:t>
      </w:r>
      <w:r>
        <w:rPr>
          <w:rStyle w:val="StringTok"/>
        </w:rPr>
        <w:t xml:space="preserve">"Listing Classifier Agent"</w:t>
      </w:r>
      <w:r>
        <w:rPr>
          <w:rStyle w:val="NormalTok"/>
        </w:rPr>
        <w:t xml:space="preserve">, classify_ai_agents)</w:t>
      </w:r>
      <w:r>
        <w:br/>
      </w:r>
      <w:r>
        <w:rPr>
          <w:rStyle w:val="NormalTok"/>
        </w:rPr>
        <w:t xml:space="preserve">builder.add_node(</w:t>
      </w:r>
      <w:r>
        <w:rPr>
          <w:rStyle w:val="StringTok"/>
        </w:rPr>
        <w:t xml:space="preserve">"Feedback Collector"</w:t>
      </w:r>
      <w:r>
        <w:rPr>
          <w:rStyle w:val="NormalTok"/>
        </w:rPr>
        <w:t xml:space="preserve">, get_user_feedback) </w:t>
      </w:r>
      <w:r>
        <w:rPr>
          <w:rStyle w:val="CommentTok"/>
        </w:rPr>
        <w:t xml:space="preserve"># 人在回路的暂停点</w:t>
      </w:r>
      <w:r>
        <w:br/>
      </w:r>
      <w:r>
        <w:rPr>
          <w:rStyle w:val="NormalTok"/>
        </w:rPr>
        <w:t xml:space="preserve">builder.add_node(</w:t>
      </w:r>
      <w:r>
        <w:rPr>
          <w:rStyle w:val="StringTok"/>
        </w:rPr>
        <w:t xml:space="preserve">"Publisher Agent"</w:t>
      </w:r>
      <w:r>
        <w:rPr>
          <w:rStyle w:val="NormalTok"/>
        </w:rPr>
        <w:t xml:space="preserve">, insert_listing)</w:t>
      </w:r>
      <w:r>
        <w:br/>
      </w:r>
      <w:r>
        <w:rPr>
          <w:rStyle w:val="NormalTok"/>
        </w:rPr>
        <w:t xml:space="preserve">builder.add_node(</w:t>
      </w:r>
      <w:r>
        <w:rPr>
          <w:rStyle w:val="StringTok"/>
        </w:rPr>
        <w:t xml:space="preserve">"Listing Rectifier"</w:t>
      </w:r>
      <w:r>
        <w:rPr>
          <w:rStyle w:val="NormalTok"/>
        </w:rPr>
        <w:t xml:space="preserve">, listing_rectifier)</w:t>
      </w:r>
      <w:r>
        <w:br/>
      </w:r>
      <w:r>
        <w:br/>
      </w:r>
      <w:r>
        <w:rPr>
          <w:rStyle w:val="CommentTok"/>
        </w:rPr>
        <w:t xml:space="preserve"># 设置图的边（执行顺序）</w:t>
      </w:r>
      <w:r>
        <w:br/>
      </w:r>
      <w:r>
        <w:rPr>
          <w:rStyle w:val="NormalTok"/>
        </w:rPr>
        <w:t xml:space="preserve">builder.add_edge(START, </w:t>
      </w:r>
      <w:r>
        <w:rPr>
          <w:rStyle w:val="StringTok"/>
        </w:rPr>
        <w:t xml:space="preserve">"Search Agent"</w:t>
      </w:r>
      <w:r>
        <w:rPr>
          <w:rStyle w:val="NormalTok"/>
        </w:rPr>
        <w:t xml:space="preserve">)</w:t>
      </w:r>
      <w:r>
        <w:br/>
      </w:r>
      <w:r>
        <w:rPr>
          <w:rStyle w:val="NormalTok"/>
        </w:rPr>
        <w:t xml:space="preserve">builder.add_edge(</w:t>
      </w:r>
      <w:r>
        <w:rPr>
          <w:rStyle w:val="StringTok"/>
        </w:rPr>
        <w:t xml:space="preserve">"Search Agent"</w:t>
      </w:r>
      <w:r>
        <w:rPr>
          <w:rStyle w:val="NormalTok"/>
        </w:rPr>
        <w:t xml:space="preserve">, </w:t>
      </w:r>
      <w:r>
        <w:rPr>
          <w:rStyle w:val="StringTok"/>
        </w:rPr>
        <w:t xml:space="preserve">"Listing Filtering Agent"</w:t>
      </w:r>
      <w:r>
        <w:rPr>
          <w:rStyle w:val="NormalTok"/>
        </w:rPr>
        <w:t xml:space="preserve">)</w:t>
      </w:r>
      <w:r>
        <w:br/>
      </w:r>
      <w:r>
        <w:rPr>
          <w:rStyle w:val="NormalTok"/>
        </w:rPr>
        <w:t xml:space="preserve">builder.add_edge(</w:t>
      </w:r>
      <w:r>
        <w:rPr>
          <w:rStyle w:val="StringTok"/>
        </w:rPr>
        <w:t xml:space="preserve">"Listing Filtering Agent"</w:t>
      </w:r>
      <w:r>
        <w:rPr>
          <w:rStyle w:val="NormalTok"/>
        </w:rPr>
        <w:t xml:space="preserve">, </w:t>
      </w:r>
      <w:r>
        <w:rPr>
          <w:rStyle w:val="StringTok"/>
        </w:rPr>
        <w:t xml:space="preserve">"Summarizer Agent"</w:t>
      </w:r>
      <w:r>
        <w:rPr>
          <w:rStyle w:val="NormalTok"/>
        </w:rPr>
        <w:t xml:space="preserve">)</w:t>
      </w:r>
      <w:r>
        <w:br/>
      </w:r>
      <w:r>
        <w:rPr>
          <w:rStyle w:val="NormalTok"/>
        </w:rPr>
        <w:t xml:space="preserve">builder.add_edge(</w:t>
      </w:r>
      <w:r>
        <w:rPr>
          <w:rStyle w:val="StringTok"/>
        </w:rPr>
        <w:t xml:space="preserve">"Summarizer Agent"</w:t>
      </w:r>
      <w:r>
        <w:rPr>
          <w:rStyle w:val="NormalTok"/>
        </w:rPr>
        <w:t xml:space="preserve">, </w:t>
      </w:r>
      <w:r>
        <w:rPr>
          <w:rStyle w:val="StringTok"/>
        </w:rPr>
        <w:t xml:space="preserve">"Listing Classifier Agent"</w:t>
      </w:r>
      <w:r>
        <w:rPr>
          <w:rStyle w:val="NormalTok"/>
        </w:rPr>
        <w:t xml:space="preserve">)</w:t>
      </w:r>
      <w:r>
        <w:br/>
      </w:r>
      <w:r>
        <w:rPr>
          <w:rStyle w:val="NormalTok"/>
        </w:rPr>
        <w:t xml:space="preserve">builder.add_edge(</w:t>
      </w:r>
      <w:r>
        <w:rPr>
          <w:rStyle w:val="StringTok"/>
        </w:rPr>
        <w:t xml:space="preserve">"Listing Classifier Agent"</w:t>
      </w:r>
      <w:r>
        <w:rPr>
          <w:rStyle w:val="NormalTok"/>
        </w:rPr>
        <w:t xml:space="preserve">, </w:t>
      </w:r>
      <w:r>
        <w:rPr>
          <w:rStyle w:val="StringTok"/>
        </w:rPr>
        <w:t xml:space="preserve">"Feedback Collector"</w:t>
      </w:r>
      <w:r>
        <w:rPr>
          <w:rStyle w:val="NormalTok"/>
        </w:rPr>
        <w:t xml:space="preserve">)</w:t>
      </w:r>
      <w:r>
        <w:br/>
      </w:r>
      <w:r>
        <w:br/>
      </w:r>
      <w:r>
        <w:rPr>
          <w:rStyle w:val="CommentTok"/>
        </w:rPr>
        <w:t xml:space="preserve"># 添加条件边（实现逻辑分支）</w:t>
      </w:r>
      <w:r>
        <w:br/>
      </w:r>
      <w:r>
        <w:rPr>
          <w:rStyle w:val="NormalTok"/>
        </w:rPr>
        <w:t xml:space="preserve">builder.add_conditional_edges(</w:t>
      </w:r>
      <w:r>
        <w:br/>
      </w:r>
      <w:r>
        <w:rPr>
          <w:rStyle w:val="NormalTok"/>
        </w:rPr>
        <w:t xml:space="preserve">    </w:t>
      </w:r>
      <w:r>
        <w:rPr>
          <w:rStyle w:val="StringTok"/>
        </w:rPr>
        <w:t xml:space="preserve">"Feedback Collector"</w:t>
      </w:r>
      <w:r>
        <w:rPr>
          <w:rStyle w:val="NormalTok"/>
        </w:rPr>
        <w:t xml:space="preserve">,</w:t>
      </w:r>
      <w:r>
        <w:br/>
      </w:r>
      <w:r>
        <w:rPr>
          <w:rStyle w:val="NormalTok"/>
        </w:rPr>
        <w:t xml:space="preserve">    route_user_feedback,</w:t>
      </w:r>
      <w:r>
        <w:br/>
      </w:r>
      <w:r>
        <w:rPr>
          <w:rStyle w:val="NormalTok"/>
        </w:rPr>
        <w:t xml:space="preserve">    {</w:t>
      </w:r>
      <w:r>
        <w:br/>
      </w:r>
      <w:r>
        <w:rPr>
          <w:rStyle w:val="NormalTok"/>
        </w:rPr>
        <w:t xml:space="preserve">        </w:t>
      </w:r>
      <w:r>
        <w:rPr>
          <w:rStyle w:val="StringTok"/>
        </w:rPr>
        <w:t xml:space="preserve">"rectify_listing"</w:t>
      </w:r>
      <w:r>
        <w:rPr>
          <w:rStyle w:val="NormalTok"/>
        </w:rPr>
        <w:t xml:space="preserve">: </w:t>
      </w:r>
      <w:r>
        <w:rPr>
          <w:rStyle w:val="StringTok"/>
        </w:rPr>
        <w:t xml:space="preserve">"Listing Rectifier Agent"</w:t>
      </w:r>
      <w:r>
        <w:rPr>
          <w:rStyle w:val="NormalTok"/>
        </w:rPr>
        <w:t xml:space="preserve">,</w:t>
      </w:r>
      <w:r>
        <w:br/>
      </w:r>
      <w:r>
        <w:rPr>
          <w:rStyle w:val="NormalTok"/>
        </w:rPr>
        <w:t xml:space="preserve">        </w:t>
      </w:r>
      <w:r>
        <w:rPr>
          <w:rStyle w:val="StringTok"/>
        </w:rPr>
        <w:t xml:space="preserve">"insert_listing"</w:t>
      </w:r>
      <w:r>
        <w:rPr>
          <w:rStyle w:val="NormalTok"/>
        </w:rPr>
        <w:t xml:space="preserve">: </w:t>
      </w:r>
      <w:r>
        <w:rPr>
          <w:rStyle w:val="StringTok"/>
        </w:rPr>
        <w:t xml:space="preserve">"Publisher Agent"</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builder.add_edge(</w:t>
      </w:r>
      <w:r>
        <w:rPr>
          <w:rStyle w:val="StringTok"/>
        </w:rPr>
        <w:t xml:space="preserve">"Listing Rectifier Agent"</w:t>
      </w:r>
      <w:r>
        <w:rPr>
          <w:rStyle w:val="NormalTok"/>
        </w:rPr>
        <w:t xml:space="preserve">, </w:t>
      </w:r>
      <w:r>
        <w:rPr>
          <w:rStyle w:val="StringTok"/>
        </w:rPr>
        <w:t xml:space="preserve">"Feedback Collector"</w:t>
      </w:r>
      <w:r>
        <w:rPr>
          <w:rStyle w:val="NormalTok"/>
        </w:rPr>
        <w:t xml:space="preserve">) </w:t>
      </w:r>
      <w:r>
        <w:rPr>
          <w:rStyle w:val="CommentTok"/>
        </w:rPr>
        <w:t xml:space="preserve"># 修正后返回反馈节点</w:t>
      </w:r>
      <w:r>
        <w:br/>
      </w:r>
      <w:r>
        <w:rPr>
          <w:rStyle w:val="NormalTok"/>
        </w:rPr>
        <w:t xml:space="preserve">builder.add_edge(</w:t>
      </w:r>
      <w:r>
        <w:rPr>
          <w:rStyle w:val="StringTok"/>
        </w:rPr>
        <w:t xml:space="preserve">"Publisher Agent"</w:t>
      </w:r>
      <w:r>
        <w:rPr>
          <w:rStyle w:val="NormalTok"/>
        </w:rPr>
        <w:t xml:space="preserve">, END)</w:t>
      </w:r>
      <w:r>
        <w:br/>
      </w:r>
      <w:r>
        <w:br/>
      </w:r>
      <w:r>
        <w:rPr>
          <w:rStyle w:val="CommentTok"/>
        </w:rPr>
        <w:t xml:space="preserve"># 配置持久化（用于暂停和恢复）</w:t>
      </w:r>
      <w:r>
        <w:br/>
      </w:r>
      <w:r>
        <w:rPr>
          <w:rStyle w:val="NormalTok"/>
        </w:rPr>
        <w:t xml:space="preserve">memory </w:t>
      </w:r>
      <w:r>
        <w:rPr>
          <w:rStyle w:val="OperatorTok"/>
        </w:rPr>
        <w:t xml:space="preserve">=</w:t>
      </w:r>
      <w:r>
        <w:rPr>
          <w:rStyle w:val="NormalTok"/>
        </w:rPr>
        <w:t xml:space="preserve"> MemorySaver()</w:t>
      </w:r>
      <w:r>
        <w:br/>
      </w:r>
      <w:r>
        <w:rPr>
          <w:rStyle w:val="NormalTok"/>
        </w:rPr>
        <w:t xml:space="preserve">graph </w:t>
      </w:r>
      <w:r>
        <w:rPr>
          <w:rStyle w:val="OperatorTok"/>
        </w:rPr>
        <w:t xml:space="preserve">=</w:t>
      </w:r>
      <w:r>
        <w:rPr>
          <w:rStyle w:val="NormalTok"/>
        </w:rPr>
        <w:t xml:space="preserve"> builder.</w:t>
      </w:r>
      <w:r>
        <w:rPr>
          <w:rStyle w:val="BuiltInTok"/>
        </w:rPr>
        <w:t xml:space="preserve">compile</w:t>
      </w:r>
      <w:r>
        <w:rPr>
          <w:rStyle w:val="NormalTok"/>
        </w:rPr>
        <w:t xml:space="preserve">(checkpointer</w:t>
      </w:r>
      <w:r>
        <w:rPr>
          <w:rStyle w:val="OperatorTok"/>
        </w:rPr>
        <w:t xml:space="preserve">=</w:t>
      </w:r>
      <w:r>
        <w:rPr>
          <w:rStyle w:val="NormalTok"/>
        </w:rPr>
        <w:t xml:space="preserve">memory)</w:t>
      </w:r>
    </w:p>
    <w:p>
      <w:pPr>
        <w:pStyle w:val="FirstParagraph"/>
      </w:pPr>
      <w:r>
        <w:rPr>
          <w:bCs/>
          <w:b/>
        </w:rPr>
        <w:t xml:space="preserve">讲解</w:t>
      </w:r>
      <w:r>
        <w:t xml:space="preserve">:</w:t>
      </w:r>
    </w:p>
    <w:p>
      <w:pPr>
        <w:numPr>
          <w:ilvl w:val="0"/>
          <w:numId w:val="1042"/>
        </w:numPr>
        <w:pStyle w:val="Compact"/>
      </w:pPr>
      <w:r>
        <w:t xml:space="preserve">首先，初始化一个</w:t>
      </w:r>
      <w:r>
        <w:t xml:space="preserve"> </w:t>
      </w:r>
      <w:r>
        <w:rPr>
          <w:rStyle w:val="VerbatimChar"/>
        </w:rPr>
        <w:t xml:space="preserve">StateGraph</w:t>
      </w:r>
      <w:r>
        <w:t xml:space="preserve">，并传入我们定义的状态类</w:t>
      </w:r>
      <w:r>
        <w:t xml:space="preserve"> </w:t>
      </w:r>
      <w:r>
        <w:rPr>
          <w:rStyle w:val="VerbatimChar"/>
        </w:rPr>
        <w:t xml:space="preserve">AgentState</w:t>
      </w:r>
      <w:r>
        <w:t xml:space="preserve">。</w:t>
      </w:r>
    </w:p>
    <w:p>
      <w:pPr>
        <w:numPr>
          <w:ilvl w:val="0"/>
          <w:numId w:val="1042"/>
        </w:numPr>
        <w:pStyle w:val="Compact"/>
      </w:pPr>
      <w:r>
        <w:t xml:space="preserve">使用</w:t>
      </w:r>
      <w:r>
        <w:t xml:space="preserve"> </w:t>
      </w:r>
      <w:r>
        <w:rPr>
          <w:rStyle w:val="VerbatimChar"/>
        </w:rPr>
        <w:t xml:space="preserve">builder.add_node()</w:t>
      </w:r>
      <w:r>
        <w:t xml:space="preserve"> </w:t>
      </w:r>
      <w:r>
        <w:t xml:space="preserve">将每个代理（及其对应的执行函数）添加为图中的一个节点。</w:t>
      </w:r>
    </w:p>
    <w:p>
      <w:pPr>
        <w:numPr>
          <w:ilvl w:val="0"/>
          <w:numId w:val="1042"/>
        </w:numPr>
        <w:pStyle w:val="Compact"/>
      </w:pPr>
      <w:r>
        <w:t xml:space="preserve">使用</w:t>
      </w:r>
      <w:r>
        <w:t xml:space="preserve"> </w:t>
      </w:r>
      <w:r>
        <w:rPr>
          <w:rStyle w:val="VerbatimChar"/>
        </w:rPr>
        <w:t xml:space="preserve">builder.add_edge()</w:t>
      </w:r>
      <w:r>
        <w:t xml:space="preserve"> </w:t>
      </w:r>
      <w:r>
        <w:t xml:space="preserve">定义了节点之间的线性执行顺序。</w:t>
      </w:r>
    </w:p>
    <w:p>
      <w:pPr>
        <w:numPr>
          <w:ilvl w:val="0"/>
          <w:numId w:val="1042"/>
        </w:numPr>
        <w:pStyle w:val="Compact"/>
      </w:pPr>
      <w:r>
        <w:t xml:space="preserve">最关键的是</w:t>
      </w:r>
      <w:r>
        <w:t xml:space="preserve"> </w:t>
      </w:r>
      <w:r>
        <w:rPr>
          <w:rStyle w:val="VerbatimChar"/>
        </w:rPr>
        <w:t xml:space="preserve">builder.add_conditional_edges()</w:t>
      </w:r>
      <w:r>
        <w:t xml:space="preserve">，它从</w:t>
      </w:r>
      <w:r>
        <w:t xml:space="preserve"> </w:t>
      </w:r>
      <w:r>
        <w:rPr>
          <w:rStyle w:val="VerbatimChar"/>
        </w:rPr>
        <w:t xml:space="preserve">Feedback Collector</w:t>
      </w:r>
      <w:r>
        <w:t xml:space="preserve"> </w:t>
      </w:r>
      <w:r>
        <w:t xml:space="preserve">节点出发，调用</w:t>
      </w:r>
      <w:r>
        <w:t xml:space="preserve"> </w:t>
      </w:r>
      <w:r>
        <w:rPr>
          <w:rStyle w:val="VerbatimChar"/>
        </w:rPr>
        <w:t xml:space="preserve">route_user_feedback</w:t>
      </w:r>
      <w:r>
        <w:t xml:space="preserve"> </w:t>
      </w:r>
      <w:r>
        <w:t xml:space="preserve">函数。该函数会分析用户输入，并返回一个字符串（"rectify_listing" 或 "insert_listing"），LangGraph 根据这个返回值决定接下来要执行哪个节点，从而实现了动态路由。</w:t>
      </w:r>
    </w:p>
    <w:p>
      <w:pPr>
        <w:numPr>
          <w:ilvl w:val="0"/>
          <w:numId w:val="1042"/>
        </w:numPr>
        <w:pStyle w:val="Compact"/>
      </w:pPr>
      <w:r>
        <w:t xml:space="preserve">最后，通过</w:t>
      </w:r>
      <w:r>
        <w:t xml:space="preserve"> </w:t>
      </w:r>
      <w:r>
        <w:rPr>
          <w:rStyle w:val="VerbatimChar"/>
        </w:rPr>
        <w:t xml:space="preserve">compile()</w:t>
      </w:r>
      <w:r>
        <w:t xml:space="preserve"> </w:t>
      </w:r>
      <w:r>
        <w:t xml:space="preserve">完成图的构建，并配置一个</w:t>
      </w:r>
      <w:r>
        <w:t xml:space="preserve"> </w:t>
      </w:r>
      <w:r>
        <w:rPr>
          <w:rStyle w:val="VerbatimChar"/>
        </w:rPr>
        <w:t xml:space="preserve">MemorySaver</w:t>
      </w:r>
      <w:r>
        <w:t xml:space="preserve"> </w:t>
      </w:r>
      <w:r>
        <w:t xml:space="preserve">来支持“人在回路”所需的持久化功能。</w:t>
      </w:r>
    </w:p>
    <w:bookmarkEnd w:id="43"/>
    <w:bookmarkStart w:id="44" w:name="X640395c17169d0924a267954084b837287cdf8e"/>
    <w:p>
      <w:pPr>
        <w:pStyle w:val="Heading5"/>
      </w:pPr>
      <w:r>
        <w:t xml:space="preserve">3. 实现人在回路 (</w:t>
      </w:r>
      <w:r>
        <w:rPr>
          <w:rStyle w:val="VerbatimChar"/>
        </w:rPr>
        <w:t xml:space="preserve">main_graph.py</w:t>
      </w:r>
      <w:r>
        <w:t xml:space="preserve"> </w:t>
      </w:r>
      <w:r>
        <w:t xml:space="preserve">&amp;</w:t>
      </w:r>
      <w:r>
        <w:t xml:space="preserve"> </w:t>
      </w:r>
      <w:r>
        <w:rPr>
          <w:rStyle w:val="VerbatimChar"/>
        </w:rPr>
        <w:t xml:space="preserve">streamlit.py</w:t>
      </w:r>
      <w:r>
        <w:t xml:space="preserve">)</w:t>
      </w:r>
    </w:p>
    <w:p>
      <w:pPr>
        <w:pStyle w:val="FirstParagraph"/>
      </w:pPr>
      <w:r>
        <w:rPr>
          <w:bCs/>
          <w:b/>
        </w:rPr>
        <w:t xml:space="preserve">暂停图的执行</w:t>
      </w:r>
      <w:r>
        <w:t xml:space="preserve"> </w:t>
      </w:r>
      <w:r>
        <w:t xml:space="preserve">(</w:t>
      </w:r>
      <w:r>
        <w:rPr>
          <w:rStyle w:val="VerbatimChar"/>
        </w:rPr>
        <w:t xml:space="preserve">main_graph.py</w:t>
      </w:r>
      <w:r>
        <w:t xml:space="preserve"> </w:t>
      </w:r>
      <w:r>
        <w:t xml:space="preserve">中的</w:t>
      </w:r>
      <w:r>
        <w:t xml:space="preserve"> </w:t>
      </w:r>
      <w:r>
        <w:rPr>
          <w:rStyle w:val="VerbatimChar"/>
        </w:rPr>
        <w:t xml:space="preserve">get_user_feedback</w:t>
      </w:r>
      <w:r>
        <w:t xml:space="preserve"> </w:t>
      </w:r>
      <w:r>
        <w:t xml:space="preserve">函数):</w:t>
      </w:r>
    </w:p>
    <w:p>
      <w:pPr>
        <w:pStyle w:val="SourceCode"/>
      </w:pPr>
      <w:r>
        <w:rPr>
          <w:rStyle w:val="CommentTok"/>
        </w:rPr>
        <w:t xml:space="preserve"># 第5节点 - 中断图以获取用户对分类代理的反馈</w:t>
      </w:r>
      <w:r>
        <w:br/>
      </w:r>
      <w:r>
        <w:rPr>
          <w:rStyle w:val="KeywordTok"/>
        </w:rPr>
        <w:t xml:space="preserve">def</w:t>
      </w:r>
      <w:r>
        <w:rPr>
          <w:rStyle w:val="NormalTok"/>
        </w:rPr>
        <w:t xml:space="preserve"> get_user_feedback(state: AgentState, writer):</w:t>
      </w:r>
      <w:r>
        <w:br/>
      </w:r>
      <w:r>
        <w:rPr>
          <w:rStyle w:val="NormalTok"/>
        </w:rPr>
        <w:t xml:space="preserve">    </w:t>
      </w:r>
      <w:r>
        <w:rPr>
          <w:rStyle w:val="CommentTok"/>
        </w:rPr>
        <w:t xml:space="preserve"># ... 其他代码 ...</w:t>
      </w:r>
      <w:r>
        <w:br/>
      </w:r>
      <w:r>
        <w:rPr>
          <w:rStyle w:val="NormalTok"/>
        </w:rPr>
        <w:t xml:space="preserve">    user_input </w:t>
      </w:r>
      <w:r>
        <w:rPr>
          <w:rStyle w:val="OperatorTok"/>
        </w:rPr>
        <w:t xml:space="preserve">=</w:t>
      </w:r>
      <w:r>
        <w:rPr>
          <w:rStyle w:val="NormalTok"/>
        </w:rPr>
        <w:t xml:space="preserve"> interrupt(</w:t>
      </w:r>
      <w:r>
        <w:rPr>
          <w:rStyle w:val="StringTok"/>
        </w:rPr>
        <w:t xml:space="preserve">"Provide feedback:"</w:t>
      </w:r>
      <w:r>
        <w:rPr>
          <w:rStyle w:val="NormalTok"/>
        </w:rPr>
        <w:t xml:space="preserve">) </w:t>
      </w:r>
      <w:r>
        <w:rPr>
          <w:rStyle w:val="CommentTok"/>
        </w:rPr>
        <w:t xml:space="preserve"># 暂停执行，等待输入</w:t>
      </w:r>
      <w:r>
        <w:br/>
      </w:r>
      <w:r>
        <w:rPr>
          <w:rStyle w:val="NormalTok"/>
        </w:rPr>
        <w:t xml:space="preserve">    </w:t>
      </w:r>
      <w:r>
        <w:rPr>
          <w:rStyle w:val="ControlFlowTok"/>
        </w:rPr>
        <w:t xml:space="preserve">return</w:t>
      </w:r>
      <w:r>
        <w:rPr>
          <w:rStyle w:val="NormalTok"/>
        </w:rPr>
        <w:t xml:space="preserve"> {</w:t>
      </w:r>
      <w:r>
        <w:rPr>
          <w:rStyle w:val="StringTok"/>
        </w:rPr>
        <w:t xml:space="preserve">"latest_user_message"</w:t>
      </w:r>
      <w:r>
        <w:rPr>
          <w:rStyle w:val="NormalTok"/>
        </w:rPr>
        <w:t xml:space="preserve">: user_input}</w:t>
      </w:r>
    </w:p>
    <w:p>
      <w:pPr>
        <w:pStyle w:val="FirstParagraph"/>
      </w:pPr>
      <w:r>
        <w:rPr>
          <w:bCs/>
          <w:b/>
        </w:rPr>
        <w:t xml:space="preserve">恢复图的执行</w:t>
      </w:r>
      <w:r>
        <w:t xml:space="preserve"> </w:t>
      </w:r>
      <w:r>
        <w:t xml:space="preserve">(</w:t>
      </w:r>
      <w:r>
        <w:rPr>
          <w:rStyle w:val="VerbatimChar"/>
        </w:rPr>
        <w:t xml:space="preserve">streamlit.py</w:t>
      </w:r>
      <w:r>
        <w:t xml:space="preserve">):</w:t>
      </w:r>
    </w:p>
    <w:p>
      <w:pPr>
        <w:pStyle w:val="SourceCode"/>
      </w:pPr>
      <w:r>
        <w:rPr>
          <w:rStyle w:val="CommentTok"/>
        </w:rPr>
        <w:t xml:space="preserve"># ... 在 Streamlit 的聊天循环中 ...</w:t>
      </w:r>
      <w:r>
        <w:br/>
      </w:r>
      <w:r>
        <w:rPr>
          <w:rStyle w:val="CommentTok"/>
        </w:rPr>
        <w:t xml:space="preserve"># 如果不是第一次交互，则是恢复对话</w:t>
      </w:r>
      <w:r>
        <w:br/>
      </w:r>
      <w:r>
        <w:rPr>
          <w:rStyle w:val="ControlFlowTok"/>
        </w:rPr>
        <w:t xml:space="preserve">else</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msg </w:t>
      </w:r>
      <w:r>
        <w:rPr>
          <w:rStyle w:val="KeywordTok"/>
        </w:rPr>
        <w:t xml:space="preserve">in</w:t>
      </w:r>
      <w:r>
        <w:rPr>
          <w:rStyle w:val="NormalTok"/>
        </w:rPr>
        <w:t xml:space="preserve"> graph.astream(</w:t>
      </w:r>
      <w:r>
        <w:br/>
      </w:r>
      <w:r>
        <w:rPr>
          <w:rStyle w:val="NormalTok"/>
        </w:rPr>
        <w:t xml:space="preserve">        </w:t>
      </w:r>
      <w:r>
        <w:rPr>
          <w:rStyle w:val="VariableTok"/>
        </w:rPr>
        <w:t xml:space="preserve">None</w:t>
      </w:r>
      <w:r>
        <w:rPr>
          <w:rStyle w:val="NormalTok"/>
        </w:rPr>
        <w:t xml:space="preserve">,  </w:t>
      </w:r>
      <w:r>
        <w:rPr>
          <w:rStyle w:val="CommentTok"/>
        </w:rPr>
        <w:t xml:space="preserve"># 恢复时输入为 None</w:t>
      </w:r>
      <w:r>
        <w:br/>
      </w:r>
      <w:r>
        <w:rPr>
          <w:rStyle w:val="NormalTok"/>
        </w:rPr>
        <w:t xml:space="preserve">        Command(resume</w:t>
      </w:r>
      <w:r>
        <w:rPr>
          <w:rStyle w:val="OperatorTok"/>
        </w:rPr>
        <w:t xml:space="preserve">=</w:t>
      </w:r>
      <w:r>
        <w:rPr>
          <w:rStyle w:val="NormalTok"/>
        </w:rPr>
        <w:t xml:space="preserve">user_input), </w:t>
      </w:r>
      <w:r>
        <w:rPr>
          <w:rStyle w:val="CommentTok"/>
        </w:rPr>
        <w:t xml:space="preserve"># 使用 Command 和 resume 参数</w:t>
      </w:r>
      <w:r>
        <w:br/>
      </w:r>
      <w:r>
        <w:rPr>
          <w:rStyle w:val="NormalTok"/>
        </w:rPr>
        <w:t xml:space="preserve">        config</w:t>
      </w:r>
      <w:r>
        <w:rPr>
          <w:rStyle w:val="OperatorTok"/>
        </w:rPr>
        <w:t xml:space="preserve">=</w:t>
      </w:r>
      <w:r>
        <w:rPr>
          <w:rStyle w:val="NormalTok"/>
        </w:rPr>
        <w:t xml:space="preserve">config, </w:t>
      </w:r>
      <w:r>
        <w:rPr>
          <w:rStyle w:val="CommentTok"/>
        </w:rPr>
        <w:t xml:space="preserve"># 传入包含 thread_id 的配置</w:t>
      </w:r>
      <w:r>
        <w:br/>
      </w:r>
      <w:r>
        <w:rPr>
          <w:rStyle w:val="NormalTok"/>
        </w:rPr>
        <w:t xml:space="preserve">        stream_mode</w:t>
      </w:r>
      <w:r>
        <w:rPr>
          <w:rStyle w:val="OperatorTok"/>
        </w:rPr>
        <w:t xml:space="preserve">=</w:t>
      </w:r>
      <w:r>
        <w:rPr>
          <w:rStyle w:val="StringTok"/>
        </w:rPr>
        <w:t xml:space="preserve">"custom"</w:t>
      </w:r>
      <w:r>
        <w:br/>
      </w:r>
      <w:r>
        <w:rPr>
          <w:rStyle w:val="NormalTok"/>
        </w:rPr>
        <w:t xml:space="preserve">    ):</w:t>
      </w:r>
      <w:r>
        <w:br/>
      </w:r>
      <w:r>
        <w:rPr>
          <w:rStyle w:val="NormalTok"/>
        </w:rPr>
        <w:t xml:space="preserve">        </w:t>
      </w:r>
      <w:r>
        <w:rPr>
          <w:rStyle w:val="ControlFlowTok"/>
        </w:rPr>
        <w:t xml:space="preserve">yield</w:t>
      </w:r>
      <w:r>
        <w:rPr>
          <w:rStyle w:val="NormalTok"/>
        </w:rPr>
        <w:t xml:space="preserve"> msg</w:t>
      </w:r>
    </w:p>
    <w:p>
      <w:pPr>
        <w:pStyle w:val="FirstParagraph"/>
      </w:pPr>
      <w:r>
        <w:rPr>
          <w:bCs/>
          <w:b/>
        </w:rPr>
        <w:t xml:space="preserve">讲解</w:t>
      </w:r>
      <w:r>
        <w:t xml:space="preserve">:</w:t>
      </w:r>
    </w:p>
    <w:p>
      <w:pPr>
        <w:numPr>
          <w:ilvl w:val="0"/>
          <w:numId w:val="1043"/>
        </w:numPr>
        <w:pStyle w:val="Compact"/>
      </w:pPr>
      <w:r>
        <w:t xml:space="preserve">在</w:t>
      </w:r>
      <w:r>
        <w:t xml:space="preserve"> </w:t>
      </w:r>
      <w:r>
        <w:rPr>
          <w:rStyle w:val="VerbatimChar"/>
        </w:rPr>
        <w:t xml:space="preserve">get_user_feedback</w:t>
      </w:r>
      <w:r>
        <w:t xml:space="preserve"> </w:t>
      </w:r>
      <w:r>
        <w:t xml:space="preserve">节点中，</w:t>
      </w:r>
      <w:r>
        <w:rPr>
          <w:rStyle w:val="VerbatimChar"/>
        </w:rPr>
        <w:t xml:space="preserve">interrupt()</w:t>
      </w:r>
      <w:r>
        <w:t xml:space="preserve"> </w:t>
      </w:r>
      <w:r>
        <w:t xml:space="preserve">函数会使 LangGraph 工作流暂停。</w:t>
      </w:r>
    </w:p>
    <w:p>
      <w:pPr>
        <w:numPr>
          <w:ilvl w:val="0"/>
          <w:numId w:val="1043"/>
        </w:numPr>
        <w:pStyle w:val="Compact"/>
      </w:pPr>
      <w:r>
        <w:t xml:space="preserve">在 Streamlit 前端，当用户提供新的输入后，代码会调用</w:t>
      </w:r>
      <w:r>
        <w:t xml:space="preserve"> </w:t>
      </w:r>
      <w:r>
        <w:rPr>
          <w:rStyle w:val="VerbatimChar"/>
        </w:rPr>
        <w:t xml:space="preserve">graph.astream()</w:t>
      </w:r>
      <w:r>
        <w:t xml:space="preserve">，但这次传入一个特殊的</w:t>
      </w:r>
      <w:r>
        <w:t xml:space="preserve"> </w:t>
      </w:r>
      <w:r>
        <w:rPr>
          <w:rStyle w:val="VerbatimChar"/>
        </w:rPr>
        <w:t xml:space="preserve">Command(resume=user_input)</w:t>
      </w:r>
      <w:r>
        <w:t xml:space="preserve"> </w:t>
      </w:r>
      <w:r>
        <w:t xml:space="preserve">对象。这个命令会告诉 LangGraph 恢复之前中断的流程，并将用户的输入作为</w:t>
      </w:r>
      <w:r>
        <w:t xml:space="preserve"> </w:t>
      </w:r>
      <w:r>
        <w:rPr>
          <w:rStyle w:val="VerbatimChar"/>
        </w:rPr>
        <w:t xml:space="preserve">interrupt()</w:t>
      </w:r>
      <w:r>
        <w:t xml:space="preserve"> </w:t>
      </w:r>
      <w:r>
        <w:t xml:space="preserve">函数的返回值，从而让流程继续下去。同时，传入的</w:t>
      </w:r>
      <w:r>
        <w:t xml:space="preserve"> </w:t>
      </w:r>
      <w:r>
        <w:rPr>
          <w:rStyle w:val="VerbatimChar"/>
        </w:rPr>
        <w:t xml:space="preserve">config</w:t>
      </w:r>
      <w:r>
        <w:t xml:space="preserve"> </w:t>
      </w:r>
      <w:r>
        <w:t xml:space="preserve">对象包含</w:t>
      </w:r>
      <w:r>
        <w:t xml:space="preserve"> </w:t>
      </w:r>
      <w:r>
        <w:rPr>
          <w:rStyle w:val="VerbatimChar"/>
        </w:rPr>
        <w:t xml:space="preserve">thread_id</w:t>
      </w:r>
      <w:r>
        <w:t xml:space="preserve">，确保了 LangGraph 能够找到并恢复正确的会话状态。</w:t>
      </w:r>
    </w:p>
    <w:p>
      <w:r>
        <w:pict>
          <v:rect style="width:0;height:1.5pt" o:hralign="center" o:hrstd="t" o:hr="t"/>
        </w:pict>
      </w:r>
    </w:p>
    <w:bookmarkEnd w:id="44"/>
    <w:bookmarkEnd w:id="45"/>
    <w:bookmarkEnd w:id="46"/>
    <w:bookmarkStart w:id="47" w:name="实时演示"/>
    <w:p>
      <w:pPr>
        <w:pStyle w:val="Heading3"/>
      </w:pPr>
      <w:r>
        <w:t xml:space="preserve">实时演示</w:t>
      </w:r>
    </w:p>
    <w:p>
      <w:pPr>
        <w:pStyle w:val="FirstParagraph"/>
      </w:pPr>
      <w:r>
        <w:t xml:space="preserve">视频最后通过一个并排视图展示了整个系统的运行过程：</w:t>
      </w:r>
    </w:p>
    <w:p>
      <w:pPr>
        <w:numPr>
          <w:ilvl w:val="0"/>
          <w:numId w:val="1044"/>
        </w:numPr>
        <w:pStyle w:val="Compact"/>
      </w:pPr>
      <w:r>
        <w:rPr>
          <w:bCs/>
          <w:b/>
        </w:rPr>
        <w:t xml:space="preserve">左侧 (Streamlit UI)</w:t>
      </w:r>
      <w:r>
        <w:t xml:space="preserve">: 用户与 AI 代理进行聊天交互。</w:t>
      </w:r>
    </w:p>
    <w:p>
      <w:pPr>
        <w:numPr>
          <w:ilvl w:val="0"/>
          <w:numId w:val="1044"/>
        </w:numPr>
        <w:pStyle w:val="Compact"/>
      </w:pPr>
      <w:r>
        <w:rPr>
          <w:bCs/>
          <w:b/>
        </w:rPr>
        <w:t xml:space="preserve">右侧 (LangGraph Studio)</w:t>
      </w:r>
      <w:r>
        <w:t xml:space="preserve">: 实时可视化图的执行流程，当前活动的节点会高亮显示。</w:t>
      </w:r>
    </w:p>
    <w:p>
      <w:pPr>
        <w:pStyle w:val="FirstParagraph"/>
      </w:pPr>
      <w:r>
        <w:rPr>
          <w:bCs/>
          <w:b/>
        </w:rPr>
        <w:t xml:space="preserve">演示步骤</w:t>
      </w:r>
      <w:r>
        <w:t xml:space="preserve">:</w:t>
      </w:r>
    </w:p>
    <w:p>
      <w:pPr>
        <w:numPr>
          <w:ilvl w:val="0"/>
          <w:numId w:val="1045"/>
        </w:numPr>
        <w:pStyle w:val="Compact"/>
      </w:pPr>
      <w:r>
        <w:rPr>
          <w:bCs/>
          <w:b/>
        </w:rPr>
        <w:t xml:space="preserve">用户输入</w:t>
      </w:r>
      <w:r>
        <w:t xml:space="preserve">: "Publish listings" (发布列表)。</w:t>
      </w:r>
    </w:p>
    <w:p>
      <w:pPr>
        <w:numPr>
          <w:ilvl w:val="0"/>
          <w:numId w:val="1045"/>
        </w:numPr>
        <w:pStyle w:val="Compact"/>
      </w:pPr>
      <w:r>
        <w:rPr>
          <w:bCs/>
          <w:b/>
        </w:rPr>
        <w:t xml:space="preserve">代理执行</w:t>
      </w:r>
      <w:r>
        <w:t xml:space="preserve">:</w:t>
      </w:r>
    </w:p>
    <w:p>
      <w:pPr>
        <w:numPr>
          <w:ilvl w:val="1"/>
          <w:numId w:val="1046"/>
        </w:numPr>
        <w:pStyle w:val="Compact"/>
      </w:pPr>
      <w:r>
        <w:rPr>
          <w:rStyle w:val="VerbatimChar"/>
        </w:rPr>
        <w:t xml:space="preserve">Search Agent</w:t>
      </w:r>
      <w:r>
        <w:t xml:space="preserve"> </w:t>
      </w:r>
      <w:r>
        <w:t xml:space="preserve">节点高亮，开始搜索。UI 显示“正在搜索工具...”。</w:t>
      </w:r>
    </w:p>
    <w:p>
      <w:pPr>
        <w:numPr>
          <w:ilvl w:val="1"/>
          <w:numId w:val="1046"/>
        </w:numPr>
        <w:pStyle w:val="Compact"/>
      </w:pPr>
      <w:r>
        <w:rPr>
          <w:rStyle w:val="VerbatimChar"/>
        </w:rPr>
        <w:t xml:space="preserve">Listing Filtering Agent</w:t>
      </w:r>
      <w:r>
        <w:t xml:space="preserve"> </w:t>
      </w:r>
      <w:r>
        <w:t xml:space="preserve">节点高亮，开始筛选。UI 显示“正在评估每个代理...”，并最终列出找到的3个高质量 AI 代理及其置信度。</w:t>
      </w:r>
    </w:p>
    <w:p>
      <w:pPr>
        <w:numPr>
          <w:ilvl w:val="1"/>
          <w:numId w:val="1046"/>
        </w:numPr>
        <w:pStyle w:val="Compact"/>
      </w:pPr>
      <w:r>
        <w:rPr>
          <w:rStyle w:val="VerbatimChar"/>
        </w:rPr>
        <w:t xml:space="preserve">Summarizer Agent</w:t>
      </w:r>
      <w:r>
        <w:t xml:space="preserve"> </w:t>
      </w:r>
      <w:r>
        <w:t xml:space="preserve">节点高亮，开始总结。UI 显示“正在总结 AI 代理...”，并为每个代理提取详细信息。</w:t>
      </w:r>
    </w:p>
    <w:p>
      <w:pPr>
        <w:numPr>
          <w:ilvl w:val="1"/>
          <w:numId w:val="1046"/>
        </w:numPr>
        <w:pStyle w:val="Compact"/>
      </w:pPr>
      <w:r>
        <w:rPr>
          <w:rStyle w:val="VerbatimChar"/>
        </w:rPr>
        <w:t xml:space="preserve">Listing Classifier Agent</w:t>
      </w:r>
      <w:r>
        <w:t xml:space="preserve"> </w:t>
      </w:r>
      <w:r>
        <w:t xml:space="preserve">节点高亮，开始分类。UI 显示“正在分类 AI 代理...”，并展示分类和打标的结果。</w:t>
      </w:r>
    </w:p>
    <w:p>
      <w:pPr>
        <w:numPr>
          <w:ilvl w:val="0"/>
          <w:numId w:val="1045"/>
        </w:numPr>
        <w:pStyle w:val="Compact"/>
      </w:pPr>
      <w:r>
        <w:rPr>
          <w:bCs/>
          <w:b/>
        </w:rPr>
        <w:t xml:space="preserve">人工反馈</w:t>
      </w:r>
      <w:r>
        <w:t xml:space="preserve">:</w:t>
      </w:r>
    </w:p>
    <w:p>
      <w:pPr>
        <w:numPr>
          <w:ilvl w:val="1"/>
          <w:numId w:val="1047"/>
        </w:numPr>
        <w:pStyle w:val="Compact"/>
      </w:pPr>
      <w:r>
        <w:t xml:space="preserve">流程暂停在</w:t>
      </w:r>
      <w:r>
        <w:t xml:space="preserve"> </w:t>
      </w:r>
      <w:r>
        <w:rPr>
          <w:rStyle w:val="VerbatimChar"/>
        </w:rPr>
        <w:t xml:space="preserve">Feedback Collector</w:t>
      </w:r>
      <w:r>
        <w:t xml:space="preserve"> </w:t>
      </w:r>
      <w:r>
        <w:t xml:space="preserve">节点。UI 展示所有处理好的信息，并询问用户：“您对这些 AI 代理有什么看法？”</w:t>
      </w:r>
    </w:p>
    <w:p>
      <w:pPr>
        <w:numPr>
          <w:ilvl w:val="1"/>
          <w:numId w:val="1047"/>
        </w:numPr>
        <w:pStyle w:val="Compact"/>
      </w:pPr>
      <w:r>
        <w:t xml:space="preserve">用户输入反馈：“对于 eraserbot，移除‘集中式文档’功能。对于 mebot，更改分类，分配一个与提供协助相关的分类。”</w:t>
      </w:r>
    </w:p>
    <w:p>
      <w:pPr>
        <w:numPr>
          <w:ilvl w:val="0"/>
          <w:numId w:val="1045"/>
        </w:numPr>
        <w:pStyle w:val="Compact"/>
      </w:pPr>
      <w:r>
        <w:rPr>
          <w:bCs/>
          <w:b/>
        </w:rPr>
        <w:t xml:space="preserve">修正与再次反馈</w:t>
      </w:r>
      <w:r>
        <w:t xml:space="preserve">:</w:t>
      </w:r>
    </w:p>
    <w:p>
      <w:pPr>
        <w:numPr>
          <w:ilvl w:val="1"/>
          <w:numId w:val="1048"/>
        </w:numPr>
        <w:pStyle w:val="Compact"/>
      </w:pPr>
      <w:r>
        <w:t xml:space="preserve">图的流程被路由到</w:t>
      </w:r>
      <w:r>
        <w:t xml:space="preserve"> </w:t>
      </w:r>
      <w:r>
        <w:rPr>
          <w:rStyle w:val="VerbatimChar"/>
        </w:rPr>
        <w:t xml:space="preserve">Listing Rectifier Agent</w:t>
      </w:r>
      <w:r>
        <w:t xml:space="preserve"> </w:t>
      </w:r>
      <w:r>
        <w:t xml:space="preserve">节点。UI 显示“我将现在开始修正列表。”</w:t>
      </w:r>
    </w:p>
    <w:p>
      <w:pPr>
        <w:numPr>
          <w:ilvl w:val="1"/>
          <w:numId w:val="1048"/>
        </w:numPr>
        <w:pStyle w:val="Compact"/>
      </w:pPr>
      <w:r>
        <w:t xml:space="preserve">修正完成后，流程返回</w:t>
      </w:r>
      <w:r>
        <w:t xml:space="preserve"> </w:t>
      </w:r>
      <w:r>
        <w:rPr>
          <w:rStyle w:val="VerbatimChar"/>
        </w:rPr>
        <w:t xml:space="preserve">Feedback Collector</w:t>
      </w:r>
      <w:r>
        <w:t xml:space="preserve"> </w:t>
      </w:r>
      <w:r>
        <w:t xml:space="preserve">节点。UI 展示了修正后的信息（EraserBot 的功能减少了，MeBot 的分类变成了“客户支持”），并再次询问用户是否还有其他修改或是否可以发布。</w:t>
      </w:r>
    </w:p>
    <w:p>
      <w:pPr>
        <w:numPr>
          <w:ilvl w:val="0"/>
          <w:numId w:val="1045"/>
        </w:numPr>
        <w:pStyle w:val="Compact"/>
      </w:pPr>
      <w:r>
        <w:rPr>
          <w:bCs/>
          <w:b/>
        </w:rPr>
        <w:t xml:space="preserve">最终发布</w:t>
      </w:r>
      <w:r>
        <w:t xml:space="preserve">:</w:t>
      </w:r>
    </w:p>
    <w:p>
      <w:pPr>
        <w:numPr>
          <w:ilvl w:val="1"/>
          <w:numId w:val="1049"/>
        </w:numPr>
        <w:pStyle w:val="Compact"/>
      </w:pPr>
      <w:r>
        <w:t xml:space="preserve">用户输入：“太好了，发布它们”。</w:t>
      </w:r>
    </w:p>
    <w:p>
      <w:pPr>
        <w:numPr>
          <w:ilvl w:val="1"/>
          <w:numId w:val="1049"/>
        </w:numPr>
        <w:pStyle w:val="Compact"/>
      </w:pPr>
      <w:r>
        <w:t xml:space="preserve">流程被路由到</w:t>
      </w:r>
      <w:r>
        <w:t xml:space="preserve"> </w:t>
      </w:r>
      <w:r>
        <w:rPr>
          <w:rStyle w:val="VerbatimChar"/>
        </w:rPr>
        <w:t xml:space="preserve">Publisher Agent</w:t>
      </w:r>
      <w:r>
        <w:t xml:space="preserve"> </w:t>
      </w:r>
      <w:r>
        <w:t xml:space="preserve">节点。UI 显示“正在发布列表...”，并逐一显示每个代理的发布成功信息。</w:t>
      </w:r>
    </w:p>
    <w:p>
      <w:pPr>
        <w:numPr>
          <w:ilvl w:val="1"/>
          <w:numId w:val="1049"/>
        </w:numPr>
        <w:pStyle w:val="Compact"/>
      </w:pPr>
      <w:r>
        <w:t xml:space="preserve">最后，UI 显示总结信息：“成功发布了3个列表中的3个”，并提供了最终目录的链接。</w:t>
      </w:r>
    </w:p>
    <w:p>
      <w:pPr>
        <w:numPr>
          <w:ilvl w:val="0"/>
          <w:numId w:val="1045"/>
        </w:numPr>
        <w:pStyle w:val="Compact"/>
      </w:pPr>
      <w:r>
        <w:rPr>
          <w:bCs/>
          <w:b/>
        </w:rPr>
        <w:t xml:space="preserve">结果验证</w:t>
      </w:r>
      <w:r>
        <w:t xml:space="preserve">: 用户点击链接，跳转到</w:t>
      </w:r>
      <w:r>
        <w:t xml:space="preserve"> </w:t>
      </w:r>
      <w:r>
        <w:rPr>
          <w:rStyle w:val="VerbatimChar"/>
        </w:rPr>
        <w:t xml:space="preserve">BestAIAgents</w:t>
      </w:r>
      <w:r>
        <w:t xml:space="preserve"> </w:t>
      </w:r>
      <w:r>
        <w:t xml:space="preserve">网站，可以看到刚才处理和修正过的3个新 AI 工具已经成功发布。</w:t>
      </w:r>
    </w:p>
    <w:bookmarkEnd w:id="47"/>
    <w:bookmarkStart w:id="48" w:name="总结"/>
    <w:p>
      <w:pPr>
        <w:pStyle w:val="Heading3"/>
      </w:pPr>
      <w:r>
        <w:t xml:space="preserve">总结</w:t>
      </w:r>
    </w:p>
    <w:p>
      <w:pPr>
        <w:pStyle w:val="FirstParagraph"/>
      </w:pPr>
      <w:r>
        <w:t xml:space="preserve">这个视频成功地演示了如何结合 PydanticAI 的</w:t>
      </w:r>
      <w:r>
        <w:rPr>
          <w:bCs/>
          <w:b/>
        </w:rPr>
        <w:t xml:space="preserve">结构化输出能力</w:t>
      </w:r>
      <w:r>
        <w:t xml:space="preserve">和 LangGraph 的</w:t>
      </w:r>
      <w:r>
        <w:rPr>
          <w:bCs/>
          <w:b/>
        </w:rPr>
        <w:t xml:space="preserve">强大编排能力</w:t>
      </w:r>
      <w:r>
        <w:t xml:space="preserve">来构建一个复杂、模块化且包含人工干预的 AI 代理系统。这种方法为开发可靠、可维护和可扩展的生产级自动化解决方案提供了一个非常强大的范例。</w:t>
      </w:r>
    </w:p>
    <w:p>
      <w:r>
        <w:pict>
          <v:rect style="width:0;height:1.5pt" o:hralign="center" o:hrstd="t" o:hr="t"/>
        </w:pict>
      </w:r>
    </w:p>
    <w:bookmarkEnd w:id="48"/>
    <w:bookmarkEnd w:id="49"/>
    <w:bookmarkStart w:id="63" w:name="readitlater-11-46-16"/>
    <w:p>
      <w:pPr>
        <w:pStyle w:val="Heading1"/>
      </w:pPr>
      <w:r>
        <w:t xml:space="preserve">ReadItLater 11-46-16</w:t>
      </w:r>
    </w:p>
    <w:p>
      <w:pPr>
        <w:pStyle w:val="FirstParagraph"/>
      </w:pPr>
      <w:r>
        <w:t xml:space="preserve">好的，这是对视频内容的详尽文字、图表和代码解读。</w:t>
      </w:r>
    </w:p>
    <w:bookmarkStart w:id="50" w:name="视频简介-1"/>
    <w:p>
      <w:pPr>
        <w:pStyle w:val="Heading3"/>
      </w:pPr>
      <w:r>
        <w:t xml:space="preserve">视频简介</w:t>
      </w:r>
    </w:p>
    <w:p>
      <w:pPr>
        <w:pStyle w:val="FirstParagraph"/>
      </w:pPr>
      <w:r>
        <w:t xml:space="preserve">该视频由 Flowhog 公司的 CEO Dani Fuya 主讲，旨在演示如何使用</w:t>
      </w:r>
      <w:r>
        <w:t xml:space="preserve"> </w:t>
      </w:r>
      <w:r>
        <w:rPr>
          <w:bCs/>
          <w:b/>
        </w:rPr>
        <w:t xml:space="preserve">LangGraph</w:t>
      </w:r>
      <w:r>
        <w:t xml:space="preserve"> </w:t>
      </w:r>
      <w:r>
        <w:t xml:space="preserve">和</w:t>
      </w:r>
      <w:r>
        <w:t xml:space="preserve"> </w:t>
      </w:r>
      <w:r>
        <w:rPr>
          <w:bCs/>
          <w:b/>
        </w:rPr>
        <w:t xml:space="preserve">PydanticAI</w:t>
      </w:r>
      <w:r>
        <w:t xml:space="preserve"> </w:t>
      </w:r>
      <w:r>
        <w:t xml:space="preserve">这两个低层级（low-level）框架，从零开始构建一个模块化、可扩展且包含“人在回路”（human-in-the-loop）功能的 AI 代理系统。</w:t>
      </w:r>
    </w:p>
    <w:p>
      <w:pPr>
        <w:pStyle w:val="BodyText"/>
      </w:pPr>
      <w:r>
        <w:t xml:space="preserve">这个系统的具体应用场景是一个</w:t>
      </w:r>
      <w:r>
        <w:t xml:space="preserve"> </w:t>
      </w:r>
      <w:r>
        <w:rPr>
          <w:bCs/>
          <w:b/>
        </w:rPr>
        <w:t xml:space="preserve">AI 列表管理器</w:t>
      </w:r>
      <w:r>
        <w:t xml:space="preserve">，其任务是：</w:t>
      </w:r>
    </w:p>
    <w:p>
      <w:pPr>
        <w:numPr>
          <w:ilvl w:val="0"/>
          <w:numId w:val="1050"/>
        </w:numPr>
        <w:pStyle w:val="Compact"/>
      </w:pPr>
      <w:r>
        <w:t xml:space="preserve">自动在互联网上搜索新的 AI 工具。</w:t>
      </w:r>
    </w:p>
    <w:p>
      <w:pPr>
        <w:numPr>
          <w:ilvl w:val="0"/>
          <w:numId w:val="1050"/>
        </w:numPr>
        <w:pStyle w:val="Compact"/>
      </w:pPr>
      <w:r>
        <w:t xml:space="preserve">对找到的工具进行筛选、总结和分类。</w:t>
      </w:r>
    </w:p>
    <w:p>
      <w:pPr>
        <w:numPr>
          <w:ilvl w:val="0"/>
          <w:numId w:val="1050"/>
        </w:numPr>
        <w:pStyle w:val="Compact"/>
      </w:pPr>
      <w:r>
        <w:t xml:space="preserve">在发布到最终目录（一个名为</w:t>
      </w:r>
      <w:r>
        <w:t xml:space="preserve"> </w:t>
      </w:r>
      <w:r>
        <w:rPr>
          <w:rStyle w:val="VerbatimChar"/>
        </w:rPr>
        <w:t xml:space="preserve">BestAIAgents</w:t>
      </w:r>
      <w:r>
        <w:t xml:space="preserve"> </w:t>
      </w:r>
      <w:r>
        <w:t xml:space="preserve">的网站）之前，等待人工审核与反馈。</w:t>
      </w:r>
    </w:p>
    <w:p>
      <w:pPr>
        <w:numPr>
          <w:ilvl w:val="0"/>
          <w:numId w:val="1050"/>
        </w:numPr>
        <w:pStyle w:val="Compact"/>
      </w:pPr>
      <w:r>
        <w:t xml:space="preserve">根据人工反馈对信息进行修改，或直接发布。</w:t>
      </w:r>
    </w:p>
    <w:p>
      <w:pPr>
        <w:pStyle w:val="FirstParagraph"/>
      </w:pPr>
      <w:r>
        <w:t xml:space="preserve">Dani 强调，与 CrewAI 等高层级框架相比，使用 LangGraph 和 PydanticAI 的组合虽然更底层，但提供了极高的</w:t>
      </w:r>
      <w:r>
        <w:rPr>
          <w:bCs/>
          <w:b/>
        </w:rPr>
        <w:t xml:space="preserve">模块化</w:t>
      </w:r>
      <w:r>
        <w:t xml:space="preserve">和</w:t>
      </w:r>
      <w:r>
        <w:rPr>
          <w:bCs/>
          <w:b/>
        </w:rPr>
        <w:t xml:space="preserve">灵活性</w:t>
      </w:r>
      <w:r>
        <w:t xml:space="preserve">，使得构建和扩展复杂的、可投入生产的 AI 工作流变得更加可控和强大。</w:t>
      </w:r>
    </w:p>
    <w:p>
      <w:r>
        <w:pict>
          <v:rect style="width:0;height:1.5pt" o:hralign="center" o:hrstd="t" o:hr="t"/>
        </w:pict>
      </w:r>
    </w:p>
    <w:bookmarkEnd w:id="50"/>
    <w:bookmarkStart w:id="51" w:name="核心技术栈与框架对比"/>
    <w:p>
      <w:pPr>
        <w:pStyle w:val="Heading3"/>
      </w:pPr>
      <w:r>
        <w:t xml:space="preserve">核心技术栈与框架对比</w:t>
      </w:r>
    </w:p>
    <w:p>
      <w:pPr>
        <w:pStyle w:val="FirstParagraph"/>
      </w:pPr>
      <w:r>
        <w:t xml:space="preserve">视频中构建该系统主要依赖以下几个关键的 Python 库：</w:t>
      </w:r>
    </w:p>
    <w:p>
      <w:pPr>
        <w:numPr>
          <w:ilvl w:val="0"/>
          <w:numId w:val="1051"/>
        </w:numPr>
      </w:pPr>
      <w:r>
        <w:rPr>
          <w:bCs/>
          <w:b/>
        </w:rPr>
        <w:t xml:space="preserve">PydanticAI</w:t>
      </w:r>
      <w:r>
        <w:t xml:space="preserve">: 一个用于构建生产级 AI 应用的 Python 代理框架。它被用来定义和创建独立的、具有特定功能的“原子级”AI 代理。它的优点是结构清晰，可以强制模型（如 GPT）返回特定格式的结构化数据（例如，遵循 Pydantic 模型的 JSON 对象）。</w:t>
      </w:r>
    </w:p>
    <w:p>
      <w:pPr>
        <w:numPr>
          <w:ilvl w:val="0"/>
          <w:numId w:val="1051"/>
        </w:numPr>
      </w:pPr>
      <w:r>
        <w:rPr>
          <w:bCs/>
          <w:b/>
        </w:rPr>
        <w:t xml:space="preserve">LangGraph</w:t>
      </w:r>
      <w:r>
        <w:t xml:space="preserve">: 一个用于构建有状态、多代理应用的库。它将工作流程构建成一个“图”（Graph），图由“节点”（Nodes）和“边”（Edges）组成。它非常适合用来</w:t>
      </w:r>
      <w:r>
        <w:rPr>
          <w:bCs/>
          <w:b/>
        </w:rPr>
        <w:t xml:space="preserve">编排</w:t>
      </w:r>
      <w:r>
        <w:t xml:space="preserve">由 PydanticAI 创建的多个独立代理，控制它们之间的信息流和执行顺序，并能轻松实现循环、条件分支和“人在回路”等复杂逻辑。</w:t>
      </w:r>
    </w:p>
    <w:p>
      <w:pPr>
        <w:numPr>
          <w:ilvl w:val="0"/>
          <w:numId w:val="1051"/>
        </w:numPr>
      </w:pPr>
      <w:r>
        <w:rPr>
          <w:bCs/>
          <w:b/>
        </w:rPr>
        <w:t xml:space="preserve">Crawl4AI</w:t>
      </w:r>
      <w:r>
        <w:t xml:space="preserve">: 一个对大语言模型（LLM）友好的开源网络爬虫和抓取工具。在此项目中，它被用作一个工具，供 AI 代理调用，以抓取网页内容并将其转换为 LLM 更容易处理的 Markdown 格式。</w:t>
      </w:r>
    </w:p>
    <w:p>
      <w:pPr>
        <w:numPr>
          <w:ilvl w:val="0"/>
          <w:numId w:val="1051"/>
        </w:numPr>
      </w:pPr>
      <w:r>
        <w:rPr>
          <w:bCs/>
          <w:b/>
        </w:rPr>
        <w:t xml:space="preserve">Streamlit</w:t>
      </w:r>
      <w:r>
        <w:t xml:space="preserve">: 一个开源的 Python 库，用于快速创建和共享美观的数据应用和 Web UI。在此项目中，它被用来为整个 AI 代理系统创建一个用户友好的聊天交互界面。</w:t>
      </w:r>
    </w:p>
    <w:p>
      <w:r>
        <w:pict>
          <v:rect style="width:0;height:1.5pt" o:hralign="center" o:hrstd="t" o:hr="t"/>
        </w:pict>
      </w:r>
    </w:p>
    <w:bookmarkEnd w:id="51"/>
    <w:bookmarkStart w:id="54" w:name="系统架构与工作流程-1"/>
    <w:p>
      <w:pPr>
        <w:pStyle w:val="Heading3"/>
      </w:pPr>
      <w:r>
        <w:t xml:space="preserve">系统架构与工作流程</w:t>
      </w:r>
    </w:p>
    <w:p>
      <w:pPr>
        <w:pStyle w:val="FirstParagraph"/>
      </w:pPr>
      <w:r>
        <w:t xml:space="preserve">整个 AI 列表管理器系统被设计成一个由多个专业代理组成的图（Graph）。每个代理作为一个节点（Node）执行特定的任务，然后将结果传递给下一个节点。</w:t>
      </w:r>
    </w:p>
    <w:bookmarkStart w:id="52" w:name="工作流程图-1"/>
    <w:p>
      <w:pPr>
        <w:pStyle w:val="Heading4"/>
      </w:pPr>
      <w:r>
        <w:t xml:space="preserve">工作流程图</w:t>
      </w:r>
    </w:p>
    <w:p>
      <w:pPr>
        <w:pStyle w:val="SourceCode"/>
      </w:pPr>
      <w:r>
        <w:rPr>
          <w:rStyle w:val="VerbatimChar"/>
        </w:rPr>
        <w:t xml:space="preserve">graph TD</w:t>
      </w:r>
      <w:r>
        <w:br/>
      </w:r>
      <w:r>
        <w:rPr>
          <w:rStyle w:val="VerbatimChar"/>
        </w:rPr>
        <w:t xml:space="preserve">    A["__start__ (开始)"] --&gt; B["Search Agent (搜索代理)"];</w:t>
      </w:r>
      <w:r>
        <w:br/>
      </w:r>
      <w:r>
        <w:rPr>
          <w:rStyle w:val="VerbatimChar"/>
        </w:rPr>
        <w:t xml:space="preserve">    B --&gt; C["Listing Filtering Agent (列表筛选代理)"];</w:t>
      </w:r>
      <w:r>
        <w:br/>
      </w:r>
      <w:r>
        <w:rPr>
          <w:rStyle w:val="VerbatimChar"/>
        </w:rPr>
        <w:t xml:space="preserve">    C --&gt; D["Summarizer Agent (总结代理)"];</w:t>
      </w:r>
      <w:r>
        <w:br/>
      </w:r>
      <w:r>
        <w:rPr>
          <w:rStyle w:val="VerbatimChar"/>
        </w:rPr>
        <w:t xml:space="preserve">    D --&gt; E["Listing Classifier Agent (列表分类代理)"];</w:t>
      </w:r>
      <w:r>
        <w:br/>
      </w:r>
      <w:r>
        <w:rPr>
          <w:rStyle w:val="VerbatimChar"/>
        </w:rPr>
        <w:t xml:space="preserve">    E --&gt; F["Feedback Collector (反馈收集节点)"];</w:t>
      </w:r>
      <w:r>
        <w:br/>
      </w:r>
      <w:r>
        <w:rPr>
          <w:rStyle w:val="VerbatimChar"/>
        </w:rPr>
        <w:t xml:space="preserve">    F --&gt; G{Conditional Edge (条件判断)};</w:t>
      </w:r>
      <w:r>
        <w:br/>
      </w:r>
      <w:r>
        <w:rPr>
          <w:rStyle w:val="VerbatimChar"/>
        </w:rPr>
        <w:t xml:space="preserve">    G -- "需要修改" --&gt; H["Listing Rectifier Agent (列表修正代理)"];</w:t>
      </w:r>
      <w:r>
        <w:br/>
      </w:r>
      <w:r>
        <w:rPr>
          <w:rStyle w:val="VerbatimChar"/>
        </w:rPr>
        <w:t xml:space="preserve">    H --&gt; F;</w:t>
      </w:r>
      <w:r>
        <w:br/>
      </w:r>
      <w:r>
        <w:rPr>
          <w:rStyle w:val="VerbatimChar"/>
        </w:rPr>
        <w:t xml:space="preserve">    G -- "直接发布" --&gt; I["Publisher Agent (发布代理)"];</w:t>
      </w:r>
      <w:r>
        <w:br/>
      </w:r>
      <w:r>
        <w:rPr>
          <w:rStyle w:val="VerbatimChar"/>
        </w:rPr>
        <w:t xml:space="preserve">    I --&gt; J["__end__ (结束)"];</w:t>
      </w:r>
      <w:r>
        <w:br/>
      </w:r>
      <w:r>
        <w:br/>
      </w:r>
      <w:r>
        <w:rPr>
          <w:rStyle w:val="VerbatimChar"/>
        </w:rPr>
        <w:t xml:space="preserve">    classDef default fill:#fff,stroke:#333,stroke-width:2px;</w:t>
      </w:r>
      <w:r>
        <w:br/>
      </w:r>
      <w:r>
        <w:rPr>
          <w:rStyle w:val="VerbatimChar"/>
        </w:rPr>
        <w:t xml:space="preserve">    classDef start-end fill:#f2f2f2,stroke:#555,stroke-width:2px,font-style:italic;</w:t>
      </w:r>
      <w:r>
        <w:br/>
      </w:r>
      <w:r>
        <w:rPr>
          <w:rStyle w:val="VerbatimChar"/>
        </w:rPr>
        <w:t xml:space="preserve">    classDef agent-search fill:#D2D2FF,stroke:#6A6AFF;</w:t>
      </w:r>
      <w:r>
        <w:br/>
      </w:r>
      <w:r>
        <w:rPr>
          <w:rStyle w:val="VerbatimChar"/>
        </w:rPr>
        <w:t xml:space="preserve">    classDef agent-filter fill:#FFFFCC,stroke:#E6E600;</w:t>
      </w:r>
      <w:r>
        <w:br/>
      </w:r>
      <w:r>
        <w:rPr>
          <w:rStyle w:val="VerbatimChar"/>
        </w:rPr>
        <w:t xml:space="preserve">    classDef agent-summarize fill:#FFD9B3,stroke:#FF9933;</w:t>
      </w:r>
      <w:r>
        <w:br/>
      </w:r>
      <w:r>
        <w:rPr>
          <w:rStyle w:val="VerbatimChar"/>
        </w:rPr>
        <w:t xml:space="preserve">    classDef agent-classify fill:#D9B3FF,stroke:#9933FF;</w:t>
      </w:r>
      <w:r>
        <w:br/>
      </w:r>
      <w:r>
        <w:rPr>
          <w:rStyle w:val="VerbatimChar"/>
        </w:rPr>
        <w:t xml:space="preserve">    classDef agent-feedback fill:#CCFFCC,stroke:#00CC00;</w:t>
      </w:r>
      <w:r>
        <w:br/>
      </w:r>
      <w:r>
        <w:rPr>
          <w:rStyle w:val="VerbatimChar"/>
        </w:rPr>
        <w:t xml:space="preserve">    classDef agent-rectify fill:#CCFFFF,stroke:#00FFFF;</w:t>
      </w:r>
      <w:r>
        <w:br/>
      </w:r>
      <w:r>
        <w:rPr>
          <w:rStyle w:val="VerbatimChar"/>
        </w:rPr>
        <w:t xml:space="preserve">    classDef agent-publish fill:#FFCCFF,stroke:#FF66FF;</w:t>
      </w:r>
      <w:r>
        <w:br/>
      </w:r>
      <w:r>
        <w:br/>
      </w:r>
      <w:r>
        <w:rPr>
          <w:rStyle w:val="VerbatimChar"/>
        </w:rPr>
        <w:t xml:space="preserve">    class A,J start-end;</w:t>
      </w:r>
      <w:r>
        <w:br/>
      </w:r>
      <w:r>
        <w:rPr>
          <w:rStyle w:val="VerbatimChar"/>
        </w:rPr>
        <w:t xml:space="preserve">    class B agent-search;</w:t>
      </w:r>
      <w:r>
        <w:br/>
      </w:r>
      <w:r>
        <w:rPr>
          <w:rStyle w:val="VerbatimChar"/>
        </w:rPr>
        <w:t xml:space="preserve">    class C agent-filter;</w:t>
      </w:r>
      <w:r>
        <w:br/>
      </w:r>
      <w:r>
        <w:rPr>
          <w:rStyle w:val="VerbatimChar"/>
        </w:rPr>
        <w:t xml:space="preserve">    class D agent-summarize;</w:t>
      </w:r>
      <w:r>
        <w:br/>
      </w:r>
      <w:r>
        <w:rPr>
          <w:rStyle w:val="VerbatimChar"/>
        </w:rPr>
        <w:t xml:space="preserve">    class E agent-classify;</w:t>
      </w:r>
      <w:r>
        <w:br/>
      </w:r>
      <w:r>
        <w:rPr>
          <w:rStyle w:val="VerbatimChar"/>
        </w:rPr>
        <w:t xml:space="preserve">    class F agent-feedback;</w:t>
      </w:r>
      <w:r>
        <w:br/>
      </w:r>
      <w:r>
        <w:rPr>
          <w:rStyle w:val="VerbatimChar"/>
        </w:rPr>
        <w:t xml:space="preserve">    class H agent-rectify;</w:t>
      </w:r>
      <w:r>
        <w:br/>
      </w:r>
      <w:r>
        <w:rPr>
          <w:rStyle w:val="VerbatimChar"/>
        </w:rPr>
        <w:t xml:space="preserve">    class I agent-publish;</w:t>
      </w:r>
    </w:p>
    <w:bookmarkEnd w:id="52"/>
    <w:bookmarkStart w:id="53" w:name="各代理节点功能详解-1"/>
    <w:p>
      <w:pPr>
        <w:pStyle w:val="Heading4"/>
      </w:pPr>
      <w:r>
        <w:t xml:space="preserve">各代理（节点）功能详解</w:t>
      </w:r>
    </w:p>
    <w:p>
      <w:pPr>
        <w:numPr>
          <w:ilvl w:val="0"/>
          <w:numId w:val="1052"/>
        </w:numPr>
      </w:pPr>
      <w:r>
        <w:rPr>
          <w:bCs/>
          <w:b/>
        </w:rPr>
        <w:t xml:space="preserve">Search Agent (搜索代理)</w:t>
      </w:r>
      <w:r>
        <w:t xml:space="preserve">:</w:t>
      </w:r>
    </w:p>
    <w:p>
      <w:pPr>
        <w:numPr>
          <w:ilvl w:val="1"/>
          <w:numId w:val="1053"/>
        </w:numPr>
        <w:pStyle w:val="Compact"/>
      </w:pPr>
      <w:r>
        <w:rPr>
          <w:bCs/>
          <w:b/>
        </w:rPr>
        <w:t xml:space="preserve">任务</w:t>
      </w:r>
      <w:r>
        <w:t xml:space="preserve">: 接收初始指令（例如“查找新的 AI 工具”），调用</w:t>
      </w:r>
      <w:r>
        <w:t xml:space="preserve"> </w:t>
      </w:r>
      <w:r>
        <w:rPr>
          <w:rStyle w:val="VerbatimChar"/>
        </w:rPr>
        <w:t xml:space="preserve">Crawl4AI</w:t>
      </w:r>
      <w:r>
        <w:t xml:space="preserve"> </w:t>
      </w:r>
      <w:r>
        <w:t xml:space="preserve">工具抓取指定信息源（如</w:t>
      </w:r>
      <w:r>
        <w:t xml:space="preserve"> </w:t>
      </w:r>
      <w:r>
        <w:rPr>
          <w:rStyle w:val="VerbatimChar"/>
        </w:rPr>
        <w:t xml:space="preserve">Neuron Daily</w:t>
      </w:r>
      <w:r>
        <w:t xml:space="preserve"> </w:t>
      </w:r>
      <w:r>
        <w:t xml:space="preserve">简报）的网页内容。</w:t>
      </w:r>
    </w:p>
    <w:p>
      <w:pPr>
        <w:numPr>
          <w:ilvl w:val="1"/>
          <w:numId w:val="1053"/>
        </w:numPr>
        <w:pStyle w:val="Compact"/>
      </w:pPr>
      <w:r>
        <w:rPr>
          <w:bCs/>
          <w:b/>
        </w:rPr>
        <w:t xml:space="preserve">输出</w:t>
      </w:r>
      <w:r>
        <w:t xml:space="preserve">: 提取出所有潜在的 AI 工具列表，每个工具包含名称、描述和 URL。</w:t>
      </w:r>
    </w:p>
    <w:p>
      <w:pPr>
        <w:numPr>
          <w:ilvl w:val="0"/>
          <w:numId w:val="1052"/>
        </w:numPr>
      </w:pPr>
      <w:r>
        <w:rPr>
          <w:bCs/>
          <w:b/>
        </w:rPr>
        <w:t xml:space="preserve">Listing Filtering Agent (列表筛选代理)</w:t>
      </w:r>
      <w:r>
        <w:t xml:space="preserve">:</w:t>
      </w:r>
    </w:p>
    <w:p>
      <w:pPr>
        <w:numPr>
          <w:ilvl w:val="1"/>
          <w:numId w:val="1054"/>
        </w:numPr>
        <w:pStyle w:val="Compact"/>
      </w:pPr>
      <w:r>
        <w:rPr>
          <w:bCs/>
          <w:b/>
        </w:rPr>
        <w:t xml:space="preserve">任务</w:t>
      </w:r>
      <w:r>
        <w:t xml:space="preserve">: 接收上一节点找到的工具列表，根据预设的质量标准（例如，判断它是否真的是一个 AI 代理或 AI 构建工具）进行筛选。</w:t>
      </w:r>
    </w:p>
    <w:p>
      <w:pPr>
        <w:numPr>
          <w:ilvl w:val="1"/>
          <w:numId w:val="1054"/>
        </w:numPr>
        <w:pStyle w:val="Compact"/>
      </w:pPr>
      <w:r>
        <w:rPr>
          <w:bCs/>
          <w:b/>
        </w:rPr>
        <w:t xml:space="preserve">输出</w:t>
      </w:r>
      <w:r>
        <w:t xml:space="preserve">: 一个经过筛选的、更高质量的 AI 工具列表，并为每个工具附加一个</w:t>
      </w:r>
      <w:r>
        <w:rPr>
          <w:bCs/>
          <w:b/>
        </w:rPr>
        <w:t xml:space="preserve">置信度分数</w:t>
      </w:r>
      <w:r>
        <w:t xml:space="preserve">。</w:t>
      </w:r>
    </w:p>
    <w:p>
      <w:pPr>
        <w:numPr>
          <w:ilvl w:val="0"/>
          <w:numId w:val="1052"/>
        </w:numPr>
      </w:pPr>
      <w:r>
        <w:rPr>
          <w:bCs/>
          <w:b/>
        </w:rPr>
        <w:t xml:space="preserve">Summarizer Agent (总结代理)</w:t>
      </w:r>
      <w:r>
        <w:t xml:space="preserve">:</w:t>
      </w:r>
    </w:p>
    <w:p>
      <w:pPr>
        <w:numPr>
          <w:ilvl w:val="1"/>
          <w:numId w:val="1055"/>
        </w:numPr>
        <w:pStyle w:val="Compact"/>
      </w:pPr>
      <w:r>
        <w:rPr>
          <w:bCs/>
          <w:b/>
        </w:rPr>
        <w:t xml:space="preserve">任务</w:t>
      </w:r>
      <w:r>
        <w:t xml:space="preserve">: 对筛选后的每个 AI 工具，再次调用爬虫工具访问其主页和定价页面，提取并总结出详细信息，如：长/短描述、核心功能、使用案例、定价方案、是否开源等。为了保证总结质量，该节点会为列表中的</w:t>
      </w:r>
      <w:r>
        <w:rPr>
          <w:bCs/>
          <w:b/>
        </w:rPr>
        <w:t xml:space="preserve">每一个</w:t>
      </w:r>
      <w:r>
        <w:t xml:space="preserve">工具单独运行一次。</w:t>
      </w:r>
    </w:p>
    <w:p>
      <w:pPr>
        <w:numPr>
          <w:ilvl w:val="1"/>
          <w:numId w:val="1055"/>
        </w:numPr>
        <w:pStyle w:val="Compact"/>
      </w:pPr>
      <w:r>
        <w:rPr>
          <w:bCs/>
          <w:b/>
        </w:rPr>
        <w:t xml:space="preserve">输出</w:t>
      </w:r>
      <w:r>
        <w:t xml:space="preserve">: 包含每个 AI 工具详细结构化信息的列表。</w:t>
      </w:r>
    </w:p>
    <w:p>
      <w:pPr>
        <w:numPr>
          <w:ilvl w:val="0"/>
          <w:numId w:val="1052"/>
        </w:numPr>
      </w:pPr>
      <w:r>
        <w:rPr>
          <w:bCs/>
          <w:b/>
        </w:rPr>
        <w:t xml:space="preserve">Listing Classifier Agent (列表分类代理)</w:t>
      </w:r>
      <w:r>
        <w:t xml:space="preserve">:</w:t>
      </w:r>
    </w:p>
    <w:p>
      <w:pPr>
        <w:numPr>
          <w:ilvl w:val="1"/>
          <w:numId w:val="1056"/>
        </w:numPr>
        <w:pStyle w:val="Compact"/>
      </w:pPr>
      <w:r>
        <w:rPr>
          <w:bCs/>
          <w:b/>
        </w:rPr>
        <w:t xml:space="preserve">任务</w:t>
      </w:r>
      <w:r>
        <w:t xml:space="preserve">: 接收包含详细信息的 AI 工具列表。它会连接到项目的数据库，获取所有已定义的</w:t>
      </w:r>
      <w:r>
        <w:rPr>
          <w:bCs/>
          <w:b/>
        </w:rPr>
        <w:t xml:space="preserve">分类</w:t>
      </w:r>
      <w:r>
        <w:t xml:space="preserve">和</w:t>
      </w:r>
      <w:r>
        <w:rPr>
          <w:bCs/>
          <w:b/>
        </w:rPr>
        <w:t xml:space="preserve">标签</w:t>
      </w:r>
      <w:r>
        <w:t xml:space="preserve">。然后，为每个 AI 工具分配最合适的分类和标签，并给出相应的置信度分数。</w:t>
      </w:r>
    </w:p>
    <w:p>
      <w:pPr>
        <w:numPr>
          <w:ilvl w:val="1"/>
          <w:numId w:val="1056"/>
        </w:numPr>
        <w:pStyle w:val="Compact"/>
      </w:pPr>
      <w:r>
        <w:rPr>
          <w:bCs/>
          <w:b/>
        </w:rPr>
        <w:t xml:space="preserve">输出</w:t>
      </w:r>
      <w:r>
        <w:t xml:space="preserve">: 经过完整信息提取和分类标记的 AI 代理列表。</w:t>
      </w:r>
    </w:p>
    <w:p>
      <w:pPr>
        <w:numPr>
          <w:ilvl w:val="0"/>
          <w:numId w:val="1052"/>
        </w:numPr>
      </w:pPr>
      <w:r>
        <w:rPr>
          <w:bCs/>
          <w:b/>
        </w:rPr>
        <w:t xml:space="preserve">Feedback Collector (反馈收集节点 - 人在回路)</w:t>
      </w:r>
      <w:r>
        <w:t xml:space="preserve">:</w:t>
      </w:r>
    </w:p>
    <w:p>
      <w:pPr>
        <w:numPr>
          <w:ilvl w:val="1"/>
          <w:numId w:val="1057"/>
        </w:numPr>
        <w:pStyle w:val="Compact"/>
      </w:pPr>
      <w:r>
        <w:rPr>
          <w:bCs/>
          <w:b/>
        </w:rPr>
        <w:t xml:space="preserve">任务</w:t>
      </w:r>
      <w:r>
        <w:t xml:space="preserve">: 这是实现“人在回路”的关键节点。它会使用 LangGraph 的</w:t>
      </w:r>
      <w:r>
        <w:t xml:space="preserve"> </w:t>
      </w:r>
      <w:r>
        <w:rPr>
          <w:rStyle w:val="VerbatimChar"/>
        </w:rPr>
        <w:t xml:space="preserve">interrupt</w:t>
      </w:r>
      <w:r>
        <w:t xml:space="preserve"> </w:t>
      </w:r>
      <w:r>
        <w:t xml:space="preserve">功能暂停整个工作流程，并将当前处理好的 AI 代理信息展示给用户，等待用户的反馈。</w:t>
      </w:r>
    </w:p>
    <w:p>
      <w:pPr>
        <w:numPr>
          <w:ilvl w:val="1"/>
          <w:numId w:val="1057"/>
        </w:numPr>
        <w:pStyle w:val="Compact"/>
      </w:pPr>
      <w:r>
        <w:rPr>
          <w:bCs/>
          <w:b/>
        </w:rPr>
        <w:t xml:space="preserve">输出</w:t>
      </w:r>
      <w:r>
        <w:t xml:space="preserve">: 用户的反馈指令（例如“修改 Krisp AI 的名称”或“直接发布”）。</w:t>
      </w:r>
    </w:p>
    <w:p>
      <w:pPr>
        <w:numPr>
          <w:ilvl w:val="0"/>
          <w:numId w:val="1052"/>
        </w:numPr>
      </w:pPr>
      <w:r>
        <w:rPr>
          <w:bCs/>
          <w:b/>
        </w:rPr>
        <w:t xml:space="preserve">Conditional Edge (条件判断)</w:t>
      </w:r>
      <w:r>
        <w:t xml:space="preserve">:</w:t>
      </w:r>
    </w:p>
    <w:p>
      <w:pPr>
        <w:numPr>
          <w:ilvl w:val="1"/>
          <w:numId w:val="1058"/>
        </w:numPr>
        <w:pStyle w:val="Compact"/>
      </w:pPr>
      <w:r>
        <w:rPr>
          <w:bCs/>
          <w:b/>
        </w:rPr>
        <w:t xml:space="preserve">任务</w:t>
      </w:r>
      <w:r>
        <w:t xml:space="preserve">: 这不是一个代理，而是 LangGraph 中的一个逻辑分支。它会运行一个</w:t>
      </w:r>
      <w:r>
        <w:rPr>
          <w:bCs/>
          <w:b/>
        </w:rPr>
        <w:t xml:space="preserve">反馈路由代理 (Feedback Router)</w:t>
      </w:r>
      <w:r>
        <w:t xml:space="preserve"> </w:t>
      </w:r>
      <w:r>
        <w:t xml:space="preserve">来分析用户的反馈。</w:t>
      </w:r>
    </w:p>
    <w:p>
      <w:pPr>
        <w:numPr>
          <w:ilvl w:val="1"/>
          <w:numId w:val="1058"/>
        </w:numPr>
        <w:pStyle w:val="Compact"/>
      </w:pPr>
      <w:r>
        <w:rPr>
          <w:bCs/>
          <w:b/>
        </w:rPr>
        <w:t xml:space="preserve">决策</w:t>
      </w:r>
      <w:r>
        <w:t xml:space="preserve">:</w:t>
      </w:r>
    </w:p>
    <w:p>
      <w:pPr>
        <w:numPr>
          <w:ilvl w:val="2"/>
          <w:numId w:val="1059"/>
        </w:numPr>
        <w:pStyle w:val="Compact"/>
      </w:pPr>
      <w:r>
        <w:t xml:space="preserve">如果用户反馈中包含修改意图，则将流程导向</w:t>
      </w:r>
      <w:r>
        <w:t xml:space="preserve"> </w:t>
      </w:r>
      <w:r>
        <w:rPr>
          <w:rStyle w:val="VerbatimChar"/>
        </w:rPr>
        <w:t xml:space="preserve">Listing Rectifier Agent</w:t>
      </w:r>
      <w:r>
        <w:t xml:space="preserve">。</w:t>
      </w:r>
    </w:p>
    <w:p>
      <w:pPr>
        <w:numPr>
          <w:ilvl w:val="2"/>
          <w:numId w:val="1059"/>
        </w:numPr>
        <w:pStyle w:val="Compact"/>
      </w:pPr>
      <w:r>
        <w:t xml:space="preserve">如果用户表示满意并同意发布，则将流程导向</w:t>
      </w:r>
      <w:r>
        <w:t xml:space="preserve"> </w:t>
      </w:r>
      <w:r>
        <w:rPr>
          <w:rStyle w:val="VerbatimChar"/>
        </w:rPr>
        <w:t xml:space="preserve">Publisher Agent</w:t>
      </w:r>
      <w:r>
        <w:t xml:space="preserve">。</w:t>
      </w:r>
    </w:p>
    <w:p>
      <w:pPr>
        <w:numPr>
          <w:ilvl w:val="0"/>
          <w:numId w:val="1052"/>
        </w:numPr>
      </w:pPr>
      <w:r>
        <w:rPr>
          <w:bCs/>
          <w:b/>
        </w:rPr>
        <w:t xml:space="preserve">Listing Rectifier Agent (列表修正代理)</w:t>
      </w:r>
      <w:r>
        <w:t xml:space="preserve">:</w:t>
      </w:r>
    </w:p>
    <w:p>
      <w:pPr>
        <w:numPr>
          <w:ilvl w:val="1"/>
          <w:numId w:val="1060"/>
        </w:numPr>
        <w:pStyle w:val="Compact"/>
      </w:pPr>
      <w:r>
        <w:rPr>
          <w:bCs/>
          <w:b/>
        </w:rPr>
        <w:t xml:space="preserve">任务</w:t>
      </w:r>
      <w:r>
        <w:t xml:space="preserve">: 接收用户的修改指令和当前的 AI 代理列表。它会根据用户的具体要求（如修改名称、分类、标签或功能描述）对列表进行修正。</w:t>
      </w:r>
    </w:p>
    <w:p>
      <w:pPr>
        <w:numPr>
          <w:ilvl w:val="1"/>
          <w:numId w:val="1060"/>
        </w:numPr>
        <w:pStyle w:val="Compact"/>
      </w:pPr>
      <w:r>
        <w:rPr>
          <w:bCs/>
          <w:b/>
        </w:rPr>
        <w:t xml:space="preserve">输出</w:t>
      </w:r>
      <w:r>
        <w:t xml:space="preserve">: 修改后的 AI 代理列表。这个节点执行完毕后，流程会</w:t>
      </w:r>
      <w:r>
        <w:rPr>
          <w:bCs/>
          <w:b/>
        </w:rPr>
        <w:t xml:space="preserve">返回</w:t>
      </w:r>
      <w:r>
        <w:t xml:space="preserve">到</w:t>
      </w:r>
      <w:r>
        <w:t xml:space="preserve"> </w:t>
      </w:r>
      <w:r>
        <w:rPr>
          <w:rStyle w:val="VerbatimChar"/>
        </w:rPr>
        <w:t xml:space="preserve">Feedback Collector</w:t>
      </w:r>
      <w:r>
        <w:t xml:space="preserve"> </w:t>
      </w:r>
      <w:r>
        <w:t xml:space="preserve">节点，形成一个</w:t>
      </w:r>
      <w:r>
        <w:rPr>
          <w:bCs/>
          <w:b/>
        </w:rPr>
        <w:t xml:space="preserve">修正循环</w:t>
      </w:r>
      <w:r>
        <w:t xml:space="preserve">。</w:t>
      </w:r>
    </w:p>
    <w:p>
      <w:pPr>
        <w:numPr>
          <w:ilvl w:val="0"/>
          <w:numId w:val="1052"/>
        </w:numPr>
      </w:pPr>
      <w:r>
        <w:rPr>
          <w:bCs/>
          <w:b/>
        </w:rPr>
        <w:t xml:space="preserve">Publisher Agent (发布代理)</w:t>
      </w:r>
      <w:r>
        <w:t xml:space="preserve">:</w:t>
      </w:r>
    </w:p>
    <w:p>
      <w:pPr>
        <w:numPr>
          <w:ilvl w:val="1"/>
          <w:numId w:val="1061"/>
        </w:numPr>
        <w:pStyle w:val="Compact"/>
      </w:pPr>
      <w:r>
        <w:rPr>
          <w:bCs/>
          <w:b/>
        </w:rPr>
        <w:t xml:space="preserve">任务</w:t>
      </w:r>
      <w:r>
        <w:t xml:space="preserve">: 接收最终确认无误的 AI 代理列表。它会为列表中的</w:t>
      </w:r>
      <w:r>
        <w:rPr>
          <w:bCs/>
          <w:b/>
        </w:rPr>
        <w:t xml:space="preserve">每一个</w:t>
      </w:r>
      <w:r>
        <w:t xml:space="preserve">代理运行一次，调用数据库插入工具，将所有相关信息（名称、描述、功能、分类、标签等）写入数据库的对应表中。</w:t>
      </w:r>
    </w:p>
    <w:p>
      <w:pPr>
        <w:numPr>
          <w:ilvl w:val="1"/>
          <w:numId w:val="1061"/>
        </w:numPr>
        <w:pStyle w:val="Compact"/>
      </w:pPr>
      <w:r>
        <w:rPr>
          <w:bCs/>
          <w:b/>
        </w:rPr>
        <w:t xml:space="preserve">输出</w:t>
      </w:r>
      <w:r>
        <w:t xml:space="preserve">: 数据库插入操作的成功或失败状态。</w:t>
      </w:r>
    </w:p>
    <w:p>
      <w:r>
        <w:pict>
          <v:rect style="width:0;height:1.5pt" o:hralign="center" o:hrstd="t" o:hr="t"/>
        </w:pict>
      </w:r>
    </w:p>
    <w:bookmarkEnd w:id="53"/>
    <w:bookmarkEnd w:id="54"/>
    <w:bookmarkStart w:id="60" w:name="代码实现深度解析-1"/>
    <w:p>
      <w:pPr>
        <w:pStyle w:val="Heading3"/>
      </w:pPr>
      <w:r>
        <w:t xml:space="preserve">代码实现深度解析</w:t>
      </w:r>
    </w:p>
    <w:p>
      <w:pPr>
        <w:pStyle w:val="FirstParagraph"/>
      </w:pPr>
      <w:r>
        <w:t xml:space="preserve">视频中详细展示了项目的代码结构和核心逻辑。</w:t>
      </w:r>
    </w:p>
    <w:bookmarkStart w:id="55" w:name="项目文件结构-1"/>
    <w:p>
      <w:pPr>
        <w:pStyle w:val="Heading4"/>
      </w:pPr>
      <w:r>
        <w:t xml:space="preserve">项目文件结构</w:t>
      </w:r>
    </w:p>
    <w:p>
      <w:pPr>
        <w:pStyle w:val="SourceCode"/>
      </w:pPr>
      <w:r>
        <w:rPr>
          <w:rStyle w:val="VerbatimChar"/>
        </w:rPr>
        <w:t xml:space="preserve">listing_manager_tutorial/</w:t>
      </w:r>
      <w:r>
        <w:br/>
      </w:r>
      <w:r>
        <w:rPr>
          <w:rStyle w:val="VerbatimChar"/>
        </w:rPr>
        <w:t xml:space="preserve">├── agents/</w:t>
      </w:r>
      <w:r>
        <w:br/>
      </w:r>
      <w:r>
        <w:rPr>
          <w:rStyle w:val="VerbatimChar"/>
        </w:rPr>
        <w:t xml:space="preserve">│   ├── db_inserter_agent.py</w:t>
      </w:r>
      <w:r>
        <w:br/>
      </w:r>
      <w:r>
        <w:rPr>
          <w:rStyle w:val="VerbatimChar"/>
        </w:rPr>
        <w:t xml:space="preserve">│   ├── feedback_router.py</w:t>
      </w:r>
      <w:r>
        <w:br/>
      </w:r>
      <w:r>
        <w:rPr>
          <w:rStyle w:val="VerbatimChar"/>
        </w:rPr>
        <w:t xml:space="preserve">│   ├── listing_classifier_agent.py</w:t>
      </w:r>
      <w:r>
        <w:br/>
      </w:r>
      <w:r>
        <w:rPr>
          <w:rStyle w:val="VerbatimChar"/>
        </w:rPr>
        <w:t xml:space="preserve">│   ├── listing_filtering_agent.py</w:t>
      </w:r>
      <w:r>
        <w:br/>
      </w:r>
      <w:r>
        <w:rPr>
          <w:rStyle w:val="VerbatimChar"/>
        </w:rPr>
        <w:t xml:space="preserve">│   ├── listing_rectifier_agent.py</w:t>
      </w:r>
      <w:r>
        <w:br/>
      </w:r>
      <w:r>
        <w:rPr>
          <w:rStyle w:val="VerbatimChar"/>
        </w:rPr>
        <w:t xml:space="preserve">│   ├── listing_summarizer_agent.py</w:t>
      </w:r>
      <w:r>
        <w:br/>
      </w:r>
      <w:r>
        <w:rPr>
          <w:rStyle w:val="VerbatimChar"/>
        </w:rPr>
        <w:t xml:space="preserve">│   └── search_agent.py</w:t>
      </w:r>
      <w:r>
        <w:br/>
      </w:r>
      <w:r>
        <w:rPr>
          <w:rStyle w:val="VerbatimChar"/>
        </w:rPr>
        <w:t xml:space="preserve">├── venv/</w:t>
      </w:r>
      <w:r>
        <w:br/>
      </w:r>
      <w:r>
        <w:rPr>
          <w:rStyle w:val="VerbatimChar"/>
        </w:rPr>
        <w:t xml:space="preserve">├── .env</w:t>
      </w:r>
      <w:r>
        <w:br/>
      </w:r>
      <w:r>
        <w:rPr>
          <w:rStyle w:val="VerbatimChar"/>
        </w:rPr>
        <w:t xml:space="preserve">├── .gitignore</w:t>
      </w:r>
      <w:r>
        <w:br/>
      </w:r>
      <w:r>
        <w:rPr>
          <w:rStyle w:val="VerbatimChar"/>
        </w:rPr>
        <w:t xml:space="preserve">├── langgraph.json</w:t>
      </w:r>
      <w:r>
        <w:br/>
      </w:r>
      <w:r>
        <w:rPr>
          <w:rStyle w:val="VerbatimChar"/>
        </w:rPr>
        <w:t xml:space="preserve">├── main_graph.py</w:t>
      </w:r>
      <w:r>
        <w:br/>
      </w:r>
      <w:r>
        <w:rPr>
          <w:rStyle w:val="VerbatimChar"/>
        </w:rPr>
        <w:t xml:space="preserve">├── requirements.txt</w:t>
      </w:r>
      <w:r>
        <w:br/>
      </w:r>
      <w:r>
        <w:rPr>
          <w:rStyle w:val="VerbatimChar"/>
        </w:rPr>
        <w:t xml:space="preserve">└── streamlit.py</w:t>
      </w:r>
    </w:p>
    <w:p>
      <w:pPr>
        <w:numPr>
          <w:ilvl w:val="0"/>
          <w:numId w:val="1062"/>
        </w:numPr>
        <w:pStyle w:val="Compact"/>
      </w:pPr>
      <w:r>
        <w:rPr>
          <w:rStyle w:val="VerbatimChar"/>
        </w:rPr>
        <w:t xml:space="preserve">agents/</w:t>
      </w:r>
      <w:r>
        <w:t xml:space="preserve"> </w:t>
      </w:r>
      <w:r>
        <w:t xml:space="preserve">目录存放了所有独立的 PydanticAI 代理定义。</w:t>
      </w:r>
    </w:p>
    <w:p>
      <w:pPr>
        <w:numPr>
          <w:ilvl w:val="0"/>
          <w:numId w:val="1062"/>
        </w:numPr>
        <w:pStyle w:val="Compact"/>
      </w:pPr>
      <w:r>
        <w:rPr>
          <w:rStyle w:val="VerbatimChar"/>
        </w:rPr>
        <w:t xml:space="preserve">main_graph.py</w:t>
      </w:r>
      <w:r>
        <w:t xml:space="preserve"> </w:t>
      </w:r>
      <w:r>
        <w:t xml:space="preserve">是核心文件，使用 LangGraph 将所有代理编排成一个完整的工作流。</w:t>
      </w:r>
    </w:p>
    <w:p>
      <w:pPr>
        <w:numPr>
          <w:ilvl w:val="0"/>
          <w:numId w:val="1062"/>
        </w:numPr>
        <w:pStyle w:val="Compact"/>
      </w:pPr>
      <w:r>
        <w:rPr>
          <w:rStyle w:val="VerbatimChar"/>
        </w:rPr>
        <w:t xml:space="preserve">streamlit.py</w:t>
      </w:r>
      <w:r>
        <w:t xml:space="preserve"> </w:t>
      </w:r>
      <w:r>
        <w:t xml:space="preserve">负责提供前端聊天界面。</w:t>
      </w:r>
    </w:p>
    <w:p>
      <w:pPr>
        <w:numPr>
          <w:ilvl w:val="0"/>
          <w:numId w:val="1062"/>
        </w:numPr>
        <w:pStyle w:val="Compact"/>
      </w:pPr>
      <w:r>
        <w:rPr>
          <w:rStyle w:val="VerbatimChar"/>
        </w:rPr>
        <w:t xml:space="preserve">langgraph.json</w:t>
      </w:r>
      <w:r>
        <w:t xml:space="preserve"> </w:t>
      </w:r>
      <w:r>
        <w:t xml:space="preserve">用于配置 LangGraph Studio，方便可视化调试。</w:t>
      </w:r>
    </w:p>
    <w:bookmarkEnd w:id="55"/>
    <w:bookmarkStart w:id="59" w:name="核心代码片段与讲解-1"/>
    <w:p>
      <w:pPr>
        <w:pStyle w:val="Heading4"/>
      </w:pPr>
      <w:r>
        <w:t xml:space="preserve">核心代码片段与讲解</w:t>
      </w:r>
    </w:p>
    <w:bookmarkStart w:id="56" w:name="X38061c4020df78c6ffebdadea802b16210ac29f"/>
    <w:p>
      <w:pPr>
        <w:pStyle w:val="Heading5"/>
      </w:pPr>
      <w:r>
        <w:t xml:space="preserve">1. 定义 LangGraph 的状态 (</w:t>
      </w:r>
      <w:r>
        <w:rPr>
          <w:rStyle w:val="VerbatimChar"/>
        </w:rPr>
        <w:t xml:space="preserve">main_graph.py</w:t>
      </w:r>
      <w:r>
        <w:t xml:space="preserve">)</w:t>
      </w:r>
    </w:p>
    <w:p>
      <w:pPr>
        <w:pStyle w:val="FirstParagraph"/>
      </w:pPr>
      <w:r>
        <w:t xml:space="preserve">LangGraph 的工作流围绕一个共享的“状态”对象进行，所有节点都可以读取和更新这个状态。</w:t>
      </w:r>
    </w:p>
    <w:p>
      <w:pPr>
        <w:pStyle w:val="SourceCode"/>
      </w:pPr>
      <w:r>
        <w:rPr>
          <w:rStyle w:val="CommentTok"/>
        </w:rPr>
        <w:t xml:space="preserve"># 定义状态模式</w:t>
      </w:r>
      <w:r>
        <w:br/>
      </w:r>
      <w:r>
        <w:rPr>
          <w:rStyle w:val="KeywordTok"/>
        </w:rPr>
        <w:t xml:space="preserve">class</w:t>
      </w:r>
      <w:r>
        <w:rPr>
          <w:rStyle w:val="NormalTok"/>
        </w:rPr>
        <w:t xml:space="preserve"> AgentState(TypedDict):</w:t>
      </w:r>
      <w:r>
        <w:br/>
      </w:r>
      <w:r>
        <w:rPr>
          <w:rStyle w:val="NormalTok"/>
        </w:rPr>
        <w:t xml:space="preserve">    </w:t>
      </w:r>
      <w:r>
        <w:rPr>
          <w:rStyle w:val="CommentTok"/>
        </w:rPr>
        <w:t xml:space="preserve">"""</w:t>
      </w:r>
      <w:r>
        <w:br/>
      </w:r>
      <w:r>
        <w:rPr>
          <w:rStyle w:val="CommentTok"/>
        </w:rPr>
        <w:t xml:space="preserve">    定义图中传递的状态。</w:t>
      </w:r>
      <w:r>
        <w:br/>
      </w:r>
      <w:r>
        <w:br/>
      </w:r>
      <w:r>
        <w:rPr>
          <w:rStyle w:val="CommentTok"/>
        </w:rPr>
        <w:t xml:space="preserve">    属性:</w:t>
      </w:r>
      <w:r>
        <w:br/>
      </w:r>
      <w:r>
        <w:rPr>
          <w:rStyle w:val="CommentTok"/>
        </w:rPr>
        <w:t xml:space="preserve">        latest_user_message: str - 用户最近发送的消息。</w:t>
      </w:r>
      <w:r>
        <w:br/>
      </w:r>
      <w:r>
        <w:rPr>
          <w:rStyle w:val="CommentTok"/>
        </w:rPr>
        <w:t xml:space="preserve">        tools: List[Tool] - 搜索代理找到的工具列表。</w:t>
      </w:r>
      <w:r>
        <w:br/>
      </w:r>
      <w:r>
        <w:rPr>
          <w:rStyle w:val="CommentTok"/>
        </w:rPr>
        <w:t xml:space="preserve">        potential_agents: List[potential_ai_agent] - 经过筛选的潜在 AI 代理。</w:t>
      </w:r>
      <w:r>
        <w:br/>
      </w:r>
      <w:r>
        <w:rPr>
          <w:rStyle w:val="CommentTok"/>
        </w:rPr>
        <w:t xml:space="preserve">        summarized_agents: List[AIAgentListing] - 经过信息总结的 AI 代理。</w:t>
      </w:r>
      <w:r>
        <w:br/>
      </w:r>
      <w:r>
        <w:rPr>
          <w:rStyle w:val="CommentTok"/>
        </w:rPr>
        <w:t xml:space="preserve">        ai_agents: List - 最终分类完成，准备插入数据库的 AI 代理。</w:t>
      </w:r>
      <w:r>
        <w:br/>
      </w:r>
      <w:r>
        <w:rPr>
          <w:rStyle w:val="CommentTok"/>
        </w:rPr>
        <w:t xml:space="preserve">    """</w:t>
      </w:r>
      <w:r>
        <w:br/>
      </w:r>
      <w:r>
        <w:rPr>
          <w:rStyle w:val="NormalTok"/>
        </w:rPr>
        <w:t xml:space="preserve">    latest_user_message: </w:t>
      </w:r>
      <w:r>
        <w:rPr>
          <w:rStyle w:val="BuiltInTok"/>
        </w:rPr>
        <w:t xml:space="preserve">str</w:t>
      </w:r>
      <w:r>
        <w:br/>
      </w:r>
      <w:r>
        <w:rPr>
          <w:rStyle w:val="NormalTok"/>
        </w:rPr>
        <w:t xml:space="preserve">    tools: List[Tool]</w:t>
      </w:r>
      <w:r>
        <w:br/>
      </w:r>
      <w:r>
        <w:rPr>
          <w:rStyle w:val="NormalTok"/>
        </w:rPr>
        <w:t xml:space="preserve">    potential_agents: List[potential_ai_agent]</w:t>
      </w:r>
      <w:r>
        <w:br/>
      </w:r>
      <w:r>
        <w:rPr>
          <w:rStyle w:val="NormalTok"/>
        </w:rPr>
        <w:t xml:space="preserve">    summarized_agents: List[AIAgentListing]</w:t>
      </w:r>
      <w:r>
        <w:br/>
      </w:r>
      <w:r>
        <w:rPr>
          <w:rStyle w:val="NormalTok"/>
        </w:rPr>
        <w:t xml:space="preserve">    ai_agents: List</w:t>
      </w:r>
    </w:p>
    <w:p>
      <w:pPr>
        <w:pStyle w:val="FirstParagraph"/>
      </w:pPr>
      <w:r>
        <w:rPr>
          <w:bCs/>
          <w:b/>
        </w:rPr>
        <w:t xml:space="preserve">讲解</w:t>
      </w:r>
      <w:r>
        <w:t xml:space="preserve">: 这个</w:t>
      </w:r>
      <w:r>
        <w:t xml:space="preserve"> </w:t>
      </w:r>
      <w:r>
        <w:rPr>
          <w:rStyle w:val="VerbatimChar"/>
        </w:rPr>
        <w:t xml:space="preserve">AgentState</w:t>
      </w:r>
      <w:r>
        <w:t xml:space="preserve"> </w:t>
      </w:r>
      <w:r>
        <w:t xml:space="preserve">类定义了整个工作流中需要传递和维护的数据。每个节点执行后，会将其输出更新到这个状态的相应字段中，供后续节点使用。</w:t>
      </w:r>
    </w:p>
    <w:bookmarkEnd w:id="56"/>
    <w:bookmarkStart w:id="57" w:name="X69b004a37a2506a9efebe72a2edb5ff95664e26"/>
    <w:p>
      <w:pPr>
        <w:pStyle w:val="Heading5"/>
      </w:pPr>
      <w:r>
        <w:t xml:space="preserve">2. 构建图工作流 (</w:t>
      </w:r>
      <w:r>
        <w:rPr>
          <w:rStyle w:val="VerbatimChar"/>
        </w:rPr>
        <w:t xml:space="preserve">main_graph.py</w:t>
      </w:r>
      <w:r>
        <w:t xml:space="preserve">)</w:t>
      </w:r>
    </w:p>
    <w:p>
      <w:pPr>
        <w:pStyle w:val="FirstParagraph"/>
      </w:pPr>
      <w:r>
        <w:t xml:space="preserve">这是使用 LangGraph 编排所有代理的核心部分。</w:t>
      </w:r>
    </w:p>
    <w:p>
      <w:pPr>
        <w:pStyle w:val="SourceCode"/>
      </w:pPr>
      <w:r>
        <w:rPr>
          <w:rStyle w:val="CommentTok"/>
        </w:rPr>
        <w:t xml:space="preserve"># 构建工作流</w:t>
      </w:r>
      <w:r>
        <w:br/>
      </w:r>
      <w:r>
        <w:rPr>
          <w:rStyle w:val="NormalTok"/>
        </w:rPr>
        <w:t xml:space="preserve">builder </w:t>
      </w:r>
      <w:r>
        <w:rPr>
          <w:rStyle w:val="OperatorTok"/>
        </w:rPr>
        <w:t xml:space="preserve">=</w:t>
      </w:r>
      <w:r>
        <w:rPr>
          <w:rStyle w:val="NormalTok"/>
        </w:rPr>
        <w:t xml:space="preserve"> StateGraph(AgentState)</w:t>
      </w:r>
      <w:r>
        <w:br/>
      </w:r>
      <w:r>
        <w:br/>
      </w:r>
      <w:r>
        <w:rPr>
          <w:rStyle w:val="CommentTok"/>
        </w:rPr>
        <w:t xml:space="preserve"># 为图添加节点</w:t>
      </w:r>
      <w:r>
        <w:br/>
      </w:r>
      <w:r>
        <w:rPr>
          <w:rStyle w:val="NormalTok"/>
        </w:rPr>
        <w:t xml:space="preserve">builder.add_node(</w:t>
      </w:r>
      <w:r>
        <w:rPr>
          <w:rStyle w:val="StringTok"/>
        </w:rPr>
        <w:t xml:space="preserve">"Search Agent"</w:t>
      </w:r>
      <w:r>
        <w:rPr>
          <w:rStyle w:val="NormalTok"/>
        </w:rPr>
        <w:t xml:space="preserve">, search_tools)</w:t>
      </w:r>
      <w:r>
        <w:br/>
      </w:r>
      <w:r>
        <w:rPr>
          <w:rStyle w:val="NormalTok"/>
        </w:rPr>
        <w:t xml:space="preserve">builder.add_node(</w:t>
      </w:r>
      <w:r>
        <w:rPr>
          <w:rStyle w:val="StringTok"/>
        </w:rPr>
        <w:t xml:space="preserve">"Listing Filtering Agent"</w:t>
      </w:r>
      <w:r>
        <w:rPr>
          <w:rStyle w:val="NormalTok"/>
        </w:rPr>
        <w:t xml:space="preserve">, filter_ai_agents)</w:t>
      </w:r>
      <w:r>
        <w:br/>
      </w:r>
      <w:r>
        <w:rPr>
          <w:rStyle w:val="NormalTok"/>
        </w:rPr>
        <w:t xml:space="preserve">builder.add_node(</w:t>
      </w:r>
      <w:r>
        <w:rPr>
          <w:rStyle w:val="StringTok"/>
        </w:rPr>
        <w:t xml:space="preserve">"Summarizer Agent"</w:t>
      </w:r>
      <w:r>
        <w:rPr>
          <w:rStyle w:val="NormalTok"/>
        </w:rPr>
        <w:t xml:space="preserve">, summarize_ai_agents)</w:t>
      </w:r>
      <w:r>
        <w:br/>
      </w:r>
      <w:r>
        <w:rPr>
          <w:rStyle w:val="NormalTok"/>
        </w:rPr>
        <w:t xml:space="preserve">builder.add_node(</w:t>
      </w:r>
      <w:r>
        <w:rPr>
          <w:rStyle w:val="StringTok"/>
        </w:rPr>
        <w:t xml:space="preserve">"Listing Classifier Agent"</w:t>
      </w:r>
      <w:r>
        <w:rPr>
          <w:rStyle w:val="NormalTok"/>
        </w:rPr>
        <w:t xml:space="preserve">, classify_ai_agents)</w:t>
      </w:r>
      <w:r>
        <w:br/>
      </w:r>
      <w:r>
        <w:rPr>
          <w:rStyle w:val="NormalTok"/>
        </w:rPr>
        <w:t xml:space="preserve">builder.add_node(</w:t>
      </w:r>
      <w:r>
        <w:rPr>
          <w:rStyle w:val="StringTok"/>
        </w:rPr>
        <w:t xml:space="preserve">"Feedback Collector"</w:t>
      </w:r>
      <w:r>
        <w:rPr>
          <w:rStyle w:val="NormalTok"/>
        </w:rPr>
        <w:t xml:space="preserve">, get_user_feedback) </w:t>
      </w:r>
      <w:r>
        <w:rPr>
          <w:rStyle w:val="CommentTok"/>
        </w:rPr>
        <w:t xml:space="preserve"># 人在回路的暂停点</w:t>
      </w:r>
      <w:r>
        <w:br/>
      </w:r>
      <w:r>
        <w:rPr>
          <w:rStyle w:val="NormalTok"/>
        </w:rPr>
        <w:t xml:space="preserve">builder.add_node(</w:t>
      </w:r>
      <w:r>
        <w:rPr>
          <w:rStyle w:val="StringTok"/>
        </w:rPr>
        <w:t xml:space="preserve">"Publisher Agent"</w:t>
      </w:r>
      <w:r>
        <w:rPr>
          <w:rStyle w:val="NormalTok"/>
        </w:rPr>
        <w:t xml:space="preserve">, insert_listing)</w:t>
      </w:r>
      <w:r>
        <w:br/>
      </w:r>
      <w:r>
        <w:rPr>
          <w:rStyle w:val="NormalTok"/>
        </w:rPr>
        <w:t xml:space="preserve">builder.add_node(</w:t>
      </w:r>
      <w:r>
        <w:rPr>
          <w:rStyle w:val="StringTok"/>
        </w:rPr>
        <w:t xml:space="preserve">"Listing Rectifier"</w:t>
      </w:r>
      <w:r>
        <w:rPr>
          <w:rStyle w:val="NormalTok"/>
        </w:rPr>
        <w:t xml:space="preserve">, listing_rectifier)</w:t>
      </w:r>
      <w:r>
        <w:br/>
      </w:r>
      <w:r>
        <w:br/>
      </w:r>
      <w:r>
        <w:rPr>
          <w:rStyle w:val="CommentTok"/>
        </w:rPr>
        <w:t xml:space="preserve"># 设置图的边（执行顺序）</w:t>
      </w:r>
      <w:r>
        <w:br/>
      </w:r>
      <w:r>
        <w:rPr>
          <w:rStyle w:val="NormalTok"/>
        </w:rPr>
        <w:t xml:space="preserve">builder.add_edge(START, </w:t>
      </w:r>
      <w:r>
        <w:rPr>
          <w:rStyle w:val="StringTok"/>
        </w:rPr>
        <w:t xml:space="preserve">"Search Agent"</w:t>
      </w:r>
      <w:r>
        <w:rPr>
          <w:rStyle w:val="NormalTok"/>
        </w:rPr>
        <w:t xml:space="preserve">)</w:t>
      </w:r>
      <w:r>
        <w:br/>
      </w:r>
      <w:r>
        <w:rPr>
          <w:rStyle w:val="NormalTok"/>
        </w:rPr>
        <w:t xml:space="preserve">builder.add_edge(</w:t>
      </w:r>
      <w:r>
        <w:rPr>
          <w:rStyle w:val="StringTok"/>
        </w:rPr>
        <w:t xml:space="preserve">"Search Agent"</w:t>
      </w:r>
      <w:r>
        <w:rPr>
          <w:rStyle w:val="NormalTok"/>
        </w:rPr>
        <w:t xml:space="preserve">, </w:t>
      </w:r>
      <w:r>
        <w:rPr>
          <w:rStyle w:val="StringTok"/>
        </w:rPr>
        <w:t xml:space="preserve">"Listing Filtering Agent"</w:t>
      </w:r>
      <w:r>
        <w:rPr>
          <w:rStyle w:val="NormalTok"/>
        </w:rPr>
        <w:t xml:space="preserve">)</w:t>
      </w:r>
      <w:r>
        <w:br/>
      </w:r>
      <w:r>
        <w:rPr>
          <w:rStyle w:val="NormalTok"/>
        </w:rPr>
        <w:t xml:space="preserve">builder.add_edge(</w:t>
      </w:r>
      <w:r>
        <w:rPr>
          <w:rStyle w:val="StringTok"/>
        </w:rPr>
        <w:t xml:space="preserve">"Listing Filtering Agent"</w:t>
      </w:r>
      <w:r>
        <w:rPr>
          <w:rStyle w:val="NormalTok"/>
        </w:rPr>
        <w:t xml:space="preserve">, </w:t>
      </w:r>
      <w:r>
        <w:rPr>
          <w:rStyle w:val="StringTok"/>
        </w:rPr>
        <w:t xml:space="preserve">"Summarizer Agent"</w:t>
      </w:r>
      <w:r>
        <w:rPr>
          <w:rStyle w:val="NormalTok"/>
        </w:rPr>
        <w:t xml:space="preserve">)</w:t>
      </w:r>
      <w:r>
        <w:br/>
      </w:r>
      <w:r>
        <w:rPr>
          <w:rStyle w:val="NormalTok"/>
        </w:rPr>
        <w:t xml:space="preserve">builder.add_edge(</w:t>
      </w:r>
      <w:r>
        <w:rPr>
          <w:rStyle w:val="StringTok"/>
        </w:rPr>
        <w:t xml:space="preserve">"Summarizer Agent"</w:t>
      </w:r>
      <w:r>
        <w:rPr>
          <w:rStyle w:val="NormalTok"/>
        </w:rPr>
        <w:t xml:space="preserve">, </w:t>
      </w:r>
      <w:r>
        <w:rPr>
          <w:rStyle w:val="StringTok"/>
        </w:rPr>
        <w:t xml:space="preserve">"Listing Classifier Agent"</w:t>
      </w:r>
      <w:r>
        <w:rPr>
          <w:rStyle w:val="NormalTok"/>
        </w:rPr>
        <w:t xml:space="preserve">)</w:t>
      </w:r>
      <w:r>
        <w:br/>
      </w:r>
      <w:r>
        <w:rPr>
          <w:rStyle w:val="NormalTok"/>
        </w:rPr>
        <w:t xml:space="preserve">builder.add_edge(</w:t>
      </w:r>
      <w:r>
        <w:rPr>
          <w:rStyle w:val="StringTok"/>
        </w:rPr>
        <w:t xml:space="preserve">"Listing Classifier Agent"</w:t>
      </w:r>
      <w:r>
        <w:rPr>
          <w:rStyle w:val="NormalTok"/>
        </w:rPr>
        <w:t xml:space="preserve">, </w:t>
      </w:r>
      <w:r>
        <w:rPr>
          <w:rStyle w:val="StringTok"/>
        </w:rPr>
        <w:t xml:space="preserve">"Feedback Collector"</w:t>
      </w:r>
      <w:r>
        <w:rPr>
          <w:rStyle w:val="NormalTok"/>
        </w:rPr>
        <w:t xml:space="preserve">)</w:t>
      </w:r>
      <w:r>
        <w:br/>
      </w:r>
      <w:r>
        <w:br/>
      </w:r>
      <w:r>
        <w:rPr>
          <w:rStyle w:val="CommentTok"/>
        </w:rPr>
        <w:t xml:space="preserve"># 添加条件边（实现逻辑分支）</w:t>
      </w:r>
      <w:r>
        <w:br/>
      </w:r>
      <w:r>
        <w:rPr>
          <w:rStyle w:val="NormalTok"/>
        </w:rPr>
        <w:t xml:space="preserve">builder.add_conditional_edges(</w:t>
      </w:r>
      <w:r>
        <w:br/>
      </w:r>
      <w:r>
        <w:rPr>
          <w:rStyle w:val="NormalTok"/>
        </w:rPr>
        <w:t xml:space="preserve">    </w:t>
      </w:r>
      <w:r>
        <w:rPr>
          <w:rStyle w:val="StringTok"/>
        </w:rPr>
        <w:t xml:space="preserve">"Feedback Collector"</w:t>
      </w:r>
      <w:r>
        <w:rPr>
          <w:rStyle w:val="NormalTok"/>
        </w:rPr>
        <w:t xml:space="preserve">,</w:t>
      </w:r>
      <w:r>
        <w:br/>
      </w:r>
      <w:r>
        <w:rPr>
          <w:rStyle w:val="NormalTok"/>
        </w:rPr>
        <w:t xml:space="preserve">    route_user_feedback,</w:t>
      </w:r>
      <w:r>
        <w:br/>
      </w:r>
      <w:r>
        <w:rPr>
          <w:rStyle w:val="NormalTok"/>
        </w:rPr>
        <w:t xml:space="preserve">    {</w:t>
      </w:r>
      <w:r>
        <w:br/>
      </w:r>
      <w:r>
        <w:rPr>
          <w:rStyle w:val="NormalTok"/>
        </w:rPr>
        <w:t xml:space="preserve">        </w:t>
      </w:r>
      <w:r>
        <w:rPr>
          <w:rStyle w:val="StringTok"/>
        </w:rPr>
        <w:t xml:space="preserve">"rectify_listing"</w:t>
      </w:r>
      <w:r>
        <w:rPr>
          <w:rStyle w:val="NormalTok"/>
        </w:rPr>
        <w:t xml:space="preserve">: </w:t>
      </w:r>
      <w:r>
        <w:rPr>
          <w:rStyle w:val="StringTok"/>
        </w:rPr>
        <w:t xml:space="preserve">"Listing Rectifier Agent"</w:t>
      </w:r>
      <w:r>
        <w:rPr>
          <w:rStyle w:val="NormalTok"/>
        </w:rPr>
        <w:t xml:space="preserve">,</w:t>
      </w:r>
      <w:r>
        <w:br/>
      </w:r>
      <w:r>
        <w:rPr>
          <w:rStyle w:val="NormalTok"/>
        </w:rPr>
        <w:t xml:space="preserve">        </w:t>
      </w:r>
      <w:r>
        <w:rPr>
          <w:rStyle w:val="StringTok"/>
        </w:rPr>
        <w:t xml:space="preserve">"insert_listing"</w:t>
      </w:r>
      <w:r>
        <w:rPr>
          <w:rStyle w:val="NormalTok"/>
        </w:rPr>
        <w:t xml:space="preserve">: </w:t>
      </w:r>
      <w:r>
        <w:rPr>
          <w:rStyle w:val="StringTok"/>
        </w:rPr>
        <w:t xml:space="preserve">"Publisher Agent"</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builder.add_edge(</w:t>
      </w:r>
      <w:r>
        <w:rPr>
          <w:rStyle w:val="StringTok"/>
        </w:rPr>
        <w:t xml:space="preserve">"Listing Rectifier Agent"</w:t>
      </w:r>
      <w:r>
        <w:rPr>
          <w:rStyle w:val="NormalTok"/>
        </w:rPr>
        <w:t xml:space="preserve">, </w:t>
      </w:r>
      <w:r>
        <w:rPr>
          <w:rStyle w:val="StringTok"/>
        </w:rPr>
        <w:t xml:space="preserve">"Feedback Collector"</w:t>
      </w:r>
      <w:r>
        <w:rPr>
          <w:rStyle w:val="NormalTok"/>
        </w:rPr>
        <w:t xml:space="preserve">) </w:t>
      </w:r>
      <w:r>
        <w:rPr>
          <w:rStyle w:val="CommentTok"/>
        </w:rPr>
        <w:t xml:space="preserve"># 修正后返回反馈节点</w:t>
      </w:r>
      <w:r>
        <w:br/>
      </w:r>
      <w:r>
        <w:rPr>
          <w:rStyle w:val="NormalTok"/>
        </w:rPr>
        <w:t xml:space="preserve">builder.add_edge(</w:t>
      </w:r>
      <w:r>
        <w:rPr>
          <w:rStyle w:val="StringTok"/>
        </w:rPr>
        <w:t xml:space="preserve">"Publisher Agent"</w:t>
      </w:r>
      <w:r>
        <w:rPr>
          <w:rStyle w:val="NormalTok"/>
        </w:rPr>
        <w:t xml:space="preserve">, END)</w:t>
      </w:r>
      <w:r>
        <w:br/>
      </w:r>
      <w:r>
        <w:br/>
      </w:r>
      <w:r>
        <w:rPr>
          <w:rStyle w:val="CommentTok"/>
        </w:rPr>
        <w:t xml:space="preserve"># 配置持久化（用于暂停和恢复）</w:t>
      </w:r>
      <w:r>
        <w:br/>
      </w:r>
      <w:r>
        <w:rPr>
          <w:rStyle w:val="NormalTok"/>
        </w:rPr>
        <w:t xml:space="preserve">memory </w:t>
      </w:r>
      <w:r>
        <w:rPr>
          <w:rStyle w:val="OperatorTok"/>
        </w:rPr>
        <w:t xml:space="preserve">=</w:t>
      </w:r>
      <w:r>
        <w:rPr>
          <w:rStyle w:val="NormalTok"/>
        </w:rPr>
        <w:t xml:space="preserve"> MemorySaver()</w:t>
      </w:r>
      <w:r>
        <w:br/>
      </w:r>
      <w:r>
        <w:rPr>
          <w:rStyle w:val="NormalTok"/>
        </w:rPr>
        <w:t xml:space="preserve">graph </w:t>
      </w:r>
      <w:r>
        <w:rPr>
          <w:rStyle w:val="OperatorTok"/>
        </w:rPr>
        <w:t xml:space="preserve">=</w:t>
      </w:r>
      <w:r>
        <w:rPr>
          <w:rStyle w:val="NormalTok"/>
        </w:rPr>
        <w:t xml:space="preserve"> builder.</w:t>
      </w:r>
      <w:r>
        <w:rPr>
          <w:rStyle w:val="BuiltInTok"/>
        </w:rPr>
        <w:t xml:space="preserve">compile</w:t>
      </w:r>
      <w:r>
        <w:rPr>
          <w:rStyle w:val="NormalTok"/>
        </w:rPr>
        <w:t xml:space="preserve">(checkpointer</w:t>
      </w:r>
      <w:r>
        <w:rPr>
          <w:rStyle w:val="OperatorTok"/>
        </w:rPr>
        <w:t xml:space="preserve">=</w:t>
      </w:r>
      <w:r>
        <w:rPr>
          <w:rStyle w:val="NormalTok"/>
        </w:rPr>
        <w:t xml:space="preserve">memory)</w:t>
      </w:r>
    </w:p>
    <w:p>
      <w:pPr>
        <w:pStyle w:val="FirstParagraph"/>
      </w:pPr>
      <w:r>
        <w:rPr>
          <w:bCs/>
          <w:b/>
        </w:rPr>
        <w:t xml:space="preserve">讲解</w:t>
      </w:r>
      <w:r>
        <w:t xml:space="preserve">:</w:t>
      </w:r>
    </w:p>
    <w:p>
      <w:pPr>
        <w:numPr>
          <w:ilvl w:val="0"/>
          <w:numId w:val="1063"/>
        </w:numPr>
        <w:pStyle w:val="Compact"/>
      </w:pPr>
      <w:r>
        <w:t xml:space="preserve">首先，初始化一个</w:t>
      </w:r>
      <w:r>
        <w:t xml:space="preserve"> </w:t>
      </w:r>
      <w:r>
        <w:rPr>
          <w:rStyle w:val="VerbatimChar"/>
        </w:rPr>
        <w:t xml:space="preserve">StateGraph</w:t>
      </w:r>
      <w:r>
        <w:t xml:space="preserve">，并传入我们定义的状态类</w:t>
      </w:r>
      <w:r>
        <w:t xml:space="preserve"> </w:t>
      </w:r>
      <w:r>
        <w:rPr>
          <w:rStyle w:val="VerbatimChar"/>
        </w:rPr>
        <w:t xml:space="preserve">AgentState</w:t>
      </w:r>
      <w:r>
        <w:t xml:space="preserve">。</w:t>
      </w:r>
    </w:p>
    <w:p>
      <w:pPr>
        <w:numPr>
          <w:ilvl w:val="0"/>
          <w:numId w:val="1063"/>
        </w:numPr>
        <w:pStyle w:val="Compact"/>
      </w:pPr>
      <w:r>
        <w:t xml:space="preserve">使用</w:t>
      </w:r>
      <w:r>
        <w:t xml:space="preserve"> </w:t>
      </w:r>
      <w:r>
        <w:rPr>
          <w:rStyle w:val="VerbatimChar"/>
        </w:rPr>
        <w:t xml:space="preserve">builder.add_node()</w:t>
      </w:r>
      <w:r>
        <w:t xml:space="preserve"> </w:t>
      </w:r>
      <w:r>
        <w:t xml:space="preserve">将每个代理（及其对应的执行函数）添加为图中的一个节点。</w:t>
      </w:r>
    </w:p>
    <w:p>
      <w:pPr>
        <w:numPr>
          <w:ilvl w:val="0"/>
          <w:numId w:val="1063"/>
        </w:numPr>
        <w:pStyle w:val="Compact"/>
      </w:pPr>
      <w:r>
        <w:t xml:space="preserve">使用</w:t>
      </w:r>
      <w:r>
        <w:t xml:space="preserve"> </w:t>
      </w:r>
      <w:r>
        <w:rPr>
          <w:rStyle w:val="VerbatimChar"/>
        </w:rPr>
        <w:t xml:space="preserve">builder.add_edge()</w:t>
      </w:r>
      <w:r>
        <w:t xml:space="preserve"> </w:t>
      </w:r>
      <w:r>
        <w:t xml:space="preserve">定义了节点之间的线性执行顺序。</w:t>
      </w:r>
    </w:p>
    <w:p>
      <w:pPr>
        <w:numPr>
          <w:ilvl w:val="0"/>
          <w:numId w:val="1063"/>
        </w:numPr>
        <w:pStyle w:val="Compact"/>
      </w:pPr>
      <w:r>
        <w:t xml:space="preserve">最关键的是</w:t>
      </w:r>
      <w:r>
        <w:t xml:space="preserve"> </w:t>
      </w:r>
      <w:r>
        <w:rPr>
          <w:rStyle w:val="VerbatimChar"/>
        </w:rPr>
        <w:t xml:space="preserve">builder.add_conditional_edges()</w:t>
      </w:r>
      <w:r>
        <w:t xml:space="preserve">，它从</w:t>
      </w:r>
      <w:r>
        <w:t xml:space="preserve"> </w:t>
      </w:r>
      <w:r>
        <w:rPr>
          <w:rStyle w:val="VerbatimChar"/>
        </w:rPr>
        <w:t xml:space="preserve">Feedback Collector</w:t>
      </w:r>
      <w:r>
        <w:t xml:space="preserve"> </w:t>
      </w:r>
      <w:r>
        <w:t xml:space="preserve">节点出发，调用</w:t>
      </w:r>
      <w:r>
        <w:t xml:space="preserve"> </w:t>
      </w:r>
      <w:r>
        <w:rPr>
          <w:rStyle w:val="VerbatimChar"/>
        </w:rPr>
        <w:t xml:space="preserve">route_user_feedback</w:t>
      </w:r>
      <w:r>
        <w:t xml:space="preserve"> </w:t>
      </w:r>
      <w:r>
        <w:t xml:space="preserve">函数。该函数会分析用户输入，并返回一个字符串（"rectify_listing" 或 "insert_listing"），LangGraph 根据这个返回值决定接下来要执行哪个节点，从而实现了动态路由。</w:t>
      </w:r>
    </w:p>
    <w:p>
      <w:pPr>
        <w:numPr>
          <w:ilvl w:val="0"/>
          <w:numId w:val="1063"/>
        </w:numPr>
        <w:pStyle w:val="Compact"/>
      </w:pPr>
      <w:r>
        <w:t xml:space="preserve">最后，通过</w:t>
      </w:r>
      <w:r>
        <w:t xml:space="preserve"> </w:t>
      </w:r>
      <w:r>
        <w:rPr>
          <w:rStyle w:val="VerbatimChar"/>
        </w:rPr>
        <w:t xml:space="preserve">compile()</w:t>
      </w:r>
      <w:r>
        <w:t xml:space="preserve"> </w:t>
      </w:r>
      <w:r>
        <w:t xml:space="preserve">完成图的构建，并配置一个</w:t>
      </w:r>
      <w:r>
        <w:t xml:space="preserve"> </w:t>
      </w:r>
      <w:r>
        <w:rPr>
          <w:rStyle w:val="VerbatimChar"/>
        </w:rPr>
        <w:t xml:space="preserve">MemorySaver</w:t>
      </w:r>
      <w:r>
        <w:t xml:space="preserve"> </w:t>
      </w:r>
      <w:r>
        <w:t xml:space="preserve">来支持“人在回路”所需的持久化功能。</w:t>
      </w:r>
    </w:p>
    <w:bookmarkEnd w:id="57"/>
    <w:bookmarkStart w:id="58" w:name="X03f6fff15f810c85b7d85d0ddbb4d9b53bf6b27"/>
    <w:p>
      <w:pPr>
        <w:pStyle w:val="Heading5"/>
      </w:pPr>
      <w:r>
        <w:t xml:space="preserve">3. 实现人在回路 (</w:t>
      </w:r>
      <w:r>
        <w:rPr>
          <w:rStyle w:val="VerbatimChar"/>
        </w:rPr>
        <w:t xml:space="preserve">main_graph.py</w:t>
      </w:r>
      <w:r>
        <w:t xml:space="preserve"> </w:t>
      </w:r>
      <w:r>
        <w:t xml:space="preserve">&amp;</w:t>
      </w:r>
      <w:r>
        <w:t xml:space="preserve"> </w:t>
      </w:r>
      <w:r>
        <w:rPr>
          <w:rStyle w:val="VerbatimChar"/>
        </w:rPr>
        <w:t xml:space="preserve">streamlit.py</w:t>
      </w:r>
      <w:r>
        <w:t xml:space="preserve">)</w:t>
      </w:r>
    </w:p>
    <w:p>
      <w:pPr>
        <w:pStyle w:val="FirstParagraph"/>
      </w:pPr>
      <w:r>
        <w:rPr>
          <w:bCs/>
          <w:b/>
        </w:rPr>
        <w:t xml:space="preserve">暂停图的执行</w:t>
      </w:r>
      <w:r>
        <w:t xml:space="preserve"> </w:t>
      </w:r>
      <w:r>
        <w:t xml:space="preserve">(</w:t>
      </w:r>
      <w:r>
        <w:rPr>
          <w:rStyle w:val="VerbatimChar"/>
        </w:rPr>
        <w:t xml:space="preserve">main_graph.py</w:t>
      </w:r>
      <w:r>
        <w:t xml:space="preserve"> </w:t>
      </w:r>
      <w:r>
        <w:t xml:space="preserve">中的</w:t>
      </w:r>
      <w:r>
        <w:t xml:space="preserve"> </w:t>
      </w:r>
      <w:r>
        <w:rPr>
          <w:rStyle w:val="VerbatimChar"/>
        </w:rPr>
        <w:t xml:space="preserve">get_user_feedback</w:t>
      </w:r>
      <w:r>
        <w:t xml:space="preserve"> </w:t>
      </w:r>
      <w:r>
        <w:t xml:space="preserve">函数):</w:t>
      </w:r>
    </w:p>
    <w:p>
      <w:pPr>
        <w:pStyle w:val="SourceCode"/>
      </w:pPr>
      <w:r>
        <w:rPr>
          <w:rStyle w:val="CommentTok"/>
        </w:rPr>
        <w:t xml:space="preserve"># 第5节点 - 中断图以获取用户对分类代理的反馈</w:t>
      </w:r>
      <w:r>
        <w:br/>
      </w:r>
      <w:r>
        <w:rPr>
          <w:rStyle w:val="KeywordTok"/>
        </w:rPr>
        <w:t xml:space="preserve">def</w:t>
      </w:r>
      <w:r>
        <w:rPr>
          <w:rStyle w:val="NormalTok"/>
        </w:rPr>
        <w:t xml:space="preserve"> get_user_feedback(state: AgentState, writer):</w:t>
      </w:r>
      <w:r>
        <w:br/>
      </w:r>
      <w:r>
        <w:rPr>
          <w:rStyle w:val="NormalTok"/>
        </w:rPr>
        <w:t xml:space="preserve">    </w:t>
      </w:r>
      <w:r>
        <w:rPr>
          <w:rStyle w:val="CommentTok"/>
        </w:rPr>
        <w:t xml:space="preserve"># ... 其他代码 ...</w:t>
      </w:r>
      <w:r>
        <w:br/>
      </w:r>
      <w:r>
        <w:rPr>
          <w:rStyle w:val="NormalTok"/>
        </w:rPr>
        <w:t xml:space="preserve">    user_input </w:t>
      </w:r>
      <w:r>
        <w:rPr>
          <w:rStyle w:val="OperatorTok"/>
        </w:rPr>
        <w:t xml:space="preserve">=</w:t>
      </w:r>
      <w:r>
        <w:rPr>
          <w:rStyle w:val="NormalTok"/>
        </w:rPr>
        <w:t xml:space="preserve"> interrupt(</w:t>
      </w:r>
      <w:r>
        <w:rPr>
          <w:rStyle w:val="StringTok"/>
        </w:rPr>
        <w:t xml:space="preserve">"Provide feedback:"</w:t>
      </w:r>
      <w:r>
        <w:rPr>
          <w:rStyle w:val="NormalTok"/>
        </w:rPr>
        <w:t xml:space="preserve">) </w:t>
      </w:r>
      <w:r>
        <w:rPr>
          <w:rStyle w:val="CommentTok"/>
        </w:rPr>
        <w:t xml:space="preserve"># 暂停执行，等待输入</w:t>
      </w:r>
      <w:r>
        <w:br/>
      </w:r>
      <w:r>
        <w:rPr>
          <w:rStyle w:val="NormalTok"/>
        </w:rPr>
        <w:t xml:space="preserve">    </w:t>
      </w:r>
      <w:r>
        <w:rPr>
          <w:rStyle w:val="ControlFlowTok"/>
        </w:rPr>
        <w:t xml:space="preserve">return</w:t>
      </w:r>
      <w:r>
        <w:rPr>
          <w:rStyle w:val="NormalTok"/>
        </w:rPr>
        <w:t xml:space="preserve"> {</w:t>
      </w:r>
      <w:r>
        <w:rPr>
          <w:rStyle w:val="StringTok"/>
        </w:rPr>
        <w:t xml:space="preserve">"latest_user_message"</w:t>
      </w:r>
      <w:r>
        <w:rPr>
          <w:rStyle w:val="NormalTok"/>
        </w:rPr>
        <w:t xml:space="preserve">: user_input}</w:t>
      </w:r>
    </w:p>
    <w:p>
      <w:pPr>
        <w:pStyle w:val="FirstParagraph"/>
      </w:pPr>
      <w:r>
        <w:rPr>
          <w:bCs/>
          <w:b/>
        </w:rPr>
        <w:t xml:space="preserve">恢复图的执行</w:t>
      </w:r>
      <w:r>
        <w:t xml:space="preserve"> </w:t>
      </w:r>
      <w:r>
        <w:t xml:space="preserve">(</w:t>
      </w:r>
      <w:r>
        <w:rPr>
          <w:rStyle w:val="VerbatimChar"/>
        </w:rPr>
        <w:t xml:space="preserve">streamlit.py</w:t>
      </w:r>
      <w:r>
        <w:t xml:space="preserve">):</w:t>
      </w:r>
    </w:p>
    <w:p>
      <w:pPr>
        <w:pStyle w:val="SourceCode"/>
      </w:pPr>
      <w:r>
        <w:rPr>
          <w:rStyle w:val="CommentTok"/>
        </w:rPr>
        <w:t xml:space="preserve"># ... 在 Streamlit 的聊天循环中 ...</w:t>
      </w:r>
      <w:r>
        <w:br/>
      </w:r>
      <w:r>
        <w:rPr>
          <w:rStyle w:val="CommentTok"/>
        </w:rPr>
        <w:t xml:space="preserve"># 如果不是第一次交互，则是恢复对话</w:t>
      </w:r>
      <w:r>
        <w:br/>
      </w:r>
      <w:r>
        <w:rPr>
          <w:rStyle w:val="ControlFlowTok"/>
        </w:rPr>
        <w:t xml:space="preserve">else</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msg </w:t>
      </w:r>
      <w:r>
        <w:rPr>
          <w:rStyle w:val="KeywordTok"/>
        </w:rPr>
        <w:t xml:space="preserve">in</w:t>
      </w:r>
      <w:r>
        <w:rPr>
          <w:rStyle w:val="NormalTok"/>
        </w:rPr>
        <w:t xml:space="preserve"> graph.astream(</w:t>
      </w:r>
      <w:r>
        <w:br/>
      </w:r>
      <w:r>
        <w:rPr>
          <w:rStyle w:val="NormalTok"/>
        </w:rPr>
        <w:t xml:space="preserve">        </w:t>
      </w:r>
      <w:r>
        <w:rPr>
          <w:rStyle w:val="VariableTok"/>
        </w:rPr>
        <w:t xml:space="preserve">None</w:t>
      </w:r>
      <w:r>
        <w:rPr>
          <w:rStyle w:val="NormalTok"/>
        </w:rPr>
        <w:t xml:space="preserve">,  </w:t>
      </w:r>
      <w:r>
        <w:rPr>
          <w:rStyle w:val="CommentTok"/>
        </w:rPr>
        <w:t xml:space="preserve"># 恢复时输入为 None</w:t>
      </w:r>
      <w:r>
        <w:br/>
      </w:r>
      <w:r>
        <w:rPr>
          <w:rStyle w:val="NormalTok"/>
        </w:rPr>
        <w:t xml:space="preserve">        Command(resume</w:t>
      </w:r>
      <w:r>
        <w:rPr>
          <w:rStyle w:val="OperatorTok"/>
        </w:rPr>
        <w:t xml:space="preserve">=</w:t>
      </w:r>
      <w:r>
        <w:rPr>
          <w:rStyle w:val="NormalTok"/>
        </w:rPr>
        <w:t xml:space="preserve">user_input), </w:t>
      </w:r>
      <w:r>
        <w:rPr>
          <w:rStyle w:val="CommentTok"/>
        </w:rPr>
        <w:t xml:space="preserve"># 使用 Command 和 resume 参数</w:t>
      </w:r>
      <w:r>
        <w:br/>
      </w:r>
      <w:r>
        <w:rPr>
          <w:rStyle w:val="NormalTok"/>
        </w:rPr>
        <w:t xml:space="preserve">        config</w:t>
      </w:r>
      <w:r>
        <w:rPr>
          <w:rStyle w:val="OperatorTok"/>
        </w:rPr>
        <w:t xml:space="preserve">=</w:t>
      </w:r>
      <w:r>
        <w:rPr>
          <w:rStyle w:val="NormalTok"/>
        </w:rPr>
        <w:t xml:space="preserve">config, </w:t>
      </w:r>
      <w:r>
        <w:rPr>
          <w:rStyle w:val="CommentTok"/>
        </w:rPr>
        <w:t xml:space="preserve"># 传入包含 thread_id 的配置</w:t>
      </w:r>
      <w:r>
        <w:br/>
      </w:r>
      <w:r>
        <w:rPr>
          <w:rStyle w:val="NormalTok"/>
        </w:rPr>
        <w:t xml:space="preserve">        stream_mode</w:t>
      </w:r>
      <w:r>
        <w:rPr>
          <w:rStyle w:val="OperatorTok"/>
        </w:rPr>
        <w:t xml:space="preserve">=</w:t>
      </w:r>
      <w:r>
        <w:rPr>
          <w:rStyle w:val="StringTok"/>
        </w:rPr>
        <w:t xml:space="preserve">"custom"</w:t>
      </w:r>
      <w:r>
        <w:br/>
      </w:r>
      <w:r>
        <w:rPr>
          <w:rStyle w:val="NormalTok"/>
        </w:rPr>
        <w:t xml:space="preserve">    ):</w:t>
      </w:r>
      <w:r>
        <w:br/>
      </w:r>
      <w:r>
        <w:rPr>
          <w:rStyle w:val="NormalTok"/>
        </w:rPr>
        <w:t xml:space="preserve">        </w:t>
      </w:r>
      <w:r>
        <w:rPr>
          <w:rStyle w:val="ControlFlowTok"/>
        </w:rPr>
        <w:t xml:space="preserve">yield</w:t>
      </w:r>
      <w:r>
        <w:rPr>
          <w:rStyle w:val="NormalTok"/>
        </w:rPr>
        <w:t xml:space="preserve"> msg</w:t>
      </w:r>
    </w:p>
    <w:p>
      <w:pPr>
        <w:pStyle w:val="FirstParagraph"/>
      </w:pPr>
      <w:r>
        <w:rPr>
          <w:bCs/>
          <w:b/>
        </w:rPr>
        <w:t xml:space="preserve">讲解</w:t>
      </w:r>
      <w:r>
        <w:t xml:space="preserve">:</w:t>
      </w:r>
    </w:p>
    <w:p>
      <w:pPr>
        <w:numPr>
          <w:ilvl w:val="0"/>
          <w:numId w:val="1064"/>
        </w:numPr>
        <w:pStyle w:val="Compact"/>
      </w:pPr>
      <w:r>
        <w:t xml:space="preserve">在</w:t>
      </w:r>
      <w:r>
        <w:t xml:space="preserve"> </w:t>
      </w:r>
      <w:r>
        <w:rPr>
          <w:rStyle w:val="VerbatimChar"/>
        </w:rPr>
        <w:t xml:space="preserve">get_user_feedback</w:t>
      </w:r>
      <w:r>
        <w:t xml:space="preserve"> </w:t>
      </w:r>
      <w:r>
        <w:t xml:space="preserve">节点中，</w:t>
      </w:r>
      <w:r>
        <w:rPr>
          <w:rStyle w:val="VerbatimChar"/>
        </w:rPr>
        <w:t xml:space="preserve">interrupt()</w:t>
      </w:r>
      <w:r>
        <w:t xml:space="preserve"> </w:t>
      </w:r>
      <w:r>
        <w:t xml:space="preserve">函数会使 LangGraph 工作流暂停。</w:t>
      </w:r>
    </w:p>
    <w:p>
      <w:pPr>
        <w:numPr>
          <w:ilvl w:val="0"/>
          <w:numId w:val="1064"/>
        </w:numPr>
        <w:pStyle w:val="Compact"/>
      </w:pPr>
      <w:r>
        <w:t xml:space="preserve">在 Streamlit 前端，当用户提供新的输入后，代码会调用</w:t>
      </w:r>
      <w:r>
        <w:t xml:space="preserve"> </w:t>
      </w:r>
      <w:r>
        <w:rPr>
          <w:rStyle w:val="VerbatimChar"/>
        </w:rPr>
        <w:t xml:space="preserve">graph.astream()</w:t>
      </w:r>
      <w:r>
        <w:t xml:space="preserve">，但这次传入一个特殊的</w:t>
      </w:r>
      <w:r>
        <w:t xml:space="preserve"> </w:t>
      </w:r>
      <w:r>
        <w:rPr>
          <w:rStyle w:val="VerbatimChar"/>
        </w:rPr>
        <w:t xml:space="preserve">Command(resume=user_input)</w:t>
      </w:r>
      <w:r>
        <w:t xml:space="preserve"> </w:t>
      </w:r>
      <w:r>
        <w:t xml:space="preserve">对象。这个命令会告诉 LangGraph 恢复之前中断的流程，并将用户的输入作为</w:t>
      </w:r>
      <w:r>
        <w:t xml:space="preserve"> </w:t>
      </w:r>
      <w:r>
        <w:rPr>
          <w:rStyle w:val="VerbatimChar"/>
        </w:rPr>
        <w:t xml:space="preserve">interrupt()</w:t>
      </w:r>
      <w:r>
        <w:t xml:space="preserve"> </w:t>
      </w:r>
      <w:r>
        <w:t xml:space="preserve">函数的返回值，从而让流程继续下去。同时，传入的</w:t>
      </w:r>
      <w:r>
        <w:t xml:space="preserve"> </w:t>
      </w:r>
      <w:r>
        <w:rPr>
          <w:rStyle w:val="VerbatimChar"/>
        </w:rPr>
        <w:t xml:space="preserve">config</w:t>
      </w:r>
      <w:r>
        <w:t xml:space="preserve"> </w:t>
      </w:r>
      <w:r>
        <w:t xml:space="preserve">对象包含</w:t>
      </w:r>
      <w:r>
        <w:t xml:space="preserve"> </w:t>
      </w:r>
      <w:r>
        <w:rPr>
          <w:rStyle w:val="VerbatimChar"/>
        </w:rPr>
        <w:t xml:space="preserve">thread_id</w:t>
      </w:r>
      <w:r>
        <w:t xml:space="preserve">，确保了 LangGraph 能够找到并恢复正确的会话状态。</w:t>
      </w:r>
    </w:p>
    <w:p>
      <w:r>
        <w:pict>
          <v:rect style="width:0;height:1.5pt" o:hralign="center" o:hrstd="t" o:hr="t"/>
        </w:pict>
      </w:r>
    </w:p>
    <w:bookmarkEnd w:id="58"/>
    <w:bookmarkEnd w:id="59"/>
    <w:bookmarkEnd w:id="60"/>
    <w:bookmarkStart w:id="61" w:name="实时演示-1"/>
    <w:p>
      <w:pPr>
        <w:pStyle w:val="Heading3"/>
      </w:pPr>
      <w:r>
        <w:t xml:space="preserve">实时演示</w:t>
      </w:r>
    </w:p>
    <w:p>
      <w:pPr>
        <w:pStyle w:val="FirstParagraph"/>
      </w:pPr>
      <w:r>
        <w:t xml:space="preserve">视频最后通过一个并排视图展示了整个系统的运行过程：</w:t>
      </w:r>
    </w:p>
    <w:p>
      <w:pPr>
        <w:numPr>
          <w:ilvl w:val="0"/>
          <w:numId w:val="1065"/>
        </w:numPr>
        <w:pStyle w:val="Compact"/>
      </w:pPr>
      <w:r>
        <w:rPr>
          <w:bCs/>
          <w:b/>
        </w:rPr>
        <w:t xml:space="preserve">左侧 (Streamlit UI)</w:t>
      </w:r>
      <w:r>
        <w:t xml:space="preserve">: 用户与 AI 代理进行聊天交互。</w:t>
      </w:r>
    </w:p>
    <w:p>
      <w:pPr>
        <w:numPr>
          <w:ilvl w:val="0"/>
          <w:numId w:val="1065"/>
        </w:numPr>
        <w:pStyle w:val="Compact"/>
      </w:pPr>
      <w:r>
        <w:rPr>
          <w:bCs/>
          <w:b/>
        </w:rPr>
        <w:t xml:space="preserve">右侧 (LangGraph Studio)</w:t>
      </w:r>
      <w:r>
        <w:t xml:space="preserve">: 实时可视化图的执行流程，当前活动的节点会高亮显示。</w:t>
      </w:r>
    </w:p>
    <w:p>
      <w:pPr>
        <w:pStyle w:val="FirstParagraph"/>
      </w:pPr>
      <w:r>
        <w:rPr>
          <w:bCs/>
          <w:b/>
        </w:rPr>
        <w:t xml:space="preserve">演示步骤</w:t>
      </w:r>
      <w:r>
        <w:t xml:space="preserve">:</w:t>
      </w:r>
    </w:p>
    <w:p>
      <w:pPr>
        <w:numPr>
          <w:ilvl w:val="0"/>
          <w:numId w:val="1066"/>
        </w:numPr>
        <w:pStyle w:val="Compact"/>
      </w:pPr>
      <w:r>
        <w:rPr>
          <w:bCs/>
          <w:b/>
        </w:rPr>
        <w:t xml:space="preserve">用户输入</w:t>
      </w:r>
      <w:r>
        <w:t xml:space="preserve">: "Publish listings" (发布列表)。</w:t>
      </w:r>
    </w:p>
    <w:p>
      <w:pPr>
        <w:numPr>
          <w:ilvl w:val="0"/>
          <w:numId w:val="1066"/>
        </w:numPr>
        <w:pStyle w:val="Compact"/>
      </w:pPr>
      <w:r>
        <w:rPr>
          <w:bCs/>
          <w:b/>
        </w:rPr>
        <w:t xml:space="preserve">代理执行</w:t>
      </w:r>
      <w:r>
        <w:t xml:space="preserve">:</w:t>
      </w:r>
    </w:p>
    <w:p>
      <w:pPr>
        <w:numPr>
          <w:ilvl w:val="1"/>
          <w:numId w:val="1067"/>
        </w:numPr>
        <w:pStyle w:val="Compact"/>
      </w:pPr>
      <w:r>
        <w:rPr>
          <w:rStyle w:val="VerbatimChar"/>
        </w:rPr>
        <w:t xml:space="preserve">Search Agent</w:t>
      </w:r>
      <w:r>
        <w:t xml:space="preserve"> </w:t>
      </w:r>
      <w:r>
        <w:t xml:space="preserve">节点高亮，开始搜索。UI 显示“正在搜索工具...”。</w:t>
      </w:r>
    </w:p>
    <w:p>
      <w:pPr>
        <w:numPr>
          <w:ilvl w:val="1"/>
          <w:numId w:val="1067"/>
        </w:numPr>
        <w:pStyle w:val="Compact"/>
      </w:pPr>
      <w:r>
        <w:rPr>
          <w:rStyle w:val="VerbatimChar"/>
        </w:rPr>
        <w:t xml:space="preserve">Listing Filtering Agent</w:t>
      </w:r>
      <w:r>
        <w:t xml:space="preserve"> </w:t>
      </w:r>
      <w:r>
        <w:t xml:space="preserve">节点高亮，开始筛选。UI 显示“正在评估每个代理...”，并最终列出找到的3个高质量 AI 代理及其置信度。</w:t>
      </w:r>
    </w:p>
    <w:p>
      <w:pPr>
        <w:numPr>
          <w:ilvl w:val="1"/>
          <w:numId w:val="1067"/>
        </w:numPr>
        <w:pStyle w:val="Compact"/>
      </w:pPr>
      <w:r>
        <w:rPr>
          <w:rStyle w:val="VerbatimChar"/>
        </w:rPr>
        <w:t xml:space="preserve">Summarizer Agent</w:t>
      </w:r>
      <w:r>
        <w:t xml:space="preserve"> </w:t>
      </w:r>
      <w:r>
        <w:t xml:space="preserve">节点高亮，开始总结。UI 显示“正在总结 AI 代理...”，并为每个代理提取详细信息。</w:t>
      </w:r>
    </w:p>
    <w:p>
      <w:pPr>
        <w:numPr>
          <w:ilvl w:val="1"/>
          <w:numId w:val="1067"/>
        </w:numPr>
        <w:pStyle w:val="Compact"/>
      </w:pPr>
      <w:r>
        <w:rPr>
          <w:rStyle w:val="VerbatimChar"/>
        </w:rPr>
        <w:t xml:space="preserve">Listing Classifier Agent</w:t>
      </w:r>
      <w:r>
        <w:t xml:space="preserve"> </w:t>
      </w:r>
      <w:r>
        <w:t xml:space="preserve">节点高亮，开始分类。UI 显示“正在分类 AI 代理...”，并展示分类和打标的结果。</w:t>
      </w:r>
    </w:p>
    <w:p>
      <w:pPr>
        <w:numPr>
          <w:ilvl w:val="0"/>
          <w:numId w:val="1066"/>
        </w:numPr>
        <w:pStyle w:val="Compact"/>
      </w:pPr>
      <w:r>
        <w:rPr>
          <w:bCs/>
          <w:b/>
        </w:rPr>
        <w:t xml:space="preserve">人工反馈</w:t>
      </w:r>
      <w:r>
        <w:t xml:space="preserve">:</w:t>
      </w:r>
    </w:p>
    <w:p>
      <w:pPr>
        <w:numPr>
          <w:ilvl w:val="1"/>
          <w:numId w:val="1068"/>
        </w:numPr>
        <w:pStyle w:val="Compact"/>
      </w:pPr>
      <w:r>
        <w:t xml:space="preserve">流程暂停在</w:t>
      </w:r>
      <w:r>
        <w:t xml:space="preserve"> </w:t>
      </w:r>
      <w:r>
        <w:rPr>
          <w:rStyle w:val="VerbatimChar"/>
        </w:rPr>
        <w:t xml:space="preserve">Feedback Collector</w:t>
      </w:r>
      <w:r>
        <w:t xml:space="preserve"> </w:t>
      </w:r>
      <w:r>
        <w:t xml:space="preserve">节点。UI 展示所有处理好的信息，并询问用户：“您对这些 AI 代理有什么看法？”</w:t>
      </w:r>
    </w:p>
    <w:p>
      <w:pPr>
        <w:numPr>
          <w:ilvl w:val="1"/>
          <w:numId w:val="1068"/>
        </w:numPr>
        <w:pStyle w:val="Compact"/>
      </w:pPr>
      <w:r>
        <w:t xml:space="preserve">用户输入反馈：“对于 eraserbot，移除‘集中式文档’功能。对于 mebot，更改分类，分配一个与提供协助相关的分类。”</w:t>
      </w:r>
    </w:p>
    <w:p>
      <w:pPr>
        <w:numPr>
          <w:ilvl w:val="0"/>
          <w:numId w:val="1066"/>
        </w:numPr>
        <w:pStyle w:val="Compact"/>
      </w:pPr>
      <w:r>
        <w:rPr>
          <w:bCs/>
          <w:b/>
        </w:rPr>
        <w:t xml:space="preserve">修正与再次反馈</w:t>
      </w:r>
      <w:r>
        <w:t xml:space="preserve">:</w:t>
      </w:r>
    </w:p>
    <w:p>
      <w:pPr>
        <w:numPr>
          <w:ilvl w:val="1"/>
          <w:numId w:val="1069"/>
        </w:numPr>
        <w:pStyle w:val="Compact"/>
      </w:pPr>
      <w:r>
        <w:t xml:space="preserve">图的流程被路由到</w:t>
      </w:r>
      <w:r>
        <w:t xml:space="preserve"> </w:t>
      </w:r>
      <w:r>
        <w:rPr>
          <w:rStyle w:val="VerbatimChar"/>
        </w:rPr>
        <w:t xml:space="preserve">Listing Rectifier Agent</w:t>
      </w:r>
      <w:r>
        <w:t xml:space="preserve"> </w:t>
      </w:r>
      <w:r>
        <w:t xml:space="preserve">节点。UI 显示“我将现在开始修正列表。”</w:t>
      </w:r>
    </w:p>
    <w:p>
      <w:pPr>
        <w:numPr>
          <w:ilvl w:val="1"/>
          <w:numId w:val="1069"/>
        </w:numPr>
        <w:pStyle w:val="Compact"/>
      </w:pPr>
      <w:r>
        <w:t xml:space="preserve">修正完成后，流程返回</w:t>
      </w:r>
      <w:r>
        <w:t xml:space="preserve"> </w:t>
      </w:r>
      <w:r>
        <w:rPr>
          <w:rStyle w:val="VerbatimChar"/>
        </w:rPr>
        <w:t xml:space="preserve">Feedback Collector</w:t>
      </w:r>
      <w:r>
        <w:t xml:space="preserve"> </w:t>
      </w:r>
      <w:r>
        <w:t xml:space="preserve">节点。UI 展示了修正后的信息（EraserBot 的功能减少了，MeBot 的分类变成了“客户支持”），并再次询问用户是否还有其他修改或是否可以发布。</w:t>
      </w:r>
    </w:p>
    <w:p>
      <w:pPr>
        <w:numPr>
          <w:ilvl w:val="0"/>
          <w:numId w:val="1066"/>
        </w:numPr>
        <w:pStyle w:val="Compact"/>
      </w:pPr>
      <w:r>
        <w:rPr>
          <w:bCs/>
          <w:b/>
        </w:rPr>
        <w:t xml:space="preserve">最终发布</w:t>
      </w:r>
      <w:r>
        <w:t xml:space="preserve">:</w:t>
      </w:r>
    </w:p>
    <w:p>
      <w:pPr>
        <w:numPr>
          <w:ilvl w:val="1"/>
          <w:numId w:val="1070"/>
        </w:numPr>
        <w:pStyle w:val="Compact"/>
      </w:pPr>
      <w:r>
        <w:t xml:space="preserve">用户输入：“太好了，发布它们”。</w:t>
      </w:r>
    </w:p>
    <w:p>
      <w:pPr>
        <w:numPr>
          <w:ilvl w:val="1"/>
          <w:numId w:val="1070"/>
        </w:numPr>
        <w:pStyle w:val="Compact"/>
      </w:pPr>
      <w:r>
        <w:t xml:space="preserve">流程被路由到</w:t>
      </w:r>
      <w:r>
        <w:t xml:space="preserve"> </w:t>
      </w:r>
      <w:r>
        <w:rPr>
          <w:rStyle w:val="VerbatimChar"/>
        </w:rPr>
        <w:t xml:space="preserve">Publisher Agent</w:t>
      </w:r>
      <w:r>
        <w:t xml:space="preserve"> </w:t>
      </w:r>
      <w:r>
        <w:t xml:space="preserve">节点。UI 显示“正在发布列表...”，并逐一显示每个代理的发布成功信息。</w:t>
      </w:r>
    </w:p>
    <w:p>
      <w:pPr>
        <w:numPr>
          <w:ilvl w:val="1"/>
          <w:numId w:val="1070"/>
        </w:numPr>
        <w:pStyle w:val="Compact"/>
      </w:pPr>
      <w:r>
        <w:t xml:space="preserve">最后，UI 显示总结信息：“成功发布了3个列表中的3个”，并提供了最终目录的链接。</w:t>
      </w:r>
    </w:p>
    <w:p>
      <w:pPr>
        <w:numPr>
          <w:ilvl w:val="0"/>
          <w:numId w:val="1066"/>
        </w:numPr>
        <w:pStyle w:val="Compact"/>
      </w:pPr>
      <w:r>
        <w:rPr>
          <w:bCs/>
          <w:b/>
        </w:rPr>
        <w:t xml:space="preserve">结果验证</w:t>
      </w:r>
      <w:r>
        <w:t xml:space="preserve">: 用户点击链接，跳转到</w:t>
      </w:r>
      <w:r>
        <w:t xml:space="preserve"> </w:t>
      </w:r>
      <w:r>
        <w:rPr>
          <w:rStyle w:val="VerbatimChar"/>
        </w:rPr>
        <w:t xml:space="preserve">BestAIAgents</w:t>
      </w:r>
      <w:r>
        <w:t xml:space="preserve"> </w:t>
      </w:r>
      <w:r>
        <w:t xml:space="preserve">网站，可以看到刚才处理和修正过的3个新 AI 工具已经成功发布。</w:t>
      </w:r>
    </w:p>
    <w:bookmarkEnd w:id="61"/>
    <w:bookmarkStart w:id="62" w:name="总结-1"/>
    <w:p>
      <w:pPr>
        <w:pStyle w:val="Heading3"/>
      </w:pPr>
      <w:r>
        <w:t xml:space="preserve">总结</w:t>
      </w:r>
    </w:p>
    <w:p>
      <w:pPr>
        <w:pStyle w:val="FirstParagraph"/>
      </w:pPr>
      <w:r>
        <w:t xml:space="preserve">这个视频成功地演示了如何结合 PydanticAI 的</w:t>
      </w:r>
      <w:r>
        <w:rPr>
          <w:bCs/>
          <w:b/>
        </w:rPr>
        <w:t xml:space="preserve">结构化输出能力</w:t>
      </w:r>
      <w:r>
        <w:t xml:space="preserve">和 LangGraph 的</w:t>
      </w:r>
      <w:r>
        <w:rPr>
          <w:bCs/>
          <w:b/>
        </w:rPr>
        <w:t xml:space="preserve">强大编排能力</w:t>
      </w:r>
      <w:r>
        <w:t xml:space="preserve">来构建一个复杂、模块化且包含人工干预的 AI 代理系统。这种方法为开发可靠、可维护和可扩展的生产级自动化解决方案提供了一个非常强大的范例。</w:t>
      </w:r>
    </w:p>
    <w:p>
      <w:r>
        <w:pict>
          <v:rect style="width:0;height:1.5pt" o:hralign="center" o:hrstd="t" o:hr="t"/>
        </w:pict>
      </w:r>
    </w:p>
    <w:bookmarkEnd w:id="62"/>
    <w:bookmarkEnd w:id="63"/>
    <w:bookmarkStart w:id="74" w:name="readitlater-11-48-39"/>
    <w:p>
      <w:pPr>
        <w:pStyle w:val="Heading1"/>
      </w:pPr>
      <w:r>
        <w:t xml:space="preserve">ReadItLater 11-48-39</w:t>
      </w:r>
    </w:p>
    <w:p>
      <w:pPr>
        <w:pStyle w:val="FirstParagraph"/>
      </w:pPr>
      <w:r>
        <w:t xml:space="preserve">好的，这是对视频内容的详细文字和图表解读。</w:t>
      </w:r>
    </w:p>
    <w:bookmarkStart w:id="64" w:name="视频核心内容"/>
    <w:p>
      <w:pPr>
        <w:pStyle w:val="Heading3"/>
      </w:pPr>
      <w:r>
        <w:t xml:space="preserve">视频核心内容</w:t>
      </w:r>
    </w:p>
    <w:p>
      <w:pPr>
        <w:pStyle w:val="FirstParagraph"/>
      </w:pPr>
      <w:r>
        <w:t xml:space="preserve">该视频探讨了在使用AI编程代理工具</w:t>
      </w:r>
      <w:r>
        <w:t xml:space="preserve"> </w:t>
      </w:r>
      <w:r>
        <w:rPr>
          <w:bCs/>
          <w:b/>
        </w:rPr>
        <w:t xml:space="preserve">Claude Code</w:t>
      </w:r>
      <w:r>
        <w:t xml:space="preserve"> </w:t>
      </w:r>
      <w:r>
        <w:t xml:space="preserve">时遇到的一个核心工作流问题：当Claude执行一个耗时较长的任务时，开发者会被阻塞，无法在同一个代码库上继续进行其他工作。</w:t>
      </w:r>
    </w:p>
    <w:p>
      <w:pPr>
        <w:pStyle w:val="BodyText"/>
      </w:pPr>
      <w:r>
        <w:t xml:space="preserve">视频提出的解决方案是使用</w:t>
      </w:r>
      <w:r>
        <w:t xml:space="preserve"> </w:t>
      </w:r>
      <w:r>
        <w:rPr>
          <w:rStyle w:val="VerbatimChar"/>
          <w:bCs/>
          <w:b/>
        </w:rPr>
        <w:t xml:space="preserve">git worktree</w:t>
      </w:r>
      <w:r>
        <w:t xml:space="preserve">。这个Git功能允许开发者从同一个仓库中检出多个分支到不同的目录中，从而实现真正意义上的并行开发。开发者可以继续在主分支上工作，同时让一个或多个Claude Code代理在各自独立的“工作树”（worktree）中处理不同的功能开发或修复任务。</w:t>
      </w:r>
    </w:p>
    <w:p>
      <w:pPr>
        <w:pStyle w:val="BodyText"/>
      </w:pPr>
      <w:r>
        <w:t xml:space="preserve">最终，视频演示了一个高度自动化的工作流，通过一个自定义的终端脚本，可以一键为新任务启动一个全新的、隔离的</w:t>
      </w:r>
      <w:r>
        <w:rPr>
          <w:rStyle w:val="VerbatimChar"/>
        </w:rPr>
        <w:t xml:space="preserve">git worktree</w:t>
      </w:r>
      <w:r>
        <w:t xml:space="preserve">、在新编辑器窗口中打开它，并让Claude Code代理在其中开始工作，从而极大地提升了开发效率。</w:t>
      </w:r>
    </w:p>
    <w:p>
      <w:r>
        <w:pict>
          <v:rect style="width:0;height:1.5pt" o:hralign="center" o:hrstd="t" o:hr="t"/>
        </w:pict>
      </w:r>
    </w:p>
    <w:bookmarkEnd w:id="64"/>
    <w:bookmarkStart w:id="72" w:name="视频详细解读"/>
    <w:p>
      <w:pPr>
        <w:pStyle w:val="Heading3"/>
      </w:pPr>
      <w:r>
        <w:t xml:space="preserve">视频详细解读</w:t>
      </w:r>
    </w:p>
    <w:bookmarkStart w:id="65" w:name="遇到的问题线性工作流的瓶颈"/>
    <w:p>
      <w:pPr>
        <w:pStyle w:val="Heading4"/>
      </w:pPr>
      <w:r>
        <w:t xml:space="preserve">遇到的问题：线性工作流的瓶颈</w:t>
      </w:r>
    </w:p>
    <w:p>
      <w:pPr>
        <w:pStyle w:val="FirstParagraph"/>
      </w:pPr>
      <w:r>
        <w:t xml:space="preserve">演讲者首先肯定了 Claude Code 的强大能力，但指出了一个实际工作中的痛点。</w:t>
      </w:r>
    </w:p>
    <w:p>
      <w:pPr>
        <w:numPr>
          <w:ilvl w:val="0"/>
          <w:numId w:val="1071"/>
        </w:numPr>
        <w:pStyle w:val="Compact"/>
      </w:pPr>
      <w:r>
        <w:rPr>
          <w:bCs/>
          <w:b/>
        </w:rPr>
        <w:t xml:space="preserve">问题描述</w:t>
      </w:r>
      <w:r>
        <w:t xml:space="preserve">: 当给 Claude Code 分配一个复杂的任务时（例如，为项目中的所有模型编写单元测试），开发者必须等待任务完成。</w:t>
      </w:r>
    </w:p>
    <w:p>
      <w:pPr>
        <w:numPr>
          <w:ilvl w:val="0"/>
          <w:numId w:val="1071"/>
        </w:numPr>
        <w:pStyle w:val="Compact"/>
      </w:pPr>
      <w:r>
        <w:rPr>
          <w:bCs/>
          <w:b/>
        </w:rPr>
        <w:t xml:space="preserve">视觉演示</w:t>
      </w:r>
      <w:r>
        <w:t xml:space="preserve">:</w:t>
      </w:r>
    </w:p>
    <w:p>
      <w:pPr>
        <w:numPr>
          <w:ilvl w:val="1"/>
          <w:numId w:val="1072"/>
        </w:numPr>
        <w:pStyle w:val="Compact"/>
      </w:pPr>
      <w:r>
        <w:t xml:space="preserve">演讲者在终端中向 Claude Code 发出指令。</w:t>
      </w:r>
    </w:p>
    <w:p>
      <w:pPr>
        <w:numPr>
          <w:ilvl w:val="1"/>
          <w:numId w:val="1072"/>
        </w:numPr>
        <w:pStyle w:val="Compact"/>
      </w:pPr>
      <w:r>
        <w:t xml:space="preserve">在 Claude Code 工作时，他表演了一系列等待的动作：查看手表、喝咖啡、坐立不安、刷手机。</w:t>
      </w:r>
    </w:p>
    <w:p>
      <w:pPr>
        <w:numPr>
          <w:ilvl w:val="0"/>
          <w:numId w:val="1071"/>
        </w:numPr>
        <w:pStyle w:val="Compact"/>
      </w:pPr>
      <w:r>
        <w:rPr>
          <w:bCs/>
          <w:b/>
        </w:rPr>
        <w:t xml:space="preserve">根本原因</w:t>
      </w:r>
      <w:r>
        <w:t xml:space="preserve">: 开发者和 Claude Code 代理在同一个 Git 分支上工作。这意味着：</w:t>
      </w:r>
    </w:p>
    <w:p>
      <w:pPr>
        <w:numPr>
          <w:ilvl w:val="1"/>
          <w:numId w:val="1073"/>
        </w:numPr>
        <w:pStyle w:val="Compact"/>
      </w:pPr>
      <w:r>
        <w:rPr>
          <w:bCs/>
          <w:b/>
        </w:rPr>
        <w:t xml:space="preserve">工作阻塞</w:t>
      </w:r>
      <w:r>
        <w:t xml:space="preserve">: 在 Claude 修改文件期间，如果开发者也想修改文件，会造成混乱和冲突。</w:t>
      </w:r>
    </w:p>
    <w:p>
      <w:pPr>
        <w:numPr>
          <w:ilvl w:val="1"/>
          <w:numId w:val="1073"/>
        </w:numPr>
        <w:pStyle w:val="Compact"/>
      </w:pPr>
      <w:r>
        <w:rPr>
          <w:bCs/>
          <w:b/>
        </w:rPr>
        <w:t xml:space="preserve">无法并行</w:t>
      </w:r>
      <w:r>
        <w:t xml:space="preserve">: 无法同时启动多个 Claude Code 代理来处理不同的任务，因为它们会争抢对同一组文件的修改权，导致灾难性的合并冲突。</w:t>
      </w:r>
    </w:p>
    <w:bookmarkEnd w:id="65"/>
    <w:bookmarkStart w:id="66" w:name="解决方案使用-git-worktrees-实现并行工作"/>
    <w:p>
      <w:pPr>
        <w:pStyle w:val="Heading4"/>
      </w:pPr>
      <w:r>
        <w:t xml:space="preserve">解决方案：使用 Git Worktrees 实现并行工作</w:t>
      </w:r>
    </w:p>
    <w:p>
      <w:pPr>
        <w:pStyle w:val="FirstParagraph"/>
      </w:pPr>
      <w:r>
        <w:t xml:space="preserve">为了解决这个问题，演讲者介绍了</w:t>
      </w:r>
      <w:r>
        <w:t xml:space="preserve"> </w:t>
      </w:r>
      <w:r>
        <w:rPr>
          <w:rStyle w:val="VerbatimChar"/>
        </w:rPr>
        <w:t xml:space="preserve">git worktree</w:t>
      </w:r>
      <w:r>
        <w:t xml:space="preserve">，这也是 Anthropic 官方文档中推荐的方法。</w:t>
      </w:r>
    </w:p>
    <w:p>
      <w:pPr>
        <w:numPr>
          <w:ilvl w:val="0"/>
          <w:numId w:val="1074"/>
        </w:numPr>
        <w:pStyle w:val="Compact"/>
      </w:pPr>
      <w:r>
        <w:rPr>
          <w:rStyle w:val="VerbatimChar"/>
          <w:bCs/>
          <w:b/>
        </w:rPr>
        <w:t xml:space="preserve">git worktree</w:t>
      </w:r>
      <w:r>
        <w:rPr>
          <w:bCs/>
          <w:b/>
        </w:rPr>
        <w:t xml:space="preserve"> </w:t>
      </w:r>
      <w:r>
        <w:rPr>
          <w:bCs/>
          <w:b/>
        </w:rPr>
        <w:t xml:space="preserve">是什么?</w:t>
      </w:r>
    </w:p>
    <w:p>
      <w:pPr>
        <w:numPr>
          <w:ilvl w:val="1"/>
          <w:numId w:val="1075"/>
        </w:numPr>
        <w:pStyle w:val="Compact"/>
      </w:pPr>
      <w:r>
        <w:t xml:space="preserve">它是一个 Git 命令，允许你将仓库的多个分支同时检出到文件系统上的不同路径。</w:t>
      </w:r>
    </w:p>
    <w:p>
      <w:pPr>
        <w:numPr>
          <w:ilvl w:val="1"/>
          <w:numId w:val="1075"/>
        </w:numPr>
        <w:pStyle w:val="Compact"/>
      </w:pPr>
      <w:r>
        <w:t xml:space="preserve">与</w:t>
      </w:r>
      <w:r>
        <w:t xml:space="preserve"> </w:t>
      </w:r>
      <w:r>
        <w:rPr>
          <w:rStyle w:val="VerbatimChar"/>
        </w:rPr>
        <w:t xml:space="preserve">git checkout</w:t>
      </w:r>
      <w:r>
        <w:t xml:space="preserve">（它在同一个工作目录内切换分支）不同，</w:t>
      </w:r>
      <w:r>
        <w:rPr>
          <w:rStyle w:val="VerbatimChar"/>
        </w:rPr>
        <w:t xml:space="preserve">git worktree</w:t>
      </w:r>
      <w:r>
        <w:t xml:space="preserve"> </w:t>
      </w:r>
      <w:r>
        <w:t xml:space="preserve">会为每个分支创建一个全新的、独立的文件夹副本。</w:t>
      </w:r>
    </w:p>
    <w:p>
      <w:pPr>
        <w:numPr>
          <w:ilvl w:val="0"/>
          <w:numId w:val="1074"/>
        </w:numPr>
        <w:pStyle w:val="Compact"/>
      </w:pPr>
      <w:r>
        <w:rPr>
          <w:bCs/>
          <w:b/>
        </w:rPr>
        <w:t xml:space="preserve">核心优势</w:t>
      </w:r>
      <w:r>
        <w:t xml:space="preserve">:</w:t>
      </w:r>
    </w:p>
    <w:p>
      <w:pPr>
        <w:numPr>
          <w:ilvl w:val="1"/>
          <w:numId w:val="1076"/>
        </w:numPr>
        <w:pStyle w:val="Compact"/>
      </w:pPr>
      <w:r>
        <w:rPr>
          <w:bCs/>
          <w:b/>
        </w:rPr>
        <w:t xml:space="preserve">完全隔离</w:t>
      </w:r>
      <w:r>
        <w:t xml:space="preserve">: 每个工作树都有自己的文件集，你可以在一个工作树中进行修改，而完全不影响其他工作树。</w:t>
      </w:r>
    </w:p>
    <w:p>
      <w:pPr>
        <w:numPr>
          <w:ilvl w:val="1"/>
          <w:numId w:val="1076"/>
        </w:numPr>
        <w:pStyle w:val="Compact"/>
      </w:pPr>
      <w:r>
        <w:rPr>
          <w:bCs/>
          <w:b/>
        </w:rPr>
        <w:t xml:space="preserve">并行工作</w:t>
      </w:r>
      <w:r>
        <w:t xml:space="preserve">: 你可以继续在你的主工作区工作，同时让一个或多个 AI 代理在它们各自的工作树中执行任务。</w:t>
      </w:r>
    </w:p>
    <w:p>
      <w:pPr>
        <w:numPr>
          <w:ilvl w:val="1"/>
          <w:numId w:val="1076"/>
        </w:numPr>
        <w:pStyle w:val="Compact"/>
      </w:pPr>
      <w:r>
        <w:rPr>
          <w:bCs/>
          <w:b/>
        </w:rPr>
        <w:t xml:space="preserve">简化合并</w:t>
      </w:r>
      <w:r>
        <w:t xml:space="preserve">: 当一个工作树中的任务完成后，你可以像合并普通分支一样，将其更改合并回主分支。</w:t>
      </w:r>
    </w:p>
    <w:bookmarkEnd w:id="66"/>
    <w:bookmarkStart w:id="67" w:name="演示手动创建-git-worktree"/>
    <w:p>
      <w:pPr>
        <w:pStyle w:val="Heading4"/>
      </w:pPr>
      <w:r>
        <w:t xml:space="preserve">演示：手动创建 Git Worktree</w:t>
      </w:r>
    </w:p>
    <w:p>
      <w:pPr>
        <w:pStyle w:val="FirstParagraph"/>
      </w:pPr>
      <w:r>
        <w:t xml:space="preserve">演讲者展示了手动创建一个</w:t>
      </w:r>
      <w:r>
        <w:t xml:space="preserve"> </w:t>
      </w:r>
      <w:r>
        <w:rPr>
          <w:rStyle w:val="VerbatimChar"/>
        </w:rPr>
        <w:t xml:space="preserve">git worktree</w:t>
      </w:r>
      <w:r>
        <w:t xml:space="preserve"> </w:t>
      </w:r>
      <w:r>
        <w:t xml:space="preserve">的基本步骤。</w:t>
      </w:r>
    </w:p>
    <w:p>
      <w:pPr>
        <w:numPr>
          <w:ilvl w:val="0"/>
          <w:numId w:val="1077"/>
        </w:numPr>
      </w:pPr>
      <w:r>
        <w:rPr>
          <w:bCs/>
          <w:b/>
        </w:rPr>
        <w:t xml:space="preserve">项目背景</w:t>
      </w:r>
      <w:r>
        <w:t xml:space="preserve">: 他正在开发一个名为</w:t>
      </w:r>
      <w:r>
        <w:t xml:space="preserve"> </w:t>
      </w:r>
      <w:r>
        <w:rPr>
          <w:rStyle w:val="VerbatimChar"/>
        </w:rPr>
        <w:t xml:space="preserve">musicshop</w:t>
      </w:r>
      <w:r>
        <w:t xml:space="preserve"> </w:t>
      </w:r>
      <w:r>
        <w:t xml:space="preserve">的 Rails 应用，目前在</w:t>
      </w:r>
      <w:r>
        <w:t xml:space="preserve"> </w:t>
      </w:r>
      <w:r>
        <w:rPr>
          <w:rStyle w:val="VerbatimChar"/>
        </w:rPr>
        <w:t xml:space="preserve">main</w:t>
      </w:r>
      <w:r>
        <w:t xml:space="preserve"> </w:t>
      </w:r>
      <w:r>
        <w:t xml:space="preserve">分支上，只有一个 "Guitars" 功能。</w:t>
      </w:r>
    </w:p>
    <w:p>
      <w:pPr>
        <w:numPr>
          <w:ilvl w:val="0"/>
          <w:numId w:val="1077"/>
        </w:numPr>
      </w:pPr>
      <w:r>
        <w:rPr>
          <w:bCs/>
          <w:b/>
        </w:rPr>
        <w:t xml:space="preserve">创建工作树目录</w:t>
      </w:r>
      <w:r>
        <w:t xml:space="preserve">: 为了保持组织结构清晰，他在项目目录旁边创建了一个名为</w:t>
      </w:r>
      <w:r>
        <w:t xml:space="preserve"> </w:t>
      </w:r>
      <w:r>
        <w:rPr>
          <w:rStyle w:val="VerbatimChar"/>
        </w:rPr>
        <w:t xml:space="preserve">musicshop-worktrees</w:t>
      </w:r>
      <w:r>
        <w:t xml:space="preserve"> </w:t>
      </w:r>
      <w:r>
        <w:t xml:space="preserve">的新目录，用于存放所有的工作树。</w:t>
      </w:r>
    </w:p>
    <w:p>
      <w:pPr>
        <w:numPr>
          <w:ilvl w:val="0"/>
          <w:numId w:val="1077"/>
        </w:numPr>
      </w:pPr>
      <w:r>
        <w:rPr>
          <w:bCs/>
          <w:b/>
        </w:rPr>
        <w:t xml:space="preserve">创建 Worktree</w:t>
      </w:r>
      <w:r>
        <w:t xml:space="preserve">: 他在</w:t>
      </w:r>
      <w:r>
        <w:t xml:space="preserve"> </w:t>
      </w:r>
      <w:r>
        <w:rPr>
          <w:rStyle w:val="VerbatimChar"/>
        </w:rPr>
        <w:t xml:space="preserve">musicshop</w:t>
      </w:r>
      <w:r>
        <w:t xml:space="preserve"> </w:t>
      </w:r>
      <w:r>
        <w:t xml:space="preserve">项目的主目录中运行了以下命令：</w:t>
      </w:r>
    </w:p>
    <w:p>
      <w:pPr>
        <w:numPr>
          <w:ilvl w:val="0"/>
          <w:numId w:val="1000"/>
        </w:numPr>
        <w:pStyle w:val="SourceCode"/>
      </w:pPr>
      <w:r>
        <w:rPr>
          <w:rStyle w:val="CommentTok"/>
        </w:rPr>
        <w:t xml:space="preserve"># 命令格式: git worktree add -b &lt;新分支名&gt; &lt;新工作树路径&gt; &lt;基于的分支&gt;</w:t>
      </w:r>
      <w:r>
        <w:br/>
      </w:r>
      <w:r>
        <w:rPr>
          <w:rStyle w:val="CommentTok"/>
        </w:rPr>
        <w:t xml:space="preserve"># 视频中的实际命令:</w:t>
      </w:r>
      <w:r>
        <w:br/>
      </w:r>
      <w:r>
        <w:rPr>
          <w:rStyle w:val="FunctionTok"/>
        </w:rPr>
        <w:t xml:space="preserve">git</w:t>
      </w:r>
      <w:r>
        <w:rPr>
          <w:rStyle w:val="NormalTok"/>
        </w:rPr>
        <w:t xml:space="preserve"> worktree add </w:t>
      </w:r>
      <w:r>
        <w:rPr>
          <w:rStyle w:val="AttributeTok"/>
        </w:rPr>
        <w:t xml:space="preserve">-b</w:t>
      </w:r>
      <w:r>
        <w:rPr>
          <w:rStyle w:val="NormalTok"/>
        </w:rPr>
        <w:t xml:space="preserve"> feature-name ../musicshop-worktrees/feature-name</w:t>
      </w:r>
    </w:p>
    <w:p>
      <w:pPr>
        <w:numPr>
          <w:ilvl w:val="1"/>
          <w:numId w:val="1078"/>
        </w:numPr>
        <w:pStyle w:val="Compact"/>
      </w:pPr>
      <w:r>
        <w:rPr>
          <w:rStyle w:val="VerbatimChar"/>
          <w:bCs/>
          <w:b/>
        </w:rPr>
        <w:t xml:space="preserve">add</w:t>
      </w:r>
      <w:r>
        <w:t xml:space="preserve">: 创建一个新的工作树。</w:t>
      </w:r>
    </w:p>
    <w:p>
      <w:pPr>
        <w:numPr>
          <w:ilvl w:val="1"/>
          <w:numId w:val="1078"/>
        </w:numPr>
        <w:pStyle w:val="Compact"/>
      </w:pPr>
      <w:r>
        <w:rPr>
          <w:rStyle w:val="VerbatimChar"/>
          <w:bCs/>
          <w:b/>
        </w:rPr>
        <w:t xml:space="preserve">-b feature-name</w:t>
      </w:r>
      <w:r>
        <w:t xml:space="preserve">: 同时创建一个名为</w:t>
      </w:r>
      <w:r>
        <w:t xml:space="preserve"> </w:t>
      </w:r>
      <w:r>
        <w:rPr>
          <w:rStyle w:val="VerbatimChar"/>
        </w:rPr>
        <w:t xml:space="preserve">feature-name</w:t>
      </w:r>
      <w:r>
        <w:t xml:space="preserve"> </w:t>
      </w:r>
      <w:r>
        <w:t xml:space="preserve">的新分支，并让新的工作树检出这个分支。</w:t>
      </w:r>
    </w:p>
    <w:p>
      <w:pPr>
        <w:numPr>
          <w:ilvl w:val="1"/>
          <w:numId w:val="1078"/>
        </w:numPr>
        <w:pStyle w:val="Compact"/>
      </w:pPr>
      <w:r>
        <w:rPr>
          <w:rStyle w:val="VerbatimChar"/>
          <w:bCs/>
          <w:b/>
        </w:rPr>
        <w:t xml:space="preserve">../musicshop-worktrees/feature-name</w:t>
      </w:r>
      <w:r>
        <w:t xml:space="preserve">: 指定新工作树的存放路径。</w:t>
      </w:r>
    </w:p>
    <w:p>
      <w:pPr>
        <w:numPr>
          <w:ilvl w:val="0"/>
          <w:numId w:val="1077"/>
        </w:numPr>
      </w:pPr>
      <w:r>
        <w:rPr>
          <w:bCs/>
          <w:b/>
        </w:rPr>
        <w:t xml:space="preserve">验证</w:t>
      </w:r>
      <w:r>
        <w:t xml:space="preserve">: 他运行</w:t>
      </w:r>
      <w:r>
        <w:t xml:space="preserve"> </w:t>
      </w:r>
      <w:r>
        <w:rPr>
          <w:rStyle w:val="VerbatimChar"/>
        </w:rPr>
        <w:t xml:space="preserve">git worktree list</w:t>
      </w:r>
      <w:r>
        <w:t xml:space="preserve"> </w:t>
      </w:r>
      <w:r>
        <w:t xml:space="preserve">来查看所有活动的工作树。</w:t>
      </w:r>
    </w:p>
    <w:p>
      <w:pPr>
        <w:numPr>
          <w:ilvl w:val="0"/>
          <w:numId w:val="1000"/>
        </w:numPr>
        <w:pStyle w:val="SourceCode"/>
      </w:pPr>
      <w:r>
        <w:rPr>
          <w:rStyle w:val="CommentTok"/>
        </w:rPr>
        <w:t xml:space="preserve"># 命令</w:t>
      </w:r>
      <w:r>
        <w:br/>
      </w:r>
      <w:r>
        <w:rPr>
          <w:rStyle w:val="FunctionTok"/>
        </w:rPr>
        <w:t xml:space="preserve">git</w:t>
      </w:r>
      <w:r>
        <w:rPr>
          <w:rStyle w:val="NormalTok"/>
        </w:rPr>
        <w:t xml:space="preserve"> worktree list</w:t>
      </w:r>
      <w:r>
        <w:br/>
      </w:r>
      <w:r>
        <w:br/>
      </w:r>
      <w:r>
        <w:rPr>
          <w:rStyle w:val="CommentTok"/>
        </w:rPr>
        <w:t xml:space="preserve"># 输出示例</w:t>
      </w:r>
      <w:r>
        <w:br/>
      </w:r>
      <w:r>
        <w:rPr>
          <w:rStyle w:val="ExtensionTok"/>
        </w:rPr>
        <w:t xml:space="preserve">/Users/brian/code/temp/musicshop</w:t>
      </w:r>
      <w:r>
        <w:rPr>
          <w:rStyle w:val="NormalTok"/>
        </w:rPr>
        <w:t xml:space="preserve">              75aae68 </w:t>
      </w:r>
      <w:r>
        <w:rPr>
          <w:rStyle w:val="PreprocessorTok"/>
        </w:rPr>
        <w:t xml:space="preserve">[</w:t>
      </w:r>
      <w:r>
        <w:rPr>
          <w:rStyle w:val="SpecialStringTok"/>
        </w:rPr>
        <w:t xml:space="preserve">main</w:t>
      </w:r>
      <w:r>
        <w:rPr>
          <w:rStyle w:val="PreprocessorTok"/>
        </w:rPr>
        <w:t xml:space="preserve">]</w:t>
      </w:r>
      <w:r>
        <w:br/>
      </w:r>
      <w:r>
        <w:rPr>
          <w:rStyle w:val="ExtensionTok"/>
        </w:rPr>
        <w:t xml:space="preserve">/Users/brian/code/temp/musicshop-worktrees/feature-name</w:t>
      </w:r>
      <w:r>
        <w:rPr>
          <w:rStyle w:val="NormalTok"/>
        </w:rPr>
        <w:t xml:space="preserve">  75aae68 </w:t>
      </w:r>
      <w:r>
        <w:rPr>
          <w:rStyle w:val="PreprocessorTok"/>
        </w:rPr>
        <w:t xml:space="preserve">[</w:t>
      </w:r>
      <w:r>
        <w:rPr>
          <w:rStyle w:val="SpecialStringTok"/>
        </w:rPr>
        <w:t xml:space="preserve">feature</w:t>
      </w:r>
      <w:r>
        <w:rPr>
          <w:rStyle w:val="PreprocessorTok"/>
        </w:rPr>
        <w:t xml:space="preserve">-</w:t>
      </w:r>
      <w:r>
        <w:rPr>
          <w:rStyle w:val="SpecialStringTok"/>
        </w:rPr>
        <w:t xml:space="preserve">name</w:t>
      </w:r>
      <w:r>
        <w:rPr>
          <w:rStyle w:val="PreprocessorTok"/>
        </w:rPr>
        <w:t xml:space="preserve">]</w:t>
      </w:r>
    </w:p>
    <w:p>
      <w:pPr>
        <w:numPr>
          <w:ilvl w:val="0"/>
          <w:numId w:val="1000"/>
        </w:numPr>
      </w:pPr>
      <w:r>
        <w:t xml:space="preserve">这表明现在有两个活动的工作目录：一个在主项目路径，对应</w:t>
      </w:r>
      <w:r>
        <w:t xml:space="preserve"> </w:t>
      </w:r>
      <w:r>
        <w:rPr>
          <w:rStyle w:val="VerbatimChar"/>
        </w:rPr>
        <w:t xml:space="preserve">main</w:t>
      </w:r>
      <w:r>
        <w:t xml:space="preserve"> </w:t>
      </w:r>
      <w:r>
        <w:t xml:space="preserve">分支；另一个在新创建的路径，对应</w:t>
      </w:r>
      <w:r>
        <w:t xml:space="preserve"> </w:t>
      </w:r>
      <w:r>
        <w:rPr>
          <w:rStyle w:val="VerbatimChar"/>
        </w:rPr>
        <w:t xml:space="preserve">feature-name</w:t>
      </w:r>
      <w:r>
        <w:t xml:space="preserve"> </w:t>
      </w:r>
      <w:r>
        <w:t xml:space="preserve">分支。</w:t>
      </w:r>
    </w:p>
    <w:bookmarkEnd w:id="67"/>
    <w:bookmarkStart w:id="68" w:name="尝试自动化使用-claude-code-自定义命令"/>
    <w:p>
      <w:pPr>
        <w:pStyle w:val="Heading4"/>
      </w:pPr>
      <w:r>
        <w:t xml:space="preserve">尝试自动化：使用 Claude Code 自定义命令</w:t>
      </w:r>
    </w:p>
    <w:p>
      <w:pPr>
        <w:pStyle w:val="FirstParagraph"/>
      </w:pPr>
      <w:r>
        <w:t xml:space="preserve">演讲者尝试让 Claude Code 自身来自动化这个过程，通过创建一个自定义的斜杠命令（slash command）。</w:t>
      </w:r>
    </w:p>
    <w:p>
      <w:pPr>
        <w:numPr>
          <w:ilvl w:val="0"/>
          <w:numId w:val="1079"/>
        </w:numPr>
        <w:pStyle w:val="Compact"/>
      </w:pPr>
      <w:r>
        <w:rPr>
          <w:bCs/>
          <w:b/>
        </w:rPr>
        <w:t xml:space="preserve">创建命令文件</w:t>
      </w:r>
      <w:r>
        <w:t xml:space="preserve">: 在项目根目录下创建</w:t>
      </w:r>
      <w:r>
        <w:t xml:space="preserve"> </w:t>
      </w:r>
      <w:r>
        <w:rPr>
          <w:rStyle w:val="VerbatimChar"/>
        </w:rPr>
        <w:t xml:space="preserve">.claude/commands/create-worktree.md</w:t>
      </w:r>
      <w:r>
        <w:t xml:space="preserve">。</w:t>
      </w:r>
    </w:p>
    <w:p>
      <w:pPr>
        <w:numPr>
          <w:ilvl w:val="0"/>
          <w:numId w:val="1079"/>
        </w:numPr>
        <w:pStyle w:val="Compact"/>
      </w:pPr>
      <w:r>
        <w:rPr>
          <w:bCs/>
          <w:b/>
        </w:rPr>
        <w:t xml:space="preserve">命令内容</w:t>
      </w:r>
      <w:r>
        <w:t xml:space="preserve">: 他编写了一系列指令，告诉 Claude 如何创建工作树。</w:t>
      </w:r>
    </w:p>
    <w:p>
      <w:pPr>
        <w:numPr>
          <w:ilvl w:val="0"/>
          <w:numId w:val="1079"/>
        </w:numPr>
        <w:pStyle w:val="Compact"/>
      </w:pPr>
      <w:r>
        <w:rPr>
          <w:bCs/>
          <w:b/>
        </w:rPr>
        <w:t xml:space="preserve">执行与失败</w:t>
      </w:r>
      <w:r>
        <w:t xml:space="preserve">: 当他运行</w:t>
      </w:r>
      <w:r>
        <w:t xml:space="preserve"> </w:t>
      </w:r>
      <w:r>
        <w:rPr>
          <w:rStyle w:val="VerbatimChar"/>
        </w:rPr>
        <w:t xml:space="preserve">/create-worktree example-feature</w:t>
      </w:r>
      <w:r>
        <w:t xml:space="preserve"> </w:t>
      </w:r>
      <w:r>
        <w:t xml:space="preserve">时，命令失败了。</w:t>
      </w:r>
    </w:p>
    <w:p>
      <w:pPr>
        <w:numPr>
          <w:ilvl w:val="0"/>
          <w:numId w:val="1079"/>
        </w:numPr>
        <w:pStyle w:val="Compact"/>
      </w:pPr>
      <w:r>
        <w:rPr>
          <w:bCs/>
          <w:b/>
        </w:rPr>
        <w:t xml:space="preserve">失败原因</w:t>
      </w:r>
      <w:r>
        <w:t xml:space="preserve">: Claude Code 出于安全考虑，有一个重要的限制：它</w:t>
      </w:r>
      <w:r>
        <w:rPr>
          <w:bCs/>
          <w:b/>
        </w:rPr>
        <w:t xml:space="preserve">不能</w:t>
      </w:r>
      <w:r>
        <w:t xml:space="preserve">将当前工作目录更改到父目录或兄弟目录。它只能在当前工作目录的子目录中操作。由于工作树被创建在了项目目录之外，Claude 无法</w:t>
      </w:r>
      <w:r>
        <w:t xml:space="preserve"> </w:t>
      </w:r>
      <w:r>
        <w:rPr>
          <w:rStyle w:val="VerbatimChar"/>
        </w:rPr>
        <w:t xml:space="preserve">cd</w:t>
      </w:r>
      <w:r>
        <w:t xml:space="preserve"> </w:t>
      </w:r>
      <w:r>
        <w:t xml:space="preserve">进去。</w:t>
      </w:r>
    </w:p>
    <w:bookmarkEnd w:id="68"/>
    <w:bookmarkStart w:id="69" w:name="更优的自动化方案创建终端别名和脚本"/>
    <w:p>
      <w:pPr>
        <w:pStyle w:val="Heading4"/>
      </w:pPr>
      <w:r>
        <w:t xml:space="preserve">更优的自动化方案：创建终端别名和脚本</w:t>
      </w:r>
    </w:p>
    <w:p>
      <w:pPr>
        <w:pStyle w:val="FirstParagraph"/>
      </w:pPr>
      <w:r>
        <w:t xml:space="preserve">由于 Claude Code 自身的限制，演讲者转向了另一种更强大的自动化方法：创建一个 Shell 脚本，并为其设置一个终端别名。</w:t>
      </w:r>
    </w:p>
    <w:p>
      <w:pPr>
        <w:numPr>
          <w:ilvl w:val="0"/>
          <w:numId w:val="1080"/>
        </w:numPr>
        <w:pStyle w:val="Compact"/>
      </w:pPr>
      <w:r>
        <w:rPr>
          <w:bCs/>
          <w:b/>
        </w:rPr>
        <w:t xml:space="preserve">目标</w:t>
      </w:r>
      <w:r>
        <w:t xml:space="preserve">: 创建一个名为</w:t>
      </w:r>
      <w:r>
        <w:t xml:space="preserve"> </w:t>
      </w:r>
      <w:r>
        <w:rPr>
          <w:rStyle w:val="VerbatimChar"/>
        </w:rPr>
        <w:t xml:space="preserve">wt</w:t>
      </w:r>
      <w:r>
        <w:t xml:space="preserve"> </w:t>
      </w:r>
      <w:r>
        <w:t xml:space="preserve">(worktree的缩写) 的别名，可以这样使用：</w:t>
      </w:r>
      <w:r>
        <w:rPr>
          <w:rStyle w:val="VerbatimChar"/>
        </w:rPr>
        <w:t xml:space="preserve">wt &lt;新功能名&gt;</w:t>
      </w:r>
      <w:r>
        <w:t xml:space="preserve">。</w:t>
      </w:r>
    </w:p>
    <w:p>
      <w:pPr>
        <w:numPr>
          <w:ilvl w:val="0"/>
          <w:numId w:val="1080"/>
        </w:numPr>
        <w:pStyle w:val="Compact"/>
      </w:pPr>
      <w:r>
        <w:rPr>
          <w:bCs/>
          <w:b/>
        </w:rPr>
        <w:t xml:space="preserve">脚本功能</w:t>
      </w:r>
      <w:r>
        <w:t xml:space="preserve">:</w:t>
      </w:r>
    </w:p>
    <w:p>
      <w:pPr>
        <w:numPr>
          <w:ilvl w:val="1"/>
          <w:numId w:val="1081"/>
        </w:numPr>
        <w:pStyle w:val="Compact"/>
      </w:pPr>
      <w:r>
        <w:t xml:space="preserve">自动获取当前项目的目录和名称。</w:t>
      </w:r>
    </w:p>
    <w:p>
      <w:pPr>
        <w:numPr>
          <w:ilvl w:val="1"/>
          <w:numId w:val="1081"/>
        </w:numPr>
        <w:pStyle w:val="Compact"/>
      </w:pPr>
      <w:r>
        <w:t xml:space="preserve">创建或定位到与项目同级的</w:t>
      </w:r>
      <w:r>
        <w:t xml:space="preserve"> </w:t>
      </w:r>
      <w:r>
        <w:rPr>
          <w:rStyle w:val="VerbatimChar"/>
        </w:rPr>
        <w:t xml:space="preserve">-worktrees</w:t>
      </w:r>
      <w:r>
        <w:t xml:space="preserve"> </w:t>
      </w:r>
      <w:r>
        <w:t xml:space="preserve">目录。</w:t>
      </w:r>
    </w:p>
    <w:p>
      <w:pPr>
        <w:numPr>
          <w:ilvl w:val="1"/>
          <w:numId w:val="1081"/>
        </w:numPr>
        <w:pStyle w:val="Compact"/>
      </w:pPr>
      <w:r>
        <w:t xml:space="preserve">使用</w:t>
      </w:r>
      <w:r>
        <w:t xml:space="preserve"> </w:t>
      </w:r>
      <w:r>
        <w:rPr>
          <w:rStyle w:val="VerbatimChar"/>
        </w:rPr>
        <w:t xml:space="preserve">git worktree add</w:t>
      </w:r>
      <w:r>
        <w:t xml:space="preserve"> </w:t>
      </w:r>
      <w:r>
        <w:t xml:space="preserve">创建新的工作树和分支。</w:t>
      </w:r>
    </w:p>
    <w:p>
      <w:pPr>
        <w:numPr>
          <w:ilvl w:val="1"/>
          <w:numId w:val="1081"/>
        </w:numPr>
        <w:pStyle w:val="Compact"/>
      </w:pPr>
      <w:r>
        <w:t xml:space="preserve">将必要的配置文件（如</w:t>
      </w:r>
      <w:r>
        <w:t xml:space="preserve"> </w:t>
      </w:r>
      <w:r>
        <w:rPr>
          <w:rStyle w:val="VerbatimChar"/>
        </w:rPr>
        <w:t xml:space="preserve">.env</w:t>
      </w:r>
      <w:r>
        <w:t xml:space="preserve">,</w:t>
      </w:r>
      <w:r>
        <w:t xml:space="preserve"> </w:t>
      </w:r>
      <w:r>
        <w:rPr>
          <w:rStyle w:val="VerbatimChar"/>
        </w:rPr>
        <w:t xml:space="preserve">.claude</w:t>
      </w:r>
      <w:r>
        <w:t xml:space="preserve">,</w:t>
      </w:r>
      <w:r>
        <w:t xml:space="preserve"> </w:t>
      </w:r>
      <w:r>
        <w:rPr>
          <w:rStyle w:val="VerbatimChar"/>
        </w:rPr>
        <w:t xml:space="preserve">.cursor</w:t>
      </w:r>
      <w:r>
        <w:t xml:space="preserve"> </w:t>
      </w:r>
      <w:r>
        <w:t xml:space="preserve">文件夹）从主项目复制到新的工作树中，以确保环境一致。</w:t>
      </w:r>
    </w:p>
    <w:p>
      <w:pPr>
        <w:numPr>
          <w:ilvl w:val="1"/>
          <w:numId w:val="1081"/>
        </w:numPr>
        <w:pStyle w:val="Compact"/>
      </w:pPr>
      <w:r>
        <w:rPr>
          <w:bCs/>
          <w:b/>
        </w:rPr>
        <w:t xml:space="preserve">关键一步</w:t>
      </w:r>
      <w:r>
        <w:t xml:space="preserve">: 在一个新的编辑器（Cursor）窗口中打开新创建的工作树目录。</w:t>
      </w:r>
    </w:p>
    <w:p>
      <w:pPr>
        <w:numPr>
          <w:ilvl w:val="1"/>
          <w:numId w:val="1081"/>
        </w:numPr>
        <w:pStyle w:val="Compact"/>
      </w:pPr>
      <w:r>
        <w:t xml:space="preserve">输出成功信息。</w:t>
      </w:r>
    </w:p>
    <w:bookmarkEnd w:id="69"/>
    <w:bookmarkStart w:id="70" w:name="最终工作流演示并行启动多个-ai-代理"/>
    <w:p>
      <w:pPr>
        <w:pStyle w:val="Heading4"/>
      </w:pPr>
      <w:r>
        <w:t xml:space="preserve">最终工作流演示：并行启动多个 AI 代理</w:t>
      </w:r>
    </w:p>
    <w:p>
      <w:pPr>
        <w:pStyle w:val="FirstParagraph"/>
      </w:pPr>
      <w:r>
        <w:t xml:space="preserve">演讲者使用他最终完善的</w:t>
      </w:r>
      <w:r>
        <w:t xml:space="preserve"> </w:t>
      </w:r>
      <w:r>
        <w:rPr>
          <w:rStyle w:val="VerbatimChar"/>
        </w:rPr>
        <w:t xml:space="preserve">wt</w:t>
      </w:r>
      <w:r>
        <w:t xml:space="preserve"> </w:t>
      </w:r>
      <w:r>
        <w:t xml:space="preserve">脚本，演示了如何并行启动三个 Claude Code 代理。</w:t>
      </w:r>
    </w:p>
    <w:p>
      <w:pPr>
        <w:numPr>
          <w:ilvl w:val="0"/>
          <w:numId w:val="1082"/>
        </w:numPr>
      </w:pPr>
      <w:r>
        <w:rPr>
          <w:bCs/>
          <w:b/>
        </w:rPr>
        <w:t xml:space="preserve">启动代理1 (Drums)</w:t>
      </w:r>
      <w:r>
        <w:t xml:space="preserve">: 在主项目终端中，运行</w:t>
      </w:r>
      <w:r>
        <w:t xml:space="preserve"> </w:t>
      </w:r>
      <w:r>
        <w:rPr>
          <w:rStyle w:val="VerbatimChar"/>
        </w:rPr>
        <w:t xml:space="preserve">wt drums</w:t>
      </w:r>
      <w:r>
        <w:t xml:space="preserve">。</w:t>
      </w:r>
    </w:p>
    <w:p>
      <w:pPr>
        <w:numPr>
          <w:ilvl w:val="1"/>
          <w:numId w:val="1083"/>
        </w:numPr>
        <w:pStyle w:val="Compact"/>
      </w:pPr>
      <w:r>
        <w:t xml:space="preserve">脚本自动执行所有操作。</w:t>
      </w:r>
    </w:p>
    <w:p>
      <w:pPr>
        <w:numPr>
          <w:ilvl w:val="1"/>
          <w:numId w:val="1083"/>
        </w:numPr>
        <w:pStyle w:val="Compact"/>
      </w:pPr>
      <w:r>
        <w:t xml:space="preserve">一个全新的 Cursor 编辑器窗口弹出，打开了</w:t>
      </w:r>
      <w:r>
        <w:t xml:space="preserve"> </w:t>
      </w:r>
      <w:r>
        <w:rPr>
          <w:rStyle w:val="VerbatimChar"/>
        </w:rPr>
        <w:t xml:space="preserve">drums</w:t>
      </w:r>
      <w:r>
        <w:t xml:space="preserve"> </w:t>
      </w:r>
      <w:r>
        <w:t xml:space="preserve">工作树。</w:t>
      </w:r>
    </w:p>
    <w:p>
      <w:pPr>
        <w:numPr>
          <w:ilvl w:val="1"/>
          <w:numId w:val="1083"/>
        </w:numPr>
        <w:pStyle w:val="Compact"/>
      </w:pPr>
      <w:r>
        <w:t xml:space="preserve">他将这个新窗口移动到另一个虚拟桌面上。</w:t>
      </w:r>
    </w:p>
    <w:p>
      <w:pPr>
        <w:numPr>
          <w:ilvl w:val="1"/>
          <w:numId w:val="1083"/>
        </w:numPr>
        <w:pStyle w:val="Compact"/>
      </w:pPr>
      <w:r>
        <w:t xml:space="preserve">他在这个新窗口的终端中启动 Claude Code，并给它分配创建 "Drums" 资源的任务。</w:t>
      </w:r>
    </w:p>
    <w:p>
      <w:pPr>
        <w:numPr>
          <w:ilvl w:val="0"/>
          <w:numId w:val="1082"/>
        </w:numPr>
      </w:pPr>
      <w:r>
        <w:rPr>
          <w:bCs/>
          <w:b/>
        </w:rPr>
        <w:t xml:space="preserve">启动代理2 (Basses)</w:t>
      </w:r>
      <w:r>
        <w:t xml:space="preserve">: 他回到主项目终端，运行</w:t>
      </w:r>
      <w:r>
        <w:t xml:space="preserve"> </w:t>
      </w:r>
      <w:r>
        <w:rPr>
          <w:rStyle w:val="VerbatimChar"/>
        </w:rPr>
        <w:t xml:space="preserve">wt basses</w:t>
      </w:r>
      <w:r>
        <w:t xml:space="preserve">。</w:t>
      </w:r>
    </w:p>
    <w:p>
      <w:pPr>
        <w:numPr>
          <w:ilvl w:val="1"/>
          <w:numId w:val="1084"/>
        </w:numPr>
        <w:pStyle w:val="Compact"/>
      </w:pPr>
      <w:r>
        <w:t xml:space="preserve">同样的过程发生，他得到了一个专门用于 "Basses" 功能的隔离环境。</w:t>
      </w:r>
    </w:p>
    <w:p>
      <w:pPr>
        <w:numPr>
          <w:ilvl w:val="1"/>
          <w:numId w:val="1084"/>
        </w:numPr>
        <w:pStyle w:val="Compact"/>
      </w:pPr>
      <w:r>
        <w:t xml:space="preserve">他再次启动 Claude Code 并分配任务。</w:t>
      </w:r>
    </w:p>
    <w:p>
      <w:pPr>
        <w:numPr>
          <w:ilvl w:val="0"/>
          <w:numId w:val="1082"/>
        </w:numPr>
      </w:pPr>
      <w:r>
        <w:rPr>
          <w:bCs/>
          <w:b/>
        </w:rPr>
        <w:t xml:space="preserve">启动代理3 (Keyboards)</w:t>
      </w:r>
      <w:r>
        <w:t xml:space="preserve">: 重复上述过程，运行</w:t>
      </w:r>
      <w:r>
        <w:t xml:space="preserve"> </w:t>
      </w:r>
      <w:r>
        <w:rPr>
          <w:rStyle w:val="VerbatimChar"/>
        </w:rPr>
        <w:t xml:space="preserve">wt wt keyboards</w:t>
      </w:r>
      <w:r>
        <w:t xml:space="preserve">。</w:t>
      </w:r>
    </w:p>
    <w:p>
      <w:pPr>
        <w:numPr>
          <w:ilvl w:val="1"/>
          <w:numId w:val="1085"/>
        </w:numPr>
        <w:pStyle w:val="Compact"/>
      </w:pPr>
      <w:r>
        <w:t xml:space="preserve">他现在拥有了三个独立的、并行的 AI 代理，分别在</w:t>
      </w:r>
      <w:r>
        <w:t xml:space="preserve"> </w:t>
      </w:r>
      <w:r>
        <w:rPr>
          <w:rStyle w:val="VerbatimChar"/>
        </w:rPr>
        <w:t xml:space="preserve">drums</w:t>
      </w:r>
      <w:r>
        <w:t xml:space="preserve">,</w:t>
      </w:r>
      <w:r>
        <w:t xml:space="preserve"> </w:t>
      </w:r>
      <w:r>
        <w:rPr>
          <w:rStyle w:val="VerbatimChar"/>
        </w:rPr>
        <w:t xml:space="preserve">basses</w:t>
      </w:r>
      <w:r>
        <w:t xml:space="preserve">,</w:t>
      </w:r>
      <w:r>
        <w:t xml:space="preserve"> </w:t>
      </w:r>
      <w:r>
        <w:rPr>
          <w:rStyle w:val="VerbatimChar"/>
        </w:rPr>
        <w:t xml:space="preserve">keyboards</w:t>
      </w:r>
      <w:r>
        <w:t xml:space="preserve"> </w:t>
      </w:r>
      <w:r>
        <w:t xml:space="preserve">这三个不同的分支和工作目录中同时进行开发。</w:t>
      </w:r>
    </w:p>
    <w:bookmarkEnd w:id="70"/>
    <w:bookmarkStart w:id="71" w:name="合并成果"/>
    <w:p>
      <w:pPr>
        <w:pStyle w:val="Heading4"/>
      </w:pPr>
      <w:r>
        <w:t xml:space="preserve">合并成果</w:t>
      </w:r>
    </w:p>
    <w:p>
      <w:pPr>
        <w:pStyle w:val="FirstParagraph"/>
      </w:pPr>
      <w:r>
        <w:t xml:space="preserve">当所有代理完成任务后，他演示了如何将这些并行开发的功能合并回主分支。</w:t>
      </w:r>
    </w:p>
    <w:p>
      <w:pPr>
        <w:numPr>
          <w:ilvl w:val="0"/>
          <w:numId w:val="1086"/>
        </w:numPr>
        <w:pStyle w:val="Compact"/>
      </w:pPr>
      <w:r>
        <w:rPr>
          <w:bCs/>
          <w:b/>
        </w:rPr>
        <w:t xml:space="preserve">提交更改</w:t>
      </w:r>
      <w:r>
        <w:t xml:space="preserve">: 在每个工作树（drums, basses, keyboards）中，他提交了 Claude Code 所做的更改。</w:t>
      </w:r>
    </w:p>
    <w:p>
      <w:pPr>
        <w:numPr>
          <w:ilvl w:val="0"/>
          <w:numId w:val="1086"/>
        </w:numPr>
        <w:pStyle w:val="Compact"/>
      </w:pPr>
      <w:r>
        <w:rPr>
          <w:bCs/>
          <w:b/>
        </w:rPr>
        <w:t xml:space="preserve">切换回主分支</w:t>
      </w:r>
      <w:r>
        <w:t xml:space="preserve">: 他回到最初的主项目窗口，该窗口始终停留在</w:t>
      </w:r>
      <w:r>
        <w:t xml:space="preserve"> </w:t>
      </w:r>
      <w:r>
        <w:rPr>
          <w:rStyle w:val="VerbatimChar"/>
        </w:rPr>
        <w:t xml:space="preserve">main</w:t>
      </w:r>
      <w:r>
        <w:t xml:space="preserve"> </w:t>
      </w:r>
      <w:r>
        <w:t xml:space="preserve">分支。</w:t>
      </w:r>
    </w:p>
    <w:p>
      <w:pPr>
        <w:numPr>
          <w:ilvl w:val="0"/>
          <w:numId w:val="1086"/>
        </w:numPr>
        <w:pStyle w:val="Compact"/>
      </w:pPr>
      <w:r>
        <w:rPr>
          <w:bCs/>
          <w:b/>
        </w:rPr>
        <w:t xml:space="preserve">合并</w:t>
      </w:r>
      <w:r>
        <w:t xml:space="preserve">: 他依次运行</w:t>
      </w:r>
      <w:r>
        <w:t xml:space="preserve"> </w:t>
      </w:r>
      <w:r>
        <w:rPr>
          <w:rStyle w:val="VerbatimChar"/>
        </w:rPr>
        <w:t xml:space="preserve">git merge drums</w:t>
      </w:r>
      <w:r>
        <w:t xml:space="preserve">，</w:t>
      </w:r>
      <w:r>
        <w:rPr>
          <w:rStyle w:val="VerbatimChar"/>
        </w:rPr>
        <w:t xml:space="preserve">git merge basses</w:t>
      </w:r>
      <w:r>
        <w:t xml:space="preserve"> </w:t>
      </w:r>
      <w:r>
        <w:t xml:space="preserve">等。</w:t>
      </w:r>
    </w:p>
    <w:p>
      <w:pPr>
        <w:numPr>
          <w:ilvl w:val="0"/>
          <w:numId w:val="1086"/>
        </w:numPr>
        <w:pStyle w:val="Compact"/>
      </w:pPr>
      <w:r>
        <w:rPr>
          <w:bCs/>
          <w:b/>
        </w:rPr>
        <w:t xml:space="preserve">解决冲突</w:t>
      </w:r>
      <w:r>
        <w:t xml:space="preserve">: 由于多个代理都修改了同一个导航文件 (</w:t>
      </w:r>
      <w:r>
        <w:rPr>
          <w:rStyle w:val="VerbatimChar"/>
        </w:rPr>
        <w:t xml:space="preserve">_nav.html.erb</w:t>
      </w:r>
      <w:r>
        <w:t xml:space="preserve">) 和路由文件 (</w:t>
      </w:r>
      <w:r>
        <w:rPr>
          <w:rStyle w:val="VerbatimChar"/>
        </w:rPr>
        <w:t xml:space="preserve">routes.rb</w:t>
      </w:r>
      <w:r>
        <w:t xml:space="preserve">)，Git 提示出现了合并冲突。这在预料之中。</w:t>
      </w:r>
    </w:p>
    <w:p>
      <w:pPr>
        <w:numPr>
          <w:ilvl w:val="0"/>
          <w:numId w:val="1086"/>
        </w:numPr>
        <w:pStyle w:val="Compact"/>
      </w:pPr>
      <w:r>
        <w:rPr>
          <w:bCs/>
          <w:b/>
        </w:rPr>
        <w:t xml:space="preserve">手动解决</w:t>
      </w:r>
      <w:r>
        <w:t xml:space="preserve">: 他使用编辑器的三向合并工具，手动解决了冲突，将所有新添加的导航链接和路由都保留下来。</w:t>
      </w:r>
    </w:p>
    <w:p>
      <w:pPr>
        <w:numPr>
          <w:ilvl w:val="0"/>
          <w:numId w:val="1086"/>
        </w:numPr>
        <w:pStyle w:val="Compact"/>
      </w:pPr>
      <w:r>
        <w:rPr>
          <w:bCs/>
          <w:b/>
        </w:rPr>
        <w:t xml:space="preserve">最终结果</w:t>
      </w:r>
      <w:r>
        <w:t xml:space="preserve">: 在解决所有冲突并完成合并后，他的主应用现在包含了所有新功能：Guitars, Drums, Basses, 和 Keyboards。</w:t>
      </w:r>
    </w:p>
    <w:p>
      <w:r>
        <w:pict>
          <v:rect style="width:0;height:1.5pt" o:hralign="center" o:hrstd="t" o:hr="t"/>
        </w:pict>
      </w:r>
    </w:p>
    <w:bookmarkEnd w:id="71"/>
    <w:bookmarkEnd w:id="72"/>
    <w:bookmarkStart w:id="73" w:name="视频推广内容"/>
    <w:p>
      <w:pPr>
        <w:pStyle w:val="Heading3"/>
      </w:pPr>
      <w:r>
        <w:t xml:space="preserve">视频推广内容</w:t>
      </w:r>
    </w:p>
    <w:p>
      <w:pPr>
        <w:pStyle w:val="FirstParagraph"/>
      </w:pPr>
      <w:r>
        <w:t xml:space="preserve">在视频的技术讲解部分之间，演讲者推广了他的个人品牌和产品：</w:t>
      </w:r>
    </w:p>
    <w:p>
      <w:pPr>
        <w:numPr>
          <w:ilvl w:val="0"/>
          <w:numId w:val="1087"/>
        </w:numPr>
        <w:pStyle w:val="Compact"/>
      </w:pPr>
      <w:r>
        <w:rPr>
          <w:bCs/>
          <w:b/>
        </w:rPr>
        <w:t xml:space="preserve">Builder Methods 频道</w:t>
      </w:r>
      <w:r>
        <w:t xml:space="preserve">: 他的 YouTube 频道，专注于为专业开发者提供使用 AI 进行高效构建的框架和经验。</w:t>
      </w:r>
    </w:p>
    <w:p>
      <w:pPr>
        <w:numPr>
          <w:ilvl w:val="0"/>
          <w:numId w:val="1087"/>
        </w:numPr>
        <w:pStyle w:val="Compact"/>
      </w:pPr>
      <w:r>
        <w:rPr>
          <w:bCs/>
          <w:b/>
        </w:rPr>
        <w:t xml:space="preserve">Builder Briefing 简报</w:t>
      </w:r>
      <w:r>
        <w:t xml:space="preserve">: 一个免费的、每周五发送的5分钟电子邮件简报，提供经过实战检验的 AI 构建技巧。网址是</w:t>
      </w:r>
      <w:r>
        <w:t xml:space="preserve"> </w:t>
      </w:r>
      <w:r>
        <w:rPr>
          <w:rStyle w:val="VerbatimChar"/>
        </w:rPr>
        <w:t xml:space="preserve">buildermethods.com</w:t>
      </w:r>
      <w:r>
        <w:t xml:space="preserve">。</w:t>
      </w:r>
    </w:p>
    <w:p>
      <w:pPr>
        <w:numPr>
          <w:ilvl w:val="0"/>
          <w:numId w:val="1087"/>
        </w:numPr>
        <w:pStyle w:val="Compact"/>
      </w:pPr>
      <w:r>
        <w:rPr>
          <w:bCs/>
          <w:b/>
        </w:rPr>
        <w:t xml:space="preserve">"Build with Claude Code" 课程</w:t>
      </w:r>
      <w:r>
        <w:t xml:space="preserve">: 一个即将推出的、基于项目的课程，旨在帮助开发者掌握使用 Claude Code 的全新构建方式。</w:t>
      </w:r>
    </w:p>
    <w:p>
      <w:pPr>
        <w:pStyle w:val="FirstParagraph"/>
      </w:pPr>
      <w:r>
        <w:t xml:space="preserve">通过这一系列操作，演讲者成功地展示了一个高效、并行、可扩展的 AI 辅助开发工作流，解决了单线程工作的瓶颈。</w:t>
      </w:r>
    </w:p>
    <w:p>
      <w:r>
        <w:pict>
          <v:rect style="width:0;height:1.5pt" o:hralign="center" o:hrstd="t" o:hr="t"/>
        </w:pict>
      </w:r>
    </w:p>
    <w:bookmarkEnd w:id="73"/>
    <w:bookmarkEnd w:id="74"/>
    <w:bookmarkStart w:id="84" w:name="readitlater-19-01-18"/>
    <w:p>
      <w:pPr>
        <w:pStyle w:val="Heading1"/>
      </w:pPr>
      <w:r>
        <w:t xml:space="preserve">ReadItLater 19-01-18</w:t>
      </w:r>
    </w:p>
    <w:p>
      <w:pPr>
        <w:pStyle w:val="FirstParagraph"/>
      </w:pPr>
      <w:r>
        <w:t xml:space="preserve">好的，这是为您生成的简体中文语音文字稿。</w:t>
      </w:r>
    </w:p>
    <w:bookmarkStart w:id="75" w:name="简介用-cloud-code-原型化一个任务管理工作流"/>
    <w:p>
      <w:pPr>
        <w:pStyle w:val="Heading3"/>
      </w:pPr>
      <w:r>
        <w:t xml:space="preserve">简介：用 Cloud Code 原型化一个任务管理工作流</w:t>
      </w:r>
    </w:p>
    <w:p>
      <w:pPr>
        <w:pStyle w:val="FirstParagraph"/>
      </w:pPr>
      <w:r>
        <w:t xml:space="preserve">我想我应该把这个过程录下来，也许对那些刚开始使用 Cloud Code 的人会有帮助。</w:t>
      </w:r>
    </w:p>
    <w:p>
      <w:pPr>
        <w:pStyle w:val="BodyText"/>
      </w:pPr>
      <w:r>
        <w:t xml:space="preserve">我正在做的是为一个任务管理系统原型化一个工作流。我在我的 docs 文件夹里有一个我常用的 todo.md 文件，它代表了状态，被分成了已完成项和待办项。</w:t>
      </w:r>
    </w:p>
    <w:p>
      <w:pPr>
        <w:pStyle w:val="BodyText"/>
      </w:pPr>
      <w:r>
        <w:t xml:space="preserve">对于待办项，我通常是想到什么就记下来，或者在一次会话中，当我们处理别的事情时，让 Claude 快速在这里记下一项。</w:t>
      </w:r>
    </w:p>
    <w:p>
      <w:pPr>
        <w:pStyle w:val="BodyText"/>
      </w:pPr>
      <w:r>
        <w:t xml:space="preserve">我想要的是一个斜杠命令，我可以说“/todo”，然后这个斜杠命令应该能总结出这个文件中所有的待办事项，然后让我选择一个。接着，它会问我是否要完善它，也就是明确“做什么”（what）和“怎么做”（how）。然后，用这个改进后的版本替换掉原来的待-办事项。</w:t>
      </w:r>
    </w:p>
    <w:p>
      <w:pPr>
        <w:pStyle w:val="BodyText"/>
      </w:pPr>
      <w:r>
        <w:t xml:space="preserve">改进后的版本意味着里面有足够的信息，我可以让 Claude 尽可能自主地去尝试实现它。但要实现这一点，我需要对这个待办事项本身进行迭代，并作为人类来判断这些信息是否足以让 Claude 完成它应该做的工作。我希望这是一个可重复的过程。所以每当我想开始处理一个新的待办事项时，我都能有同样的工作流。</w:t>
      </w:r>
    </w:p>
    <w:p>
      <w:pPr>
        <w:pStyle w:val="BodyText"/>
      </w:pPr>
      <w:r>
        <w:t xml:space="preserve">原型化的一种方法就是直接写一个斜杠命令，并在 Claude 的帮助下改进它。因为 Claude 可以判断你在这里描述的工作流——这有点像一个修改状态的程序——是否真的容易让它遵循和执行。</w:t>
      </w:r>
    </w:p>
    <w:p>
      <w:pPr>
        <w:pStyle w:val="BodyText"/>
      </w:pPr>
      <w:r>
        <w:t xml:space="preserve">到目前为止，我已经写了一些蹩脚的东西，但我并不满意。所以现在我正在用 Claude 帮我修复它。</w:t>
      </w:r>
    </w:p>
    <w:bookmarkEnd w:id="75"/>
    <w:bookmarkStart w:id="76" w:name="用-claude-完善命令脚本"/>
    <w:p>
      <w:pPr>
        <w:pStyle w:val="Heading3"/>
      </w:pPr>
      <w:r>
        <w:t xml:space="preserve">用 Claude 完善命令脚本</w:t>
      </w:r>
    </w:p>
    <w:p>
      <w:pPr>
        <w:pStyle w:val="FirstParagraph"/>
      </w:pPr>
      <w:r>
        <w:t xml:space="preserve">我需要做的第一件事是，如果这个文件实际上不存在，它应该根据一个模板来创建。</w:t>
      </w:r>
    </w:p>
    <w:p>
      <w:pPr>
        <w:pStyle w:val="BodyText"/>
      </w:pPr>
      <w:r>
        <w:t xml:space="preserve">“请添加一个步骤零，我们检查文件是否存在，如果不存在就根据模板创建它。”</w:t>
      </w:r>
    </w:p>
    <w:p>
      <w:pPr>
        <w:pStyle w:val="BodyText"/>
      </w:pPr>
      <w:r>
        <w:t xml:space="preserve">看看它现在在看什么。是的，我的提示非常随意。语音转录这种方式很适合这种提示风格。</w:t>
      </w:r>
    </w:p>
    <w:p>
      <w:pPr>
        <w:pStyle w:val="BodyText"/>
      </w:pPr>
      <w:r>
        <w:t xml:space="preserve">好了。哦，它已经存在于文件中了。不应该的。让我看看。啊，好的。好吧。再试一次。</w:t>
      </w:r>
    </w:p>
    <w:p>
      <w:pPr>
        <w:pStyle w:val="BodyText"/>
      </w:pPr>
      <w:r>
        <w:t xml:space="preserve">我之前有一个比这更好的版本，但我想从这个状态开始，这样更容易看明白这是怎么运作的。</w:t>
      </w:r>
    </w:p>
    <w:p>
      <w:pPr>
        <w:pStyle w:val="BodyText"/>
      </w:pPr>
      <w:r>
        <w:t xml:space="preserve">嗯，这听起来不错。好的。</w:t>
      </w:r>
    </w:p>
    <w:bookmarkEnd w:id="76"/>
    <w:bookmarkStart w:id="77" w:name="改进步骤一选择任务"/>
    <w:p>
      <w:pPr>
        <w:pStyle w:val="Heading3"/>
      </w:pPr>
      <w:r>
        <w:t xml:space="preserve">改进步骤一：选择任务</w:t>
      </w:r>
    </w:p>
    <w:p>
      <w:pPr>
        <w:pStyle w:val="FirstParagraph"/>
      </w:pPr>
      <w:r>
        <w:t xml:space="preserve">好吧，我们需要改进步骤一。它现在甚至没说我们应该把从待办文件中读取的待办事项呈现给用户，并询问他们要选择哪一个。</w:t>
      </w:r>
    </w:p>
    <w:p>
      <w:pPr>
        <w:pStyle w:val="BodyText"/>
      </w:pPr>
      <w:r>
        <w:t xml:space="preserve">我的设想是，当我们向用户展示所有待办问题或待办事项时，我们应该给出简短的摘要，可能是一行的摘要。然后停下来，问用户他们想处理哪一个。并且展示时最好是编号的，这样用户就可以说“我选第一个”。</w:t>
      </w:r>
    </w:p>
    <w:p>
      <w:pPr>
        <w:pStyle w:val="BodyText"/>
      </w:pPr>
      <w:r>
        <w:t xml:space="preserve">之前我已经在这里写了一些东西，说“使用带有 RG 的 bash 工具”，这样它就不会去用一些慢的或者不工作的工具。我们想优化它，让它只读取待办问题，而不是读取文件的其他部分。</w:t>
      </w:r>
    </w:p>
    <w:p>
      <w:pPr>
        <w:pStyle w:val="BodyText"/>
      </w:pPr>
      <w:r>
        <w:t xml:space="preserve">它说，“读取我们的博客内容，嗯，对我来说，将所有待办事项以编号列表的形式呈现给用户，附带一行摘要，然后停下来问‘你想处理哪个待办事项？请输入数字’”，好的，就像一个文字冒险游戏，“然后等待用户选择。”</w:t>
      </w:r>
    </w:p>
    <w:p>
      <w:pPr>
        <w:pStyle w:val="BodyText"/>
      </w:pPr>
      <w:r>
        <w:t xml:space="preserve">好的，很酷。</w:t>
      </w:r>
    </w:p>
    <w:bookmarkEnd w:id="77"/>
    <w:bookmarkStart w:id="78" w:name="改进步骤二完善任务what-和-how"/>
    <w:p>
      <w:pPr>
        <w:pStyle w:val="Heading3"/>
      </w:pPr>
      <w:r>
        <w:t xml:space="preserve">改进步骤二：完善任务（“What” 和 “How”）</w:t>
      </w:r>
    </w:p>
    <w:p>
      <w:pPr>
        <w:pStyle w:val="FirstParagraph"/>
      </w:pPr>
      <w:r>
        <w:t xml:space="preserve">接下来就是完善阶段了。这其实是胡扯。我想要的是，在用户选择了待办事项之后，我想……好的，在用户选择了待办事项之后，我们想把完整的、一字不差的原文展示给他们，就像它在 todo.md 里那样，然后问他们是否想完善它。</w:t>
      </w:r>
    </w:p>
    <w:p>
      <w:pPr>
        <w:pStyle w:val="BodyText"/>
      </w:pPr>
      <w:r>
        <w:t xml:space="preserve">如果他们想完善，我们应该弄清楚“做什么”（what）和“怎么做”（how）。</w:t>
      </w:r>
    </w:p>
    <w:p>
      <w:pPr>
        <w:pStyle w:val="BodyText"/>
      </w:pPr>
      <w:r>
        <w:t xml:space="preserve">“做什么”意味着我们需要不断提问，直到待办事项的描述得到改进，也就是我们实际上想在功能上或行为上实现什么。</w:t>
      </w:r>
    </w:p>
    <w:p>
      <w:pPr>
        <w:pStyle w:val="BodyText"/>
      </w:pPr>
      <w:r>
        <w:t xml:space="preserve">而“怎么做”基本上就是你通过任务工具启动一个或多个任务代理，它们会调查代码库，找出我们需要在代码库的哪些地方进行更改、更新、删除等等。其结果应该是一个简洁的文件列表和需要对这些文件进行的更改列表，这样你将来就可以读取这个待办事项，并准确地执行实现这个功能所需的一切，大部分是自主完成的。</w:t>
      </w:r>
    </w:p>
    <w:p>
      <w:pPr>
        <w:pStyle w:val="BodyText"/>
      </w:pPr>
      <w:r>
        <w:t xml:space="preserve">好了，希望这个随意的提示足以改进这一点。</w:t>
      </w:r>
    </w:p>
    <w:p>
      <w:pPr>
        <w:pStyle w:val="BodyText"/>
      </w:pPr>
      <w:r>
        <w:t xml:space="preserve">好，让我们看看它做了什么。“停下来问‘你想要完善这个待办事项吗？’”啊，好的，所以它更新了第一步。它说“等待用户选择，显示所选的待办事项，停下来问，如果回答‘否’，则跳到第 3 步。否则，完善待办事项，仅当用户说‘是’时，澄清‘做什么’，即功能行为，要求并提问以理解需要实现什么，继续直到描述清晰完整，专注于行为而非实现。”</w:t>
      </w:r>
    </w:p>
    <w:p>
      <w:pPr>
        <w:pStyle w:val="BodyText"/>
      </w:pPr>
      <w:r>
        <w:t xml:space="preserve">对，所以这需要用户再进行一次确认。步骤 2.A 需要用户的确认步骤。</w:t>
      </w:r>
    </w:p>
    <w:p>
      <w:pPr>
        <w:pStyle w:val="BodyText"/>
      </w:pPr>
      <w:r>
        <w:t xml:space="preserve">所以，一旦你认为你已经收集了所有的需求，就向用户提问，给他们一个你认为“做什么”应该是什么样的总结，以我们稍后将写入 todo.md 的形式，并询问他们这是否是他们打算做的。</w:t>
      </w:r>
    </w:p>
    <w:p>
      <w:pPr>
        <w:pStyle w:val="BodyText"/>
      </w:pPr>
      <w:r>
        <w:t xml:space="preserve">对于“怎么做”，我们也应该做同样的事情。所以一旦你认为你已经收集了足够的信息，就以我们稍后将写入 todo.md 的形式呈现出来，并询问用户这是否对他们有意义，或者这是否是他们同意需要做的。</w:t>
      </w:r>
    </w:p>
    <w:p>
      <w:pPr>
        <w:pStyle w:val="BodyText"/>
      </w:pPr>
      <w:r>
        <w:t xml:space="preserve">好，让我们看看。“一旦完成，以用于 docs/todo.md 的格式呈现澄清后的‘做什么’，停下来问这个情况是否准确。如果不准确，继续澄清。以用于 todo.md 的格式呈现‘怎么做’的发现，停下来问这个实现计划看起来正确吗。如果否，收集更多信息或进行调整。”听起来还行。</w:t>
      </w:r>
    </w:p>
    <w:p>
      <w:pPr>
        <w:pStyle w:val="BodyText"/>
      </w:pPr>
      <w:r>
        <w:t xml:space="preserve">找到完善后的待办事项，显示澄清内容，如果用户确认则继续。</w:t>
      </w:r>
    </w:p>
    <w:p>
      <w:pPr>
        <w:pStyle w:val="BodyText"/>
      </w:pPr>
      <w:r>
        <w:t xml:space="preserve">所以我想在 2C 中，我们需要确保在用户确认后，你被指示要用新的待办事项替换掉旧的。我的意思是，它在“更新 docs/todo.md 之前”这句话暗示了它应该这样做，但在这里有一个明确的步骤来做这件事通常更好。“使用编辑工具用完善后的版本替换旧的待办事项，保持相同的复选框格式，只有在成功更新后才进行到第 3 步。”嗯，听起来不错。</w:t>
      </w:r>
    </w:p>
    <w:bookmarkEnd w:id="78"/>
    <w:bookmarkStart w:id="79" w:name="改进步骤三实现任务"/>
    <w:p>
      <w:pPr>
        <w:pStyle w:val="Heading3"/>
      </w:pPr>
      <w:r>
        <w:t xml:space="preserve">改进步骤三：实现任务</w:t>
      </w:r>
    </w:p>
    <w:p>
      <w:pPr>
        <w:pStyle w:val="FirstParagraph"/>
      </w:pPr>
      <w:r>
        <w:t xml:space="preserve">好的，我想“实现待办事项，遵循现有的测试流程，将项目标记为已完成，并附上关于哪些文件已更改的说明。”嗯，我猜我们也可以改进这一点。</w:t>
      </w:r>
    </w:p>
    <w:p>
      <w:pPr>
        <w:pStyle w:val="BodyText"/>
      </w:pPr>
      <w:r>
        <w:t xml:space="preserve">好的，让我们来处理步骤三。我在</w:t>
      </w:r>
      <w:r>
        <w:t xml:space="preserve"> </w:t>
      </w:r>
      <w:r>
        <w:rPr>
          <w:rStyle w:val="VerbatimChar"/>
        </w:rPr>
        <w:t xml:space="preserve">docs/</w:t>
      </w:r>
      <w:r>
        <w:t xml:space="preserve"> </w:t>
      </w:r>
      <w:r>
        <w:t xml:space="preserve">目录下有一堆文档。不确定我们是否想把它们放到编码代理的上下文中。让我们看看。</w:t>
      </w:r>
    </w:p>
    <w:p>
      <w:pPr>
        <w:pStyle w:val="BodyText"/>
      </w:pPr>
      <w:r>
        <w:t xml:space="preserve">所以实际上，待办事项的“怎么做”部分应该给机器，也就是 LLM，足够的信息，让它不至于偏离主题太远，重新调查整个事情。</w:t>
      </w:r>
    </w:p>
    <w:p>
      <w:pPr>
        <w:pStyle w:val="BodyText"/>
      </w:pPr>
      <w:r>
        <w:t xml:space="preserve">好的，假设待办事项里有我们需要调查的所有文件名、路径和行号，一旦我们实现这个待办事项，我认为我们不需要 LLM 去读取文档。但它需要知道的是如何进行类型检查、代码风格检查和格式化。所以它应该在每次更改后都这样做，以确保事情没有搞砸。它还需要知道如何构建和如何测试。测试目前是未定义的，所以我们可以在稍后看看如何将它整合到斜杠命令中。</w:t>
      </w:r>
    </w:p>
    <w:p>
      <w:pPr>
        <w:pStyle w:val="BodyText"/>
      </w:pPr>
      <w:r>
        <w:t xml:space="preserve">“将项目标记为已完成，并附上关于哪些文件已更改的说明。”嗯，我想在一个待办事项实现后，我们会提交并推送它。所以我认为我们只需要更新待办事项，链接到那个提交。我们还需要将待办事项移动到文件顶部的已完成项部分。</w:t>
      </w:r>
    </w:p>
    <w:p>
      <w:pPr>
        <w:pStyle w:val="BodyText"/>
      </w:pPr>
      <w:r>
        <w:t xml:space="preserve">对文件的所有操作，比如更新 todo.md，都必须高效，所以要明确告诉 LLM 如何做到这一点。</w:t>
      </w:r>
    </w:p>
    <w:p>
      <w:pPr>
        <w:pStyle w:val="BodyText"/>
      </w:pPr>
      <w:r>
        <w:t xml:space="preserve">再次，非常随意。让我们看看会出来什么。当它在做这个的时候，让我看看……控制器中的会话应该按……让我们先实现这个。实际上我们可以保留这个，我们想稍后实现它，所以我们将会看到项目选择是否按预期工作。</w:t>
      </w:r>
    </w:p>
    <w:p>
      <w:pPr>
        <w:pStyle w:val="BodyText"/>
      </w:pPr>
      <w:r>
        <w:t xml:space="preserve">“使用完善后待办事项中的文件路径和行号进行更改。”呃，这太糟糕了。是的，“使用完善后待办事项中的文件路径和行号进行更改”有点糟糕，因为这意味着 LLM 仅限于做这些。它更像是 LLM 可以用来实现待办事项的代码库指南。它应该可以自由地探索其他文件，而且对于某些待办事项，我们可能甚至没有需要修改的文件，而是需要创建新的。所以请以一种能确保 LLM 理解待办事项中的“怎么做”部分更像是一个指导，而不是一个严格的护栏的方式来修改它。</w:t>
      </w:r>
    </w:p>
    <w:p>
      <w:pPr>
        <w:pStyle w:val="BodyText"/>
      </w:pPr>
      <w:r>
        <w:t xml:space="preserve">让我们看看，每次文件更改后运行……是叫</w:t>
      </w:r>
      <w:r>
        <w:t xml:space="preserve"> </w:t>
      </w:r>
      <w:r>
        <w:rPr>
          <w:rStyle w:val="VerbatimChar"/>
        </w:rPr>
        <w:t xml:space="preserve">check</w:t>
      </w:r>
      <w:r>
        <w:t xml:space="preserve"> </w:t>
      </w:r>
      <w:r>
        <w:t xml:space="preserve">吗？我想是叫</w:t>
      </w:r>
      <w:r>
        <w:t xml:space="preserve"> </w:t>
      </w:r>
      <w:r>
        <w:rPr>
          <w:rStyle w:val="VerbatimChar"/>
        </w:rPr>
        <w:t xml:space="preserve">check</w:t>
      </w:r>
      <w:r>
        <w:t xml:space="preserve">。嗯，那看起来还行。</w:t>
      </w:r>
      <w:r>
        <w:rPr>
          <w:rStyle w:val="VerbatimChar"/>
        </w:rPr>
        <w:t xml:space="preserve">npm run check</w:t>
      </w:r>
      <w:r>
        <w:t xml:space="preserve"> </w:t>
      </w:r>
      <w:r>
        <w:t xml:space="preserve">这个东西很酷。如果我们修改 Swift，我们需要调用构建守护进程任务。所以</w:t>
      </w:r>
      <w:r>
        <w:t xml:space="preserve"> </w:t>
      </w:r>
      <w:r>
        <w:rPr>
          <w:rStyle w:val="VerbatimChar"/>
        </w:rPr>
        <w:t xml:space="preserve">npm run check</w:t>
      </w:r>
      <w:r>
        <w:t xml:space="preserve"> </w:t>
      </w:r>
      <w:r>
        <w:t xml:space="preserve">用于 TypeScript 的东西，而</w:t>
      </w:r>
      <w:r>
        <w:t xml:space="preserve"> </w:t>
      </w:r>
      <w:r>
        <w:rPr>
          <w:rStyle w:val="VerbatimChar"/>
        </w:rPr>
        <w:t xml:space="preserve">npm run build:daemon</w:t>
      </w:r>
      <w:r>
        <w:t xml:space="preserve"> </w:t>
      </w:r>
      <w:r>
        <w:t xml:space="preserve">用于 Swift 的东西。</w:t>
      </w:r>
    </w:p>
    <w:p>
      <w:pPr>
        <w:pStyle w:val="BodyText"/>
      </w:pPr>
      <w:r>
        <w:t xml:space="preserve">“一旦你的实现完成，提交所有更改，提交信息是‘实现待办事项’，推送到远程，从输出中获取提交哈希值，使用编辑工具添加逗号，链接到……”嗯，更新</w:t>
      </w:r>
      <w:r>
        <w:t xml:space="preserve"> </w:t>
      </w:r>
      <w:r>
        <w:rPr>
          <w:rStyle w:val="VerbatimChar"/>
        </w:rPr>
        <w:t xml:space="preserve">docs/todo.md</w:t>
      </w:r>
      <w:r>
        <w:t xml:space="preserve"> </w:t>
      </w:r>
      <w:r>
        <w:t xml:space="preserve">的效率问题很糟糕。它应该是“从‘待办’部分移除这个待办事项”。我不确定如何高效地做到这一点。用你的工具，我想用一个空字符串替换掉一字不差的待办事项字符串应该可以。然后我们需要把这个待办事项作为已完成项添加到顶部的已完成部分，所以我们只需要从第二行开始插入，并在描述中加入提交的哈希值，我猜是这样。如果你能找出 GitHub 的 URL 并把它也放在那里，那就太好了，这样我们就可以直接访问网站，查看起来更方便。</w:t>
      </w:r>
    </w:p>
    <w:p>
      <w:pPr>
        <w:pStyle w:val="BodyText"/>
      </w:pPr>
      <w:r>
        <w:t xml:space="preserve">哦天哪，把它放到……在错误的窗口里转录了，这可不好。</w:t>
      </w:r>
    </w:p>
    <w:p>
      <w:pPr>
        <w:pStyle w:val="BodyText"/>
      </w:pPr>
      <w:r>
        <w:t xml:space="preserve">好了，我们来了，让我们看看它还做了什么，“使用编辑工具把它粘贴到已完成部分的末尾。”不，那不是我们想要的。不要重试……嗯，好的，那没问题。</w:t>
      </w:r>
    </w:p>
    <w:p>
      <w:pPr>
        <w:pStyle w:val="BodyText"/>
      </w:pPr>
      <w:r>
        <w:t xml:space="preserve">让我们看看它是否能真正更新那个。在它做的时候，我可以快速向你们展示我们想实现什么。</w:t>
      </w:r>
    </w:p>
    <w:p>
      <w:pPr>
        <w:pStyle w:val="BodyText"/>
      </w:pPr>
      <w:r>
        <w:t xml:space="preserve">我这里有这个小东西，它列出了所有当前正在运行的 Cloud 会话。这是一个正在进行中的大工程。这个会话当前正在工作，所以它被标记为绿色，它在做一件事，如果它没在做什么事，它就被标记为橙色，这意味着它在等待输入。它也在这里显示，并且应该显示一个通知，但我目前关掉了。而且……哦，实际上没有通知显示，因为我们在录屏，就是这个原因。我希望这些……如果进程退出了，就像这样，它应该变红，我希望。哦，我还没实现那个。哦，现在它只是把它移除了。是的，我还没实现。清除所有……嗯，没关系。</w:t>
      </w:r>
    </w:p>
    <w:p>
      <w:pPr>
        <w:pStyle w:val="BodyText"/>
      </w:pPr>
      <w:r>
        <w:t xml:space="preserve">不管怎样，我的意思是，我们有绿色代表工作，黄色代表等待提示，红色代表已退出。我希望它们能被排序。所以我们稍后会用新的待办系统来实现这些。</w:t>
      </w:r>
    </w:p>
    <w:bookmarkEnd w:id="79"/>
    <w:bookmarkStart w:id="80" w:name="审查与迭代"/>
    <w:p>
      <w:pPr>
        <w:pStyle w:val="Heading3"/>
      </w:pPr>
      <w:r>
        <w:t xml:space="preserve">审查与迭代</w:t>
      </w:r>
    </w:p>
    <w:p>
      <w:pPr>
        <w:pStyle w:val="FirstParagraph"/>
      </w:pPr>
      <w:r>
        <w:t xml:space="preserve">让我们继续。它在这里做了什么？我想我需要重新加载这个。是的，不保存。这是关于这个工具不太好的地方之一。当 Claude 写入一个我打开的文件时，我在这里输入了东西，但即使我在它写入之前回到了旧版本，事情也会变得很奇怪。</w:t>
      </w:r>
    </w:p>
    <w:p>
      <w:pPr>
        <w:pStyle w:val="BodyText"/>
      </w:pPr>
      <w:r>
        <w:t xml:space="preserve">“使用待办事项中的‘怎么做’部分作为指导，而不是严格的规则。可以随意探索文件，并在需要时创建新文件。修改文件后，运行适当的检查。一旦完成，提交所有更改。推送提交，获取仓库的提交哈希值。更新文档。使用带有</w:t>
      </w:r>
      <w:r>
        <w:t xml:space="preserve"> </w:t>
      </w:r>
      <w:r>
        <w:rPr>
          <w:rStyle w:val="VerbatimChar"/>
        </w:rPr>
        <w:t xml:space="preserve">replaceAll: true</w:t>
      </w:r>
      <w:r>
        <w:t xml:space="preserve"> </w:t>
      </w:r>
      <w:r>
        <w:t xml:space="preserve">的编辑工具从待办部分移除该待办事项。使用编辑工具在第二行插入已完成的待办事项。”</w:t>
      </w:r>
    </w:p>
    <w:p>
      <w:pPr>
        <w:pStyle w:val="BodyText"/>
      </w:pPr>
      <w:r>
        <w:t xml:space="preserve">好的，在第一步的末尾我们只说了描述。我想要把完整的待办事项放到已完成部分，这样我就可以追踪我做了什么。</w:t>
      </w:r>
    </w:p>
    <w:p>
      <w:pPr>
        <w:pStyle w:val="BodyText"/>
      </w:pPr>
      <w:r>
        <w:t xml:space="preserve">让我们看看，还有别的吗？哦是的，在第一步的顶部，我们需要确保 LLM 理解它应该遵循它在正在修改的文件中看到的编码风格和模式。我想这实际上已经在 Claude Code 的系统提示中了，但多说一句也没坏处。这并不意味着我们不需要在提交前手动审查它做了什么，这是我们需要添加到第 3 步的另一件事。至少我是这么工作的，因为我想理解代码。</w:t>
      </w:r>
    </w:p>
    <w:p>
      <w:pPr>
        <w:pStyle w:val="BodyText"/>
      </w:pPr>
      <w:r>
        <w:t xml:space="preserve">好吧，我想我又修改了这个，所以我得……是的，就是这样。“构建时，遵循你正在修改的文件中的所有编码风格和模式，使用‘怎么做’部分。”这很好。“完整的待办事项内容，包括‘做什么’和‘怎么做’。”嗯，这看起来不错。</w:t>
      </w:r>
    </w:p>
    <w:p>
      <w:pPr>
        <w:pStyle w:val="BodyText"/>
      </w:pPr>
      <w:r>
        <w:t xml:space="preserve">好的，这是一个不错的初步版本。现在我们只是缺少这里的确认步骤。</w:t>
      </w:r>
    </w:p>
    <w:p>
      <w:pPr>
        <w:pStyle w:val="BodyText"/>
      </w:pPr>
      <w:r>
        <w:t xml:space="preserve">“请在提交前，增加一个确认步骤，要求用户审查所有文件。”“指示 LLM 使用 vs-claude 扩展来在 VS Code 内部显示每个被修改文件的工作区和 HEAD 之间的差异。”vs-claude 是我写的一个扩展，这样 Claude 就可以在 VS Code 中打开文件和差异。嗯，我想那应该可以。</w:t>
      </w:r>
    </w:p>
    <w:p>
      <w:pPr>
        <w:pStyle w:val="BodyText"/>
      </w:pPr>
      <w:r>
        <w:t xml:space="preserve">所以这看起来像一个相当完整的工作流，我想。现在我们可以快速测试一下。</w:t>
      </w:r>
    </w:p>
    <w:p>
      <w:pPr>
        <w:pStyle w:val="BodyText"/>
      </w:pPr>
      <w:r>
        <w:t xml:space="preserve">它做了什么？反向的。完美。它显示了它需要的确切内容。</w:t>
      </w:r>
    </w:p>
    <w:p>
      <w:pPr>
        <w:pStyle w:val="BodyText"/>
      </w:pPr>
      <w:r>
        <w:t xml:space="preserve">哦，告诉代理它实际上可以在一个 vs-claude open 调用中打开多个差异。这样我们就不会浪费回合。所以我们不会为每个文件都用一个回合来打开它，而是在一个回合里，希望 LLM 能做到这一点，传递一个要打开的东西的数组。因为老爹我可不想等。</w:t>
      </w:r>
    </w:p>
    <w:p>
      <w:pPr>
        <w:pStyle w:val="BodyText"/>
      </w:pPr>
      <w:r>
        <w:t xml:space="preserve">我想我们搞定了。把这个命令添加到 git。也把 todo.md 添加到 git，然后提交并推送这两个文件。让我们看看我们是否还有其他修改。我不认为有。不，看起来不错。</w:t>
      </w:r>
    </w:p>
    <w:bookmarkEnd w:id="80"/>
    <w:bookmarkStart w:id="81" w:name="实战测试"/>
    <w:p>
      <w:pPr>
        <w:pStyle w:val="Heading3"/>
      </w:pPr>
      <w:r>
        <w:t xml:space="preserve">实战测试</w:t>
      </w:r>
    </w:p>
    <w:p>
      <w:pPr>
        <w:pStyle w:val="FirstParagraph"/>
      </w:pPr>
      <w:r>
        <w:t xml:space="preserve">好了，现在我们可以尝试实现其中一个待办事项了。我有一个 development.md，也是由 Claude 生成的，我做了一些非常小的改动，因为我懒得去读这个。这可以是在第三步中注入的东西。哎呀。在这里，只是为了让它知道代码库的结构，但我不确定我们是否应该添加它。让我们不加试试，看看它做得怎么样。一旦待办事项的完善完成，我想这可以很好地替代 development.md。另外，在我们在处理事情时进行检查方面，这看起来还行。</w:t>
      </w:r>
    </w:p>
    <w:p>
      <w:pPr>
        <w:pStyle w:val="BodyText"/>
      </w:pPr>
      <w:r>
        <w:t xml:space="preserve">好了，让我们开始一个新的会话。我就用斜杠命令。斜杠命令不在这里。怎么回事？</w:t>
      </w:r>
    </w:p>
    <w:p>
      <w:pPr>
        <w:pStyle w:val="BodyText"/>
      </w:pPr>
      <w:r>
        <w:t xml:space="preserve">嗯，让我们问问 Claude。“我把一个斜杠命令放在</w:t>
      </w:r>
      <w:r>
        <w:t xml:space="preserve"> </w:t>
      </w:r>
      <w:r>
        <w:rPr>
          <w:rStyle w:val="VerbatimChar"/>
        </w:rPr>
        <w:t xml:space="preserve">.claude/commands</w:t>
      </w:r>
      <w:r>
        <w:t xml:space="preserve"> </w:t>
      </w:r>
      <w:r>
        <w:t xml:space="preserve">里了。为什么它没有在 Claude Code 中显示出来？”</w:t>
      </w:r>
    </w:p>
    <w:p>
      <w:pPr>
        <w:pStyle w:val="BodyText"/>
      </w:pPr>
      <w:r>
        <w:t xml:space="preserve">我的语言太糟糕了，以至于我用来做语音转录的模型 Whisper 总是以为我说的是“Cloud”而不是“Claude”。</w:t>
      </w:r>
    </w:p>
    <w:p>
      <w:pPr>
        <w:pStyle w:val="BodyText"/>
      </w:pPr>
      <w:r>
        <w:t xml:space="preserve">“Claude Code 查找自定义命令。我们需要移动……”嗯，别那么做。谢谢，现在你把它放到了我的主目录里。请撤销那个。</w:t>
      </w:r>
    </w:p>
    <w:p>
      <w:pPr>
        <w:pStyle w:val="BodyText"/>
      </w:pPr>
      <w:r>
        <w:t xml:space="preserve">我们也可以有项目本地的斜杠命令，我们……好的。你正在启动你的 Cloud 会话，确保文件有 .md 扩展名，检查命令名是否与内置命令冲突。哦，是的，那可能是……不，它实际上应该显示为</w:t>
      </w:r>
      <w:r>
        <w:t xml:space="preserve"> </w:t>
      </w:r>
      <w:r>
        <w:rPr>
          <w:rStyle w:val="VerbatimChar"/>
        </w:rPr>
        <w:t xml:space="preserve">/</w:t>
      </w:r>
      <w:r>
        <w:t xml:space="preserve">。让我们看看。</w:t>
      </w:r>
      <w:r>
        <w:rPr>
          <w:rStyle w:val="VerbatimChar"/>
        </w:rPr>
        <w:t xml:space="preserve">mario/todo</w:t>
      </w:r>
      <w:r>
        <w:t xml:space="preserve">。让我们重启这个。</w:t>
      </w:r>
      <w:r>
        <w:rPr>
          <w:rStyle w:val="VerbatimChar"/>
        </w:rPr>
        <w:t xml:space="preserve">mario/todo</w:t>
      </w:r>
      <w:r>
        <w:t xml:space="preserve">。啊哈，有趣。如果我之前改了这个，它会是项目名，然后是命令名。我明白了。有趣。但是没有</w:t>
      </w:r>
      <w:r>
        <w:t xml:space="preserve"> </w:t>
      </w:r>
      <w:r>
        <w:rPr>
          <w:rStyle w:val="VerbatimChar"/>
        </w:rPr>
        <w:t xml:space="preserve">todo</w:t>
      </w:r>
      <w:r>
        <w:t xml:space="preserve"> </w:t>
      </w:r>
      <w:r>
        <w:t xml:space="preserve">这个斜杠命令，所以我就再试一次</w:t>
      </w:r>
      <w:r>
        <w:t xml:space="preserve"> </w:t>
      </w:r>
      <w:r>
        <w:rPr>
          <w:rStyle w:val="VerbatimChar"/>
        </w:rPr>
        <w:t xml:space="preserve">todo</w:t>
      </w:r>
      <w:r>
        <w:t xml:space="preserve">。我应该读读 Claude 的发布说明。</w:t>
      </w:r>
    </w:p>
    <w:p>
      <w:pPr>
        <w:pStyle w:val="BodyText"/>
      </w:pPr>
      <w:r>
        <w:rPr>
          <w:rStyle w:val="VerbatimChar"/>
        </w:rPr>
        <w:t xml:space="preserve">/todo</w:t>
      </w:r>
    </w:p>
    <w:p>
      <w:pPr>
        <w:pStyle w:val="BodyText"/>
      </w:pPr>
      <w:r>
        <w:t xml:space="preserve">是的，完美。所以，让我们看看。根据我的计算，它应该首先检查这个文件是否存在。如果</w:t>
      </w:r>
      <w:r>
        <w:t xml:space="preserve"> </w:t>
      </w:r>
      <w:r>
        <w:rPr>
          <w:rStyle w:val="VerbatimChar"/>
        </w:rPr>
        <w:t xml:space="preserve">ls</w:t>
      </w:r>
      <w:r>
        <w:t xml:space="preserve">，它存在。不，它在……让我们看看，是第 3 行吗？这正确吗？是的。读取内容。</w:t>
      </w:r>
      <w:r>
        <w:rPr>
          <w:rStyle w:val="VerbatimChar"/>
        </w:rPr>
        <w:t xml:space="preserve">todo</w:t>
      </w:r>
      <w:r>
        <w:t xml:space="preserve">。它是从第 3 行开始读的吗？读取偏移量 3，很好。</w:t>
      </w:r>
    </w:p>
    <w:p>
      <w:pPr>
        <w:pStyle w:val="BodyText"/>
      </w:pPr>
      <w:r>
        <w:t xml:space="preserve">这是待办事项：</w:t>
      </w:r>
    </w:p>
    <w:p>
      <w:pPr>
        <w:numPr>
          <w:ilvl w:val="0"/>
          <w:numId w:val="1088"/>
        </w:numPr>
        <w:pStyle w:val="Compact"/>
      </w:pPr>
      <w:r>
        <w:t xml:space="preserve">按状态对控制窗口中的会话进行排序。</w:t>
      </w:r>
    </w:p>
    <w:p>
      <w:pPr>
        <w:numPr>
          <w:ilvl w:val="0"/>
          <w:numId w:val="1088"/>
        </w:numPr>
        <w:pStyle w:val="Compact"/>
      </w:pPr>
      <w:r>
        <w:t xml:space="preserve">检查并显示会话监控持续时间。</w:t>
      </w:r>
    </w:p>
    <w:p>
      <w:pPr>
        <w:numPr>
          <w:ilvl w:val="0"/>
          <w:numId w:val="1088"/>
        </w:numPr>
        <w:pStyle w:val="Compact"/>
      </w:pPr>
      <w:r>
        <w:t xml:space="preserve">将“全部清除”更改为“清除已退出”。</w:t>
      </w:r>
    </w:p>
    <w:p>
      <w:pPr>
        <w:numPr>
          <w:ilvl w:val="0"/>
          <w:numId w:val="1088"/>
        </w:numPr>
        <w:pStyle w:val="Compact"/>
      </w:pPr>
      <w:r>
        <w:t xml:space="preserve">按状态对控制窗口中的会话进行排序。（重复了）</w:t>
      </w:r>
    </w:p>
    <w:p>
      <w:pPr>
        <w:pStyle w:val="FirstParagraph"/>
      </w:pPr>
      <w:r>
        <w:t xml:space="preserve">嗯，让我们先做这个，因为为此我们还需要跟踪已退出的进程。这主要是在 Swift 代码库中。</w:t>
      </w:r>
    </w:p>
    <w:p>
      <w:pPr>
        <w:pStyle w:val="BodyText"/>
      </w:pPr>
      <w:r>
        <w:t xml:space="preserve">“你选择了待办事项 1”，所以它现在向我展示了原文。是的，当然。我们让它完善一下。</w:t>
      </w:r>
    </w:p>
    <w:p>
      <w:pPr>
        <w:pStyle w:val="BodyText"/>
      </w:pPr>
      <w:r>
        <w:t xml:space="preserve">“看了一下待办事项，我注意到有个拼写错误。嗯，好吧。当你说‘控制窗口’时，你是指一个特定的 UI 组件吗？”</w:t>
      </w:r>
    </w:p>
    <w:p>
      <w:pPr>
        <w:pStyle w:val="BodyText"/>
      </w:pPr>
      <w:r>
        <w:t xml:space="preserve">这是控制窗口。是的，它现在读取代码没问题。所以，</w:t>
      </w:r>
      <w:r>
        <w:rPr>
          <w:rStyle w:val="VerbatimChar"/>
        </w:rPr>
        <w:t xml:space="preserve">README.md</w:t>
      </w:r>
      <w:r>
        <w:t xml:space="preserve"> </w:t>
      </w:r>
      <w:r>
        <w:t xml:space="preserve">和</w:t>
      </w:r>
      <w:r>
        <w:t xml:space="preserve"> </w:t>
      </w:r>
      <w:r>
        <w:rPr>
          <w:rStyle w:val="VerbatimChar"/>
        </w:rPr>
        <w:t xml:space="preserve">Source/Mac/Daemon</w:t>
      </w:r>
      <w:r>
        <w:t xml:space="preserve">，我想是的。是的，</w:t>
      </w:r>
      <w:r>
        <w:rPr>
          <w:rStyle w:val="VerbatimChar"/>
        </w:rPr>
        <w:t xml:space="preserve">Daemon.swift</w:t>
      </w:r>
      <w:r>
        <w:t xml:space="preserve">。</w:t>
      </w:r>
    </w:p>
    <w:p>
      <w:pPr>
        <w:pStyle w:val="BodyText"/>
      </w:pPr>
      <w:r>
        <w:t xml:space="preserve">我有个更好的主意。这实际上是一个有趣的观点。所以当我开始一个新会修时，它完全不知道这个项目是关于什么的。所以我们或许应该把这个加到这里。哦，天哪，我需要像只猿猴一样用键盘打字。哦，它用了一个任务。哦，那真好笑。花了 21000 个 token 就为了读两个文件。</w:t>
      </w:r>
    </w:p>
    <w:p>
      <w:pPr>
        <w:pStyle w:val="BodyText"/>
      </w:pPr>
      <w:r>
        <w:t xml:space="preserve">好的。“现在我比刚才更了解这个应用了。待办事项有个拼写错误，而且似乎提到了状态。根据代码，它们并没有准确地提到当前的实现。有工作和空闲状态。当前实现中没有明确的红色‘已退出’状态。这是对的。死掉的会话每五秒会自动移除。一个新的‘已退出’状态。是的，我想添加一个新的‘已退出’状态。所以我们不是每五秒移除它们，而是在内存中将它们标记为已退出。而不是自动移除它们，这意味着会话会存在，并且会变成红色，可见的。你可以手动清除这些会话。完全正确，那个叫‘全部清除’的按钮现在应该叫‘清除已退出’，并且只移除已退出的会话，也就是从内存存储中移除它们。排序顺序应该是……这没问题。会话是否应该显示它们退出的时间戳？我们对保留多少有限制吗？”</w:t>
      </w:r>
    </w:p>
    <w:p>
      <w:pPr>
        <w:pStyle w:val="BodyText"/>
      </w:pPr>
      <w:r>
        <w:t xml:space="preserve">我们没有限制。我们暂时不需要跟踪时间戳。那是稍后的另一个待办事项。过一段时间后。不，不，不，清除应该是手动的。</w:t>
      </w:r>
    </w:p>
    <w:p>
      <w:pPr>
        <w:pStyle w:val="BodyText"/>
      </w:pPr>
      <w:r>
        <w:t xml:space="preserve">“我完全理解了。让我为这个待办事项呈现一个澄清后的‘做什么’。”</w:t>
      </w:r>
    </w:p>
    <w:p>
      <w:pPr>
        <w:pStyle w:val="BodyText"/>
      </w:pPr>
      <w:r>
        <w:t xml:space="preserve">让我们看看。</w:t>
      </w:r>
    </w:p>
    <w:p>
      <w:pPr>
        <w:numPr>
          <w:ilvl w:val="0"/>
          <w:numId w:val="1089"/>
        </w:numPr>
        <w:pStyle w:val="Compact"/>
      </w:pPr>
      <w:r>
        <w:t xml:space="preserve">为已结束进程的会话添加一个新的“已退出”状态。</w:t>
      </w:r>
    </w:p>
    <w:p>
      <w:pPr>
        <w:numPr>
          <w:ilvl w:val="0"/>
          <w:numId w:val="1089"/>
        </w:numPr>
        <w:pStyle w:val="Compact"/>
      </w:pPr>
      <w:r>
        <w:t xml:space="preserve">在内存中标记会话为已退出，而不是移除它们。</w:t>
      </w:r>
    </w:p>
    <w:p>
      <w:pPr>
        <w:numPr>
          <w:ilvl w:val="0"/>
          <w:numId w:val="1089"/>
        </w:numPr>
        <w:pStyle w:val="Compact"/>
      </w:pPr>
      <w:r>
        <w:t xml:space="preserve">不自动清除已退出的会话。它们会一直保留直到手动清除。</w:t>
      </w:r>
    </w:p>
    <w:p>
      <w:pPr>
        <w:numPr>
          <w:ilvl w:val="0"/>
          <w:numId w:val="1089"/>
        </w:numPr>
        <w:pStyle w:val="Compact"/>
      </w:pPr>
      <w:r>
        <w:t xml:space="preserve">在控制窗口中按状态排序会话。</w:t>
      </w:r>
    </w:p>
    <w:p>
      <w:pPr>
        <w:numPr>
          <w:ilvl w:val="0"/>
          <w:numId w:val="1089"/>
        </w:numPr>
        <w:pStyle w:val="Compact"/>
      </w:pPr>
      <w:r>
        <w:t xml:space="preserve">将“全部清除”按钮更新为“清除已退出”。只从内存存储中移除已退出的会话。保留工作和空闲状态的会话。</w:t>
      </w:r>
    </w:p>
    <w:p>
      <w:pPr>
        <w:pStyle w:val="FirstParagraph"/>
      </w:pPr>
      <w:r>
        <w:t xml:space="preserve">是的，完美。所以它现在进入了这个阶段。并且应该继续调查“怎么做”。它正在启动一个任务代理来做这件事。这是提示。让我们看看我们能不能看到完整的东西。不，我们看不到。哦我的天。Cloud Code 有个错误。哦我的天。我回不去了。哦，这太糟糕了。啊，天杀的。现在我们得重复这个了。看来是这样。啊，天哪。保存。继续有帮助。好的，很好。</w:t>
      </w:r>
    </w:p>
    <w:p>
      <w:pPr>
        <w:pStyle w:val="BodyText"/>
      </w:pPr>
      <w:r>
        <w:t xml:space="preserve">好的，看起来</w:t>
      </w:r>
      <w:r>
        <w:t xml:space="preserve"> </w:t>
      </w:r>
      <w:r>
        <w:rPr>
          <w:rStyle w:val="VerbatimChar"/>
        </w:rPr>
        <w:t xml:space="preserve">Control+R</w:t>
      </w:r>
      <w:r>
        <w:t xml:space="preserve"> </w:t>
      </w:r>
      <w:r>
        <w:t xml:space="preserve">可以工作，但</w:t>
      </w:r>
      <w:r>
        <w:t xml:space="preserve"> </w:t>
      </w:r>
      <w:r>
        <w:rPr>
          <w:rStyle w:val="VerbatimChar"/>
        </w:rPr>
        <w:t xml:space="preserve">Control+E</w:t>
      </w:r>
      <w:r>
        <w:t xml:space="preserve"> </w:t>
      </w:r>
      <w:r>
        <w:t xml:space="preserve">会进入一个无法恢复的错误模式。哦，该死的。我讨厌它们不显示任务在做什么。让我们不要按</w:t>
      </w:r>
      <w:r>
        <w:t xml:space="preserve"> </w:t>
      </w:r>
      <w:r>
        <w:rPr>
          <w:rStyle w:val="VerbatimChar"/>
        </w:rPr>
        <w:t xml:space="preserve">Control+E</w:t>
      </w:r>
      <w:r>
        <w:t xml:space="preserve">。所以这是提示。它告诉代理，分析代码，请理解如何实现会话。按状态排序，专注于……管理、渲染控制、渲染 UI、会话清理、移除发生的地方。查看需要的具体更改类型。返回需要更改的文件路径。嗯，听起来不错。</w:t>
      </w:r>
    </w:p>
    <w:p>
      <w:pPr>
        <w:pStyle w:val="BodyText"/>
      </w:pPr>
      <w:r>
        <w:t xml:space="preserve">让我们看看。哦，这花了很长时间。让我检查一下。啊，完美。28000 个 token。所以读取</w:t>
      </w:r>
      <w:r>
        <w:t xml:space="preserve"> </w:t>
      </w:r>
      <w:r>
        <w:rPr>
          <w:rStyle w:val="VerbatimChar"/>
        </w:rPr>
        <w:t xml:space="preserve">README</w:t>
      </w:r>
      <w:r>
        <w:t xml:space="preserve"> </w:t>
      </w:r>
      <w:r>
        <w:t xml:space="preserve">和</w:t>
      </w:r>
      <w:r>
        <w:t xml:space="preserve"> </w:t>
      </w:r>
      <w:r>
        <w:rPr>
          <w:rStyle w:val="VerbatimChar"/>
        </w:rPr>
        <w:t xml:space="preserve">Daemon.swift</w:t>
      </w:r>
      <w:r>
        <w:t xml:space="preserve"> </w:t>
      </w:r>
      <w:r>
        <w:t xml:space="preserve">花了 21000 个 token，而做一个完整的代码库分析花了 28000 个 token。这说得通。</w:t>
      </w:r>
    </w:p>
    <w:p>
      <w:pPr>
        <w:pStyle w:val="BodyText"/>
      </w:pPr>
      <w:r>
        <w:t xml:space="preserve">这是“怎么做”：</w:t>
      </w:r>
      <w:r>
        <w:t xml:space="preserve"> </w:t>
      </w:r>
      <w:r>
        <w:t xml:space="preserve">要修改的文件：</w:t>
      </w:r>
      <w:r>
        <w:t xml:space="preserve"> </w:t>
      </w:r>
      <w:r>
        <w:rPr>
          <w:rStyle w:val="VerbatimChar"/>
        </w:rPr>
        <w:t xml:space="preserve">Daemon.swift</w:t>
      </w:r>
      <w:r>
        <w:t xml:space="preserve">:</w:t>
      </w:r>
    </w:p>
    <w:p>
      <w:pPr>
        <w:numPr>
          <w:ilvl w:val="0"/>
          <w:numId w:val="1090"/>
        </w:numPr>
        <w:pStyle w:val="Compact"/>
      </w:pPr>
      <w:r>
        <w:t xml:space="preserve">在</w:t>
      </w:r>
      <w:r>
        <w:t xml:space="preserve"> </w:t>
      </w:r>
      <w:r>
        <w:rPr>
          <w:rStyle w:val="VerbatimChar"/>
        </w:rPr>
        <w:t xml:space="preserve">SessionStatus</w:t>
      </w:r>
      <w:r>
        <w:t xml:space="preserve"> </w:t>
      </w:r>
      <w:r>
        <w:t xml:space="preserve">枚举中添加</w:t>
      </w:r>
      <w:r>
        <w:t xml:space="preserve"> </w:t>
      </w:r>
      <w:r>
        <w:rPr>
          <w:rStyle w:val="VerbatimChar"/>
        </w:rPr>
        <w:t xml:space="preserve">exited</w:t>
      </w:r>
      <w:r>
        <w:t xml:space="preserve">。</w:t>
      </w:r>
    </w:p>
    <w:p>
      <w:pPr>
        <w:numPr>
          <w:ilvl w:val="0"/>
          <w:numId w:val="1090"/>
        </w:numPr>
        <w:pStyle w:val="Compact"/>
      </w:pPr>
      <w:r>
        <w:t xml:space="preserve">更新</w:t>
      </w:r>
      <w:r>
        <w:t xml:space="preserve"> </w:t>
      </w:r>
      <w:r>
        <w:rPr>
          <w:rStyle w:val="VerbatimChar"/>
        </w:rPr>
        <w:t xml:space="preserve">removeDeadSessions</w:t>
      </w:r>
      <w:r>
        <w:t xml:space="preserve"> </w:t>
      </w:r>
      <w:r>
        <w:t xml:space="preserve">方法。我应该告诉它。是的，我讨厌这个。它应该输出完整的文件名，冒号，然后是行号，但是，呃，算了。我们就这样吧。很容易看出来。所以更新</w:t>
      </w:r>
      <w:r>
        <w:t xml:space="preserve"> </w:t>
      </w:r>
      <w:r>
        <w:rPr>
          <w:rStyle w:val="VerbatimChar"/>
        </w:rPr>
        <w:t xml:space="preserve">removeDeadSessions</w:t>
      </w:r>
      <w:r>
        <w:t xml:space="preserve"> </w:t>
      </w:r>
      <w:r>
        <w:t xml:space="preserve">方法。不是移除死掉的会话，而是将它们标记为已退出。</w:t>
      </w:r>
    </w:p>
    <w:p>
      <w:pPr>
        <w:numPr>
          <w:ilvl w:val="0"/>
          <w:numId w:val="1090"/>
        </w:numPr>
        <w:pStyle w:val="Compact"/>
      </w:pPr>
      <w:r>
        <w:t xml:space="preserve">当会话排序时。嗯，听起来不错。</w:t>
      </w:r>
      <w:r>
        <w:rPr>
          <w:rStyle w:val="VerbatimChar"/>
        </w:rPr>
        <w:t xml:space="preserve">sortSessions</w:t>
      </w:r>
      <w:r>
        <w:t xml:space="preserve">，第 69 行。让我们看看。所以会话是按时间戳排序的。啊，有趣。是的，那说得通。</w:t>
      </w:r>
    </w:p>
    <w:p>
      <w:pPr>
        <w:numPr>
          <w:ilvl w:val="0"/>
          <w:numId w:val="1090"/>
        </w:numPr>
        <w:pStyle w:val="Compact"/>
      </w:pPr>
      <w:r>
        <w:rPr>
          <w:rStyle w:val="VerbatimChar"/>
        </w:rPr>
        <w:t xml:space="preserve">clearAll</w:t>
      </w:r>
      <w:r>
        <w:t xml:space="preserve">，第 355 行。好的。是的，改那个。删除所有。</w:t>
      </w:r>
    </w:p>
    <w:p>
      <w:pPr>
        <w:numPr>
          <w:ilvl w:val="0"/>
          <w:numId w:val="1090"/>
        </w:numPr>
        <w:pStyle w:val="Compact"/>
      </w:pPr>
      <w:r>
        <w:t xml:space="preserve">为已退出的会话添加视觉上的区分。在第 42 行之后。嗯，我猜是。添加不透明度修饰符，使已退出的会话看起来褪色。</w:t>
      </w:r>
    </w:p>
    <w:p>
      <w:pPr>
        <w:pStyle w:val="FirstParagraph"/>
      </w:pPr>
      <w:r>
        <w:t xml:space="preserve">嗯，听起来很棒。“它看起来提到了吗？”是的，看起来太棒了，我的朋友。</w:t>
      </w:r>
    </w:p>
    <w:p>
      <w:pPr>
        <w:pStyle w:val="BodyText"/>
      </w:pPr>
      <w:r>
        <w:t xml:space="preserve">好的。所以按照我们斜杠命令的工作流，它现在应该使用编辑工具用完善后的版本替换旧的待办事项。让我们看看。哦我的天。哦是的，“应该用这个完善后的版本更新</w:t>
      </w:r>
      <w:r>
        <w:t xml:space="preserve"> </w:t>
      </w:r>
      <w:r>
        <w:rPr>
          <w:rStyle w:val="VerbatimChar"/>
        </w:rPr>
        <w:t xml:space="preserve">docs/todo.md</w:t>
      </w:r>
      <w:r>
        <w:t xml:space="preserve">。”是的。完美。爱了。</w:t>
      </w:r>
    </w:p>
    <w:p>
      <w:pPr>
        <w:pStyle w:val="BodyText"/>
      </w:pPr>
      <w:r>
        <w:t xml:space="preserve">好的。我想我之前又修改了这个。太好了。这正是我想要的。现在让我们进行到实现阶段。听起来不错。哎呀。让我们改一下。</w:t>
      </w:r>
    </w:p>
    <w:p>
      <w:pPr>
        <w:pStyle w:val="BodyText"/>
      </w:pPr>
      <w:r>
        <w:t xml:space="preserve">所以，实现，它做了什么？它没有读取</w:t>
      </w:r>
      <w:r>
        <w:t xml:space="preserve"> </w:t>
      </w:r>
      <w:r>
        <w:rPr>
          <w:rStyle w:val="VerbatimChar"/>
        </w:rPr>
        <w:t xml:space="preserve">Daemon.swift</w:t>
      </w:r>
      <w:r>
        <w:t xml:space="preserve"> </w:t>
      </w:r>
      <w:r>
        <w:t xml:space="preserve">的全部内容，这不理想。而且，问题是这需要，实际上，它需要复选框吗？不，我想没关系。我想如果我们必须恢复，那么当它再次遍历所有这些并看到我们已经做了更改时，它只会说，“啊，这个已经完成了。”所以这些复选框作为状态跟踪器应该足够了，我猜。</w:t>
      </w:r>
    </w:p>
    <w:p>
      <w:pPr>
        <w:pStyle w:val="BodyText"/>
      </w:pPr>
      <w:r>
        <w:t xml:space="preserve">啊，有趣。所以它没有考虑我们实际写出的信息。排序，做这个，然后按时间戳，这说得通。是的，是的，是的。看起来不错。</w:t>
      </w:r>
    </w:p>
    <w:p>
      <w:pPr>
        <w:pStyle w:val="BodyText"/>
      </w:pPr>
      <w:r>
        <w:t xml:space="preserve">与此同时，我可以看看 Hacker News 或者别的什么。我只是想看看它在做什么。那对你们来说可能更有趣。</w:t>
      </w:r>
    </w:p>
    <w:p>
      <w:pPr>
        <w:pStyle w:val="BodyText"/>
      </w:pPr>
      <w:r>
        <w:t xml:space="preserve">是的，不透明度的更改，然后应该就完成了。现在运行检查并修复任何问题。啊，“全部清除”按钮。是的，我想这需要，那需要复选框。</w:t>
      </w:r>
    </w:p>
    <w:bookmarkEnd w:id="81"/>
    <w:bookmarkStart w:id="82" w:name="再次迭代工作流"/>
    <w:p>
      <w:pPr>
        <w:pStyle w:val="Heading3"/>
      </w:pPr>
      <w:r>
        <w:t xml:space="preserve">再次迭代工作流</w:t>
      </w:r>
    </w:p>
    <w:p>
      <w:pPr>
        <w:pStyle w:val="FirstParagraph"/>
      </w:pPr>
      <w:r>
        <w:t xml:space="preserve">让我们看看。让我们打开一个新的会话来通过 Claude 编辑我们的斜杠命令。让我们看看。那排除了外部会话。它有自己的待办列表没关系，对吧？但我们绝对想要为“怎么做”的部分添加复选框。</w:t>
      </w:r>
    </w:p>
    <w:p>
      <w:pPr>
        <w:pStyle w:val="BodyText"/>
      </w:pPr>
      <w:r>
        <w:t xml:space="preserve">哦天，哇，这他妈是什么？这是什么？哦我的天。我也讨厌 Claude 自动更新。这太糟糕了。编辑菜单项并找到</w:t>
      </w:r>
      <w:r>
        <w:t xml:space="preserve"> </w:t>
      </w:r>
      <w:r>
        <w:rPr>
          <w:rStyle w:val="VerbatimChar"/>
        </w:rPr>
        <w:t xml:space="preserve">clearAll</w:t>
      </w:r>
      <w:r>
        <w:t xml:space="preserve"> </w:t>
      </w:r>
      <w:r>
        <w:t xml:space="preserve">方法。不，那不是我们想恢复的。</w:t>
      </w:r>
    </w:p>
    <w:p>
      <w:pPr>
        <w:pStyle w:val="BodyText"/>
      </w:pPr>
      <w:r>
        <w:t xml:space="preserve">好的，这是我们想恢复的，自定义命令，我要做的是，我们生成的“怎么做”应该为每个“怎么做”项都有一个复选框。在实现过程中，LLM 应该勾选那些复选框并相应地更新</w:t>
      </w:r>
      <w:r>
        <w:t xml:space="preserve"> </w:t>
      </w:r>
      <w:r>
        <w:rPr>
          <w:rStyle w:val="VerbatimChar"/>
        </w:rPr>
        <w:t xml:space="preserve">todo.md</w:t>
      </w:r>
      <w:r>
        <w:t xml:space="preserve"> </w:t>
      </w:r>
      <w:r>
        <w:t xml:space="preserve">文件。这样我们就可以跟踪 LLM 实现“怎么做”项的进度。请相应地更新</w:t>
      </w:r>
      <w:r>
        <w:t xml:space="preserve"> </w:t>
      </w:r>
      <w:r>
        <w:rPr>
          <w:rStyle w:val="VerbatimChar"/>
        </w:rPr>
        <w:t xml:space="preserve">.claude/command/todo.md</w:t>
      </w:r>
      <w:r>
        <w:t xml:space="preserve"> </w:t>
      </w:r>
      <w:r>
        <w:t xml:space="preserve">文件。</w:t>
      </w:r>
    </w:p>
    <w:p>
      <w:pPr>
        <w:pStyle w:val="BodyText"/>
      </w:pPr>
      <w:r>
        <w:t xml:space="preserve">好了，这个小家伙。“请审查更改。”好的，酷。</w:t>
      </w:r>
    </w:p>
    <w:p>
      <w:pPr>
        <w:pStyle w:val="BodyText"/>
      </w:pPr>
      <w:r>
        <w:t xml:space="preserve">所以它通过我的小 VS Code、VS Claude 插件打开了</w:t>
      </w:r>
      <w:r>
        <w:t xml:space="preserve"> </w:t>
      </w:r>
      <w:r>
        <w:rPr>
          <w:rStyle w:val="VerbatimChar"/>
        </w:rPr>
        <w:t xml:space="preserve">daemon-swift</w:t>
      </w:r>
      <w:r>
        <w:t xml:space="preserve"> </w:t>
      </w:r>
      <w:r>
        <w:t xml:space="preserve">的 git diff。所以我们添加了一个新的会话状态，</w:t>
      </w:r>
      <w:r>
        <w:rPr>
          <w:rStyle w:val="VerbatimChar"/>
        </w:rPr>
        <w:t xml:space="preserve">exited</w:t>
      </w:r>
      <w:r>
        <w:t xml:space="preserve">。我们先按状态排序，然后按时间戳。我们在这里做什么？移除会话。我们检查它是否死了。如果它死了并且状态还不是</w:t>
      </w:r>
      <w:r>
        <w:t xml:space="preserve"> </w:t>
      </w:r>
      <w:r>
        <w:rPr>
          <w:rStyle w:val="VerbatimChar"/>
        </w:rPr>
        <w:t xml:space="preserve">exited</w:t>
      </w:r>
      <w:r>
        <w:t xml:space="preserve">，那么我们把会话标记为</w:t>
      </w:r>
      <w:r>
        <w:t xml:space="preserve"> </w:t>
      </w:r>
      <w:r>
        <w:rPr>
          <w:rStyle w:val="VerbatimChar"/>
        </w:rPr>
        <w:t xml:space="preserve">exited</w:t>
      </w:r>
      <w:r>
        <w:t xml:space="preserve">。或者更确切地说，我们记录下我们把它标记为</w:t>
      </w:r>
      <w:r>
        <w:t xml:space="preserve"> </w:t>
      </w:r>
      <w:r>
        <w:rPr>
          <w:rStyle w:val="VerbatimChar"/>
        </w:rPr>
        <w:t xml:space="preserve">exited</w:t>
      </w:r>
      <w:r>
        <w:t xml:space="preserve">。把它标记为</w:t>
      </w:r>
      <w:r>
        <w:t xml:space="preserve"> </w:t>
      </w:r>
      <w:r>
        <w:rPr>
          <w:rStyle w:val="VerbatimChar"/>
        </w:rPr>
        <w:t xml:space="preserve">exited</w:t>
      </w:r>
      <w:r>
        <w:t xml:space="preserve">。听起来不错。不移除它。</w:t>
      </w:r>
    </w:p>
    <w:p>
      <w:pPr>
        <w:pStyle w:val="BodyText"/>
      </w:pPr>
      <w:r>
        <w:t xml:space="preserve">下面是什么？我们把按钮从“全部清除”重命名为“清除已退出”。移除所有，然后传入……让我们看看。好的，那只是过滤会话并移除所有已退出的。状态图标现在有三种状态。不透明度更改，这样死掉的或已退出的会话会褪色。清除已退出。那只是回调的设置。就是这样。是的，完美。看起来太棒了。是的，爱了。</w:t>
      </w:r>
    </w:p>
    <w:p>
      <w:pPr>
        <w:pStyle w:val="BodyText"/>
      </w:pPr>
      <w:r>
        <w:t xml:space="preserve">我们不测试。我们在生产环境测试。</w:t>
      </w:r>
    </w:p>
    <w:bookmarkEnd w:id="82"/>
    <w:bookmarkStart w:id="83" w:name="最终测试与结论"/>
    <w:p>
      <w:pPr>
        <w:pStyle w:val="Heading3"/>
      </w:pPr>
      <w:r>
        <w:t xml:space="preserve">最终测试与结论</w:t>
      </w:r>
    </w:p>
    <w:p>
      <w:pPr>
        <w:pStyle w:val="FirstParagraph"/>
      </w:pPr>
      <w:r>
        <w:t xml:space="preserve">好的，让我们看看我们在这里做了什么。“呈现格式文本，实现步骤应该……”嗯，这个不错。它完成了吗？更新它。好的，那很好。完美。</w:t>
      </w:r>
    </w:p>
    <w:p>
      <w:pPr>
        <w:pStyle w:val="BodyText"/>
      </w:pPr>
      <w:r>
        <w:t xml:space="preserve">有了这个，我们应该有一个全新的显示控制中心了。这里现在有两个。我不确定这是否已经是最新版本的控制中心了。所以这个更改已成功提交。让我们看看如果我们杀了这个。不，还不是最新的。这是旧的，会移除已退出的会话。让我们试着杀了这个，然后我们应该能得到最新版本。它构建了吗？让我们看看。是的，它构建了一个新的守护进程。所以现在这个应该是新的守护进程了。</w:t>
      </w:r>
    </w:p>
    <w:p>
      <w:pPr>
        <w:pStyle w:val="BodyText"/>
      </w:pPr>
      <w:r>
        <w:t xml:space="preserve">然后我们只需打开一个新的 Cloud 会话。这是现有的一个。它还在工作。所以它说没有消息。这个下一步需要更新。进入待办事项。然后我们说“say hi”。现在我们应该在这里看到一个东西。是的，它说了 hi，现在是黄色的。现在我们杀了它，它应该变红并移动到列表底部。它没有移动到列表底部。该死的。</w:t>
      </w:r>
    </w:p>
    <w:p>
      <w:pPr>
        <w:pStyle w:val="BodyText"/>
      </w:pPr>
      <w:r>
        <w:t xml:space="preserve">好吧，这是稍后要修复的一个 bug。但看起来系统是工作的。现在它在底部了。有趣。</w:t>
      </w:r>
    </w:p>
    <w:p>
      <w:pPr>
        <w:pStyle w:val="BodyText"/>
      </w:pPr>
      <w:r>
        <w:t xml:space="preserve">哦，我们搞定了。再见。</w:t>
      </w:r>
    </w:p>
    <w:p>
      <w:r>
        <w:pict>
          <v:rect style="width:0;height:1.5pt" o:hralign="center" o:hrstd="t" o:hr="t"/>
        </w:pict>
      </w:r>
    </w:p>
    <w:bookmarkEnd w:id="83"/>
    <w:bookmarkEnd w:id="84"/>
    <w:bookmarkStart w:id="90" w:name="readitlater-19-02-37"/>
    <w:p>
      <w:pPr>
        <w:pStyle w:val="Heading1"/>
      </w:pPr>
      <w:r>
        <w:t xml:space="preserve">ReadItLater 19-02-37</w:t>
      </w:r>
    </w:p>
    <w:p>
      <w:pPr>
        <w:pStyle w:val="FirstParagraph"/>
      </w:pPr>
      <w:r>
        <w:t xml:space="preserve">好的，这是为您生成的完整简体中文语音文字稿：</w:t>
      </w:r>
    </w:p>
    <w:bookmarkStart w:id="85" w:name="meta一亿美元挖人新时代的人才价值"/>
    <w:p>
      <w:pPr>
        <w:pStyle w:val="Heading3"/>
      </w:pPr>
      <w:r>
        <w:t xml:space="preserve">Meta一亿美元挖人：新时代的人才价值</w:t>
      </w:r>
    </w:p>
    <w:p>
      <w:pPr>
        <w:pStyle w:val="FirstParagraph"/>
      </w:pPr>
      <w:r>
        <w:t xml:space="preserve">大家好，最近有一条新闻很颠覆大家的三观，就是Meta小扎为了组建他们的Superintelligence团队，不惜重金去各个地方挖人，挖来的人也都确实是重磅，而且他们是用一个亿的sign on bonus去挖的。这个sign on bonus是什么意思呢？就是不管你的工作怎么样，只要你签了这个合同，你就可以拿到1亿美元，的确是挖人的顶级手笔了。</w:t>
      </w:r>
    </w:p>
    <w:p>
      <w:pPr>
        <w:pStyle w:val="BodyText"/>
      </w:pPr>
      <w:r>
        <w:t xml:space="preserve">如果看这个新闻的同学会注意到，这里边有一个我们频道上熟悉的名字就是Shuchao。然后相信看过Shuchao那期视频的同学们，对1亿美元这个数字，也不会觉得特别的惊讶。因为大家看了一个视频，就很明显能感觉到，Shuchao在过去就帮公司创造了远远不止这个1亿美元的价值，证明了自己是有能力十倍百倍地给公司创造这样的价值的。所以说Meta这笔钱，其实是一个非常正确的投资，也是新时代的人才价值的体现。</w:t>
      </w:r>
    </w:p>
    <w:p>
      <w:pPr>
        <w:pStyle w:val="BodyText"/>
      </w:pPr>
      <w:r>
        <w:t xml:space="preserve">这个新闻里边有一件事很有意思啊，就是有人把Meta用1亿美元去挖人，和当年C罗转会费进行比较。因为当年C罗也创造了天价转会费嘛，是8,000万美元的转会费。当然了，那个是09年的C罗的转会，现在是25年的AI，而且C罗那个是转会费，也不是像现在这样的sign on bonus。这边有很多不一样的点，但是毋庸置疑的是，无论是C罗还是现在的AI人才，他们的价值和价格都是极高的。</w:t>
      </w:r>
    </w:p>
    <w:bookmarkEnd w:id="85"/>
    <w:bookmarkStart w:id="86" w:name="赚大钱的共同因素杠杆"/>
    <w:p>
      <w:pPr>
        <w:pStyle w:val="Heading3"/>
      </w:pPr>
      <w:r>
        <w:t xml:space="preserve">赚大钱的共同因素：杠杆</w:t>
      </w:r>
    </w:p>
    <w:p>
      <w:pPr>
        <w:pStyle w:val="FirstParagraph"/>
      </w:pPr>
      <w:r>
        <w:t xml:space="preserve">而且其实决定他们价格的，是有一个共同因素，无论你是踢足球也好、还是演员也好、还是做AI也好，这个共同的因素就是</w:t>
      </w:r>
      <w:r>
        <w:rPr>
          <w:bCs/>
          <w:b/>
        </w:rPr>
        <w:t xml:space="preserve">杠杆</w:t>
      </w:r>
      <w:r>
        <w:t xml:space="preserve">。</w:t>
      </w:r>
    </w:p>
    <w:p>
      <w:pPr>
        <w:pStyle w:val="BodyText"/>
      </w:pPr>
      <w:r>
        <w:t xml:space="preserve">说到人为什么值钱啊，我们其实很多同学们还抱着学校里的那种人才观，也就是说，大家感觉公司给你发钱，好像是为了奖励你的辛苦付出。因为我们在学校里边的时候，都是我们做了什么好事，然后我们有什么好成绩，然后学校会给我们奖励。这个钱是跟我们的effort，或者说跟我们的input，或者说我们产出吧，就是一个打分，是正相关的。</w:t>
      </w:r>
    </w:p>
    <w:p>
      <w:pPr>
        <w:pStyle w:val="BodyText"/>
      </w:pPr>
      <w:r>
        <w:t xml:space="preserve">但是实际上在商业社会里边，在商言商，资本家之所以愿意给你钱，其实就是两个因素。所以说你如果没有看清这一点的话，我们就会去抱怨，就是说凭什么有的人工作那么辛苦，但是赚的那么少。有的人工作创造那么多价值，但是赚的少，就比如说老师、护士，对吧？他们其实创造了非常大的价值，但是他们没有办法拿到像C罗或者说一些明星，包括现在的一些AI人才所拿到的那么多的钱。一些做Infra的人，他可能技术比现在做AI的人的技术要强，但是他们没有办法拿到像AI人才这么多的钱。就是因为现在AI才是最能创造价值的技术，然后这些AI researcher，或者说是顶级的AI application的人才是极度稀缺的。</w:t>
      </w:r>
    </w:p>
    <w:p>
      <w:pPr>
        <w:pStyle w:val="BodyText"/>
      </w:pPr>
      <w:r>
        <w:t xml:space="preserve">讲明白了这件事情，我们就知道，杠杆是一个多么重要的事情。其实我们也讲，就是小钱可以靠努力，但是大钱靠命。这里面的“命”其实就是你在赚钱的这个时候，是不是有足够多的杠杆加到了你的身上，无论是这件事情的时机，还是你个人在里边能发挥的作用，都是杠杆的一部分。</w:t>
      </w:r>
    </w:p>
    <w:p>
      <w:pPr>
        <w:pStyle w:val="BodyText"/>
      </w:pPr>
      <w:r>
        <w:t xml:space="preserve">我自己的课程里边，花了30多分钟去完整地讲解了杠杆的这个概念，帮大家看清杠杆，帮大家梳理杠杆，然后帮大家去明白在自己的工作生活中，怎么样子去找到杠杆和利用杠杆。这节课程我会精选5分钟，放在这期视频的结尾，我在这里边就不再赘述了。</w:t>
      </w:r>
    </w:p>
    <w:p>
      <w:pPr>
        <w:pStyle w:val="BodyText"/>
      </w:pPr>
      <w:r>
        <w:t xml:space="preserve">我在这就想跟大家去重点的强调两个点，这可能是我在课上也没有完全强调了够的，是两点非常明确的行动建议。</w:t>
      </w:r>
    </w:p>
    <w:bookmarkEnd w:id="86"/>
    <w:bookmarkStart w:id="87" w:name="第一点找到适合上杠杆的场景"/>
    <w:p>
      <w:pPr>
        <w:pStyle w:val="Heading3"/>
      </w:pPr>
      <w:r>
        <w:t xml:space="preserve">第一点：找到适合上杠杆的场景</w:t>
      </w:r>
    </w:p>
    <w:p>
      <w:pPr>
        <w:pStyle w:val="FirstParagraph"/>
      </w:pPr>
      <w:r>
        <w:t xml:space="preserve">第一个点呢，就是大家要找好适合上杠杆的场景。在视频里边举了5个例子，但是其实这里边是和我前面的一节课程结合在一起的。我前面的一期课程讲的是“道天地将法”，就是大概选择大于努力吧，你选择行业大于你选择公司，你选择公司大于你选择老板，你选择老板可能大于选择你具体做什么事情。所以说你要先识别到一个好的经济趋势，识别到一个好的行业趋势，然后在一个上升的公司去做努力，这才是一个你能更好发挥杠杆的地方。</w:t>
      </w:r>
    </w:p>
    <w:p>
      <w:pPr>
        <w:pStyle w:val="BodyText"/>
      </w:pPr>
      <w:r>
        <w:t xml:space="preserve">那当然了，现在最适合发挥杠杆的就是AI了。这也是为什么我和鸭哥会花那么长的时间去做我们的AI课程。我们虽然同样的时间，拿来干其他的很多事情，比如说我可能涨粉就可以多涨很多粉，但是我把这个时间花在做这个AI课程里边，是因为我真的发自内心的相信，在这个时代去把AI用好，不是在表面的应用，只是做一些prompt或者说是做一些简单的使用AI产品，就叫用AI了，而是你真的去用AI去build一些solution，用AI去提升你的工作流，去用AI解决一些之前解决不了的问题，然后把它形成一个真的scalable的、production的这种项目，是这个时代非常非常高杠杆的能力。也是基于这个观察，我们去做了这些课程。</w:t>
      </w:r>
    </w:p>
    <w:p>
      <w:pPr>
        <w:pStyle w:val="BodyText"/>
      </w:pPr>
      <w:r>
        <w:t xml:space="preserve">如果感兴趣的同学们的话，我在底下也放了我课程链接，欢迎去看一下。这个课程到现在已经有1,000多个学员了，而且我们的社区里边也有6,000多个人，大家天天在里边去交流自己使用AI的心得和交流自己用AI做了什么东西。如果感兴趣，但是又不确定课程适不适合你的话，欢迎直接去加入社区，这个社区是免费的。我的加入方法也发在这个视频的下面，欢迎去加入，去看一看这些东西适不适合你。</w:t>
      </w:r>
    </w:p>
    <w:bookmarkEnd w:id="87"/>
    <w:bookmarkStart w:id="88" w:name="第二点正确地发力心力与判断力"/>
    <w:p>
      <w:pPr>
        <w:pStyle w:val="Heading3"/>
      </w:pPr>
      <w:r>
        <w:t xml:space="preserve">第二点：正确地发力（心力与判断力）</w:t>
      </w:r>
    </w:p>
    <w:p>
      <w:pPr>
        <w:pStyle w:val="FirstParagraph"/>
      </w:pPr>
      <w:r>
        <w:t xml:space="preserve">那第二个很重要的点呢就是</w:t>
      </w:r>
      <w:r>
        <w:rPr>
          <w:bCs/>
          <w:b/>
        </w:rPr>
        <w:t xml:space="preserve">力</w:t>
      </w:r>
      <w:r>
        <w:t xml:space="preserve">。然后我在课程里边，也把力分成了心力和判断力。因为你没有判断力，你不确定这件事情是不是真的适合你的话，你是没有办法形成conviction的。那别人有conviction的人，是可以把这件事情做下去，但是你没有conviction的话，你其实是没有办法坚持的。</w:t>
      </w:r>
    </w:p>
    <w:p>
      <w:pPr>
        <w:pStyle w:val="BodyText"/>
      </w:pPr>
      <w:r>
        <w:t xml:space="preserve">如果大家这个时候回去看Shuchao的那期访谈视频，你会发现他在做任何事情之前，他都把这个事情想得非常清楚了。就是不管别人怎么不看好这个项目，无论是当时的YouTube Shorts也好，还是现在的ASI，就是其实Shuchao之前......他现在不怎么提了，因为这个概念有点敏感，他（之前）其实非常强调的是Artificial Super Intelligence（ASI），他对这件事情是非常有愿景和非常有conviction的。那有这样很强的conviction，他就是非常适合做这件事情的人，因为这件事情很难，它又是一个只能成功不能失败的事。</w:t>
      </w:r>
    </w:p>
    <w:p>
      <w:pPr>
        <w:pStyle w:val="BodyText"/>
      </w:pPr>
      <w:r>
        <w:t xml:space="preserve">小扎之所以会花这么多钱请这么些人，买的不光是他们的技术和经验，买的也是他们的conviction。就是这些人，他在这件事情上有足够的conviction，他就愿意去不断地克服困难和尝试下去。如果你找一个对这件事情没有conviction的人，我就不点名了啊，但是有那种技术大佬是吧，然后有各种各样的条件资源，但是他对这个技术没有conviction，那到最后他也做不成。</w:t>
      </w:r>
    </w:p>
    <w:bookmarkEnd w:id="88"/>
    <w:bookmarkStart w:id="89" w:name="结语"/>
    <w:p>
      <w:pPr>
        <w:pStyle w:val="Heading3"/>
      </w:pPr>
      <w:r>
        <w:t xml:space="preserve">结语</w:t>
      </w:r>
    </w:p>
    <w:p>
      <w:pPr>
        <w:pStyle w:val="FirstParagraph"/>
      </w:pPr>
      <w:r>
        <w:t xml:space="preserve">所以就是强调这两点。如果我们想在下一个时代抓到一个相对比较大的机会，想赚一笔大钱，或者说想有一个大的职业的发展，那我的建议是一定要认清楚杠杆，一定要多pay attention to杠杆的作用。然后想要去抓住杠杆的话，一定要去找到适合上杠杆的场景，以及知道如何正确的对一个杠杆发力。</w:t>
      </w:r>
    </w:p>
    <w:p>
      <w:pPr>
        <w:pStyle w:val="BodyText"/>
      </w:pPr>
      <w:r>
        <w:t xml:space="preserve">那好，接下来就是我的课程的5分钟高亮节选，希望大家喜欢，希望这期视频对大家有用，我们下期再见，拜拜。</w:t>
      </w:r>
    </w:p>
    <w:p>
      <w:r>
        <w:pict>
          <v:rect style="width:0;height:1.5pt" o:hralign="center" o:hrstd="t" o:hr="t"/>
        </w:pict>
      </w:r>
    </w:p>
    <w:bookmarkEnd w:id="89"/>
    <w:bookmarkEnd w:id="90"/>
    <w:bookmarkStart w:id="108" w:name="readitlater-19-02-44"/>
    <w:p>
      <w:pPr>
        <w:pStyle w:val="Heading1"/>
      </w:pPr>
      <w:r>
        <w:t xml:space="preserve">ReadItLater 19-02-44</w:t>
      </w:r>
    </w:p>
    <w:p>
      <w:pPr>
        <w:pStyle w:val="FirstParagraph"/>
      </w:pPr>
      <w:r>
        <w:t xml:space="preserve">好的，这是一个关于 "AI Engineer World's Fair" 大会上，由 Anthropic 的 Boris Cherny 带来的关于 Claude Code 的演讲的详细解读。</w:t>
      </w:r>
    </w:p>
    <w:bookmarkStart w:id="91" w:name="演讲开场"/>
    <w:p>
      <w:pPr>
        <w:pStyle w:val="Heading3"/>
      </w:pPr>
      <w:r>
        <w:t xml:space="preserve">演讲开场</w:t>
      </w:r>
    </w:p>
    <w:p>
      <w:pPr>
        <w:pStyle w:val="FirstParagraph"/>
      </w:pPr>
      <w:r>
        <w:t xml:space="preserve">视频以 "AI Engineer World's Fair" 的动态标题和激昂的电子音乐开场。</w:t>
      </w:r>
    </w:p>
    <w:p>
      <w:pPr>
        <w:pStyle w:val="BodyText"/>
      </w:pPr>
      <w:r>
        <w:rPr>
          <w:bCs/>
          <w:b/>
        </w:rPr>
        <w:t xml:space="preserve">赞助商展示</w:t>
      </w:r>
    </w:p>
    <w:p>
      <w:pPr>
        <w:numPr>
          <w:ilvl w:val="0"/>
          <w:numId w:val="1091"/>
        </w:numPr>
        <w:pStyle w:val="Compact"/>
      </w:pPr>
      <w:r>
        <w:rPr>
          <w:bCs/>
          <w:b/>
        </w:rPr>
        <w:t xml:space="preserve">出品赞助商 (PRESENTING SPONSOR):</w:t>
      </w:r>
      <w:r>
        <w:t xml:space="preserve"> </w:t>
      </w:r>
      <w:r>
        <w:t xml:space="preserve">Microsoft</w:t>
      </w:r>
    </w:p>
    <w:p>
      <w:pPr>
        <w:numPr>
          <w:ilvl w:val="0"/>
          <w:numId w:val="1091"/>
        </w:numPr>
        <w:pStyle w:val="Compact"/>
      </w:pPr>
      <w:r>
        <w:rPr>
          <w:bCs/>
          <w:b/>
        </w:rPr>
        <w:t xml:space="preserve">创新合作伙伴 (INNOVATION PARTNER):</w:t>
      </w:r>
      <w:r>
        <w:t xml:space="preserve"> </w:t>
      </w:r>
      <w:r>
        <w:t xml:space="preserve">aws (Amazon Web Services)</w:t>
      </w:r>
    </w:p>
    <w:p>
      <w:pPr>
        <w:numPr>
          <w:ilvl w:val="0"/>
          <w:numId w:val="1091"/>
        </w:numPr>
        <w:pStyle w:val="Compact"/>
      </w:pPr>
      <w:r>
        <w:rPr>
          <w:bCs/>
          <w:b/>
        </w:rPr>
        <w:t xml:space="preserve">铂金赞助商 (PLATINUM SPONSORS):</w:t>
      </w:r>
      <w:r>
        <w:t xml:space="preserve"> </w:t>
      </w:r>
      <w:r>
        <w:t xml:space="preserve">Graphite, Windsurf, MongoDB, daily, augment code, WorkOS</w:t>
      </w:r>
    </w:p>
    <w:p>
      <w:r>
        <w:pict>
          <v:rect style="width:0;height:1.5pt" o:hralign="center" o:hrstd="t" o:hr="t"/>
        </w:pict>
      </w:r>
    </w:p>
    <w:bookmarkEnd w:id="91"/>
    <w:bookmarkStart w:id="92" w:name="演讲者介绍"/>
    <w:p>
      <w:pPr>
        <w:pStyle w:val="Heading3"/>
      </w:pPr>
      <w:r>
        <w:t xml:space="preserve">演讲者介绍</w:t>
      </w:r>
    </w:p>
    <w:p>
      <w:pPr>
        <w:pStyle w:val="FirstParagraph"/>
      </w:pPr>
      <w:r>
        <w:t xml:space="preserve">演讲者 Boris Cherny 走上讲台。他首先与观众互动。</w:t>
      </w:r>
    </w:p>
    <w:p>
      <w:pPr>
        <w:pStyle w:val="BodyText"/>
      </w:pPr>
      <w:r>
        <w:rPr>
          <w:bCs/>
          <w:b/>
        </w:rPr>
        <w:t xml:space="preserve">Boris Cherny:</w:t>
      </w:r>
      <w:r>
        <w:t xml:space="preserve"> </w:t>
      </w:r>
      <w:r>
        <w:t xml:space="preserve">“大家好... 这太棒了，现场来了这么多人。在座有谁用过 Claude Code？哇哦，天哪。太棒了，这正是我们想看到的。</w:t>
      </w:r>
    </w:p>
    <w:p>
      <w:pPr>
        <w:pStyle w:val="BodyText"/>
      </w:pPr>
      <w:r>
        <w:t xml:space="preserve">很好，我叫 Boris，是 Anthropic 的技术团队成员，也是 Claude Code 的创造者。”</w:t>
      </w:r>
    </w:p>
    <w:p>
      <w:r>
        <w:pict>
          <v:rect style="width:0;height:1.5pt" o:hralign="center" o:hrstd="t" o:hr="t"/>
        </w:pict>
      </w:r>
    </w:p>
    <w:bookmarkEnd w:id="92"/>
    <w:bookmarkStart w:id="93" w:name="核心思想-tldr"/>
    <w:p>
      <w:pPr>
        <w:pStyle w:val="Heading3"/>
      </w:pPr>
      <w:r>
        <w:t xml:space="preserve">核心思想 (TL;DR)</w:t>
      </w:r>
    </w:p>
    <w:p>
      <w:pPr>
        <w:pStyle w:val="FirstParagraph"/>
      </w:pPr>
      <w:r>
        <w:t xml:space="preserve">Boris 展示了一张核心思想幻灯片，并解释说由于观众对 AI 和编码工具已经非常了解，他将从一个更高的视角来阐述。</w:t>
      </w:r>
    </w:p>
    <w:p>
      <w:pPr>
        <w:pStyle w:val="BodyText"/>
      </w:pPr>
      <w:r>
        <w:rPr>
          <w:bCs/>
          <w:b/>
        </w:rPr>
        <w:t xml:space="preserve">幻灯片内容：</w:t>
      </w:r>
    </w:p>
    <w:p>
      <w:pPr>
        <w:pStyle w:val="BlockText"/>
      </w:pPr>
      <w:r>
        <w:rPr>
          <w:bCs/>
          <w:b/>
        </w:rPr>
        <w:t xml:space="preserve">tl;dr</w:t>
      </w:r>
    </w:p>
    <w:p>
      <w:pPr>
        <w:numPr>
          <w:ilvl w:val="0"/>
          <w:numId w:val="1092"/>
        </w:numPr>
        <w:pStyle w:val="Compact"/>
      </w:pPr>
      <w:r>
        <w:t xml:space="preserve">the model is evolving fast (模型正在快速进化)</w:t>
      </w:r>
    </w:p>
    <w:p>
      <w:pPr>
        <w:numPr>
          <w:ilvl w:val="0"/>
          <w:numId w:val="1092"/>
        </w:numPr>
        <w:pStyle w:val="Compact"/>
      </w:pPr>
      <w:r>
        <w:t xml:space="preserve">the product is evolving almost as fast (产品几乎以同样快的速度进化)</w:t>
      </w:r>
    </w:p>
    <w:p>
      <w:pPr>
        <w:numPr>
          <w:ilvl w:val="0"/>
          <w:numId w:val="1092"/>
        </w:numPr>
        <w:pStyle w:val="Compact"/>
      </w:pPr>
      <w:r>
        <w:t xml:space="preserve">choose your path with claude code (用 claude code 选择你自己的路径)</w:t>
      </w:r>
    </w:p>
    <w:p>
      <w:pPr>
        <w:pStyle w:val="FirstParagraph"/>
      </w:pPr>
      <w:r>
        <w:rPr>
          <w:bCs/>
          <w:b/>
        </w:rPr>
        <w:t xml:space="preserve">演讲内容摘要：</w:t>
      </w:r>
    </w:p>
    <w:p>
      <w:pPr>
        <w:numPr>
          <w:ilvl w:val="0"/>
          <w:numId w:val="1093"/>
        </w:numPr>
        <w:pStyle w:val="Compact"/>
      </w:pPr>
      <w:r>
        <w:rPr>
          <w:bCs/>
          <w:b/>
        </w:rPr>
        <w:t xml:space="preserve">模型进化飞速：</w:t>
      </w:r>
      <w:r>
        <w:t xml:space="preserve"> </w:t>
      </w:r>
      <w:r>
        <w:t xml:space="preserve">模型正以指数级速度发展，其编码能力也正变得越来越强。</w:t>
      </w:r>
    </w:p>
    <w:p>
      <w:pPr>
        <w:numPr>
          <w:ilvl w:val="0"/>
          <w:numId w:val="1093"/>
        </w:numPr>
        <w:pStyle w:val="Compact"/>
      </w:pPr>
      <w:r>
        <w:rPr>
          <w:bCs/>
          <w:b/>
        </w:rPr>
        <w:t xml:space="preserve">产品紧随其后：</w:t>
      </w:r>
      <w:r>
        <w:t xml:space="preserve"> </w:t>
      </w:r>
      <w:r>
        <w:t xml:space="preserve">团队正在努力打造能够匹配如此强大模型能力的产品，但感觉还有巨大的潜力未被发掘。目前的产品只是满足了最基本的需求。</w:t>
      </w:r>
    </w:p>
    <w:p>
      <w:pPr>
        <w:numPr>
          <w:ilvl w:val="0"/>
          <w:numId w:val="1093"/>
        </w:numPr>
        <w:pStyle w:val="Compact"/>
      </w:pPr>
      <w:r>
        <w:rPr>
          <w:bCs/>
          <w:b/>
        </w:rPr>
        <w:t xml:space="preserve">Claude Code 的理念：</w:t>
      </w:r>
      <w:r>
        <w:t xml:space="preserve"> </w:t>
      </w:r>
      <w:r>
        <w:t xml:space="preserve">团队希望对“应该构建什么样的产品”保持一种“无偏见”（unopinionated）的态度，因为未来充满了不确定性。</w:t>
      </w:r>
    </w:p>
    <w:p>
      <w:r>
        <w:pict>
          <v:rect style="width:0;height:1.5pt" o:hralign="center" o:hrstd="t" o:hr="t"/>
        </w:pict>
      </w:r>
    </w:p>
    <w:bookmarkEnd w:id="93"/>
    <w:bookmarkStart w:id="94" w:name="如何获取-claude-code"/>
    <w:p>
      <w:pPr>
        <w:pStyle w:val="Heading3"/>
      </w:pPr>
      <w:r>
        <w:t xml:space="preserve">如何获取 Claude Code</w:t>
      </w:r>
    </w:p>
    <w:p>
      <w:pPr>
        <w:pStyle w:val="FirstParagraph"/>
      </w:pPr>
      <w:r>
        <w:t xml:space="preserve">Boris 为那些未使用过 Claude Code 的观众提供了安装指南。</w:t>
      </w:r>
    </w:p>
    <w:p>
      <w:pPr>
        <w:pStyle w:val="BodyText"/>
      </w:pPr>
      <w:r>
        <w:rPr>
          <w:bCs/>
          <w:b/>
        </w:rPr>
        <w:t xml:space="preserve">幻灯片内容：</w:t>
      </w:r>
    </w:p>
    <w:p>
      <w:pPr>
        <w:pStyle w:val="SourceCode"/>
      </w:pPr>
      <w:r>
        <w:rPr>
          <w:rStyle w:val="ExtensionTok"/>
        </w:rPr>
        <w:t xml:space="preserve">npm</w:t>
      </w:r>
      <w:r>
        <w:rPr>
          <w:rStyle w:val="NormalTok"/>
        </w:rPr>
        <w:t xml:space="preserve"> install </w:t>
      </w:r>
      <w:r>
        <w:rPr>
          <w:rStyle w:val="AttributeTok"/>
        </w:rPr>
        <w:t xml:space="preserve">-g</w:t>
      </w:r>
      <w:r>
        <w:rPr>
          <w:rStyle w:val="NormalTok"/>
        </w:rPr>
        <w:t xml:space="preserve"> @anthropic-ai/claude-code</w:t>
      </w:r>
    </w:p>
    <w:p>
      <w:pPr>
        <w:pStyle w:val="BlockText"/>
      </w:pPr>
      <w:r>
        <w:rPr>
          <w:rStyle w:val="VerbatimChar"/>
        </w:rPr>
        <w:t xml:space="preserve">claude.ai/code</w:t>
      </w:r>
    </w:p>
    <w:p>
      <w:pPr>
        <w:pStyle w:val="FirstParagraph"/>
      </w:pPr>
      <w:r>
        <w:rPr>
          <w:bCs/>
          <w:b/>
        </w:rPr>
        <w:t xml:space="preserve">演讲内容摘要:</w:t>
      </w:r>
    </w:p>
    <w:p>
      <w:pPr>
        <w:pStyle w:val="BodyText"/>
      </w:pPr>
      <w:r>
        <w:t xml:space="preserve">他提到，观众可以通过</w:t>
      </w:r>
      <w:r>
        <w:t xml:space="preserve"> </w:t>
      </w:r>
      <w:r>
        <w:rPr>
          <w:rStyle w:val="VerbatimChar"/>
        </w:rPr>
        <w:t xml:space="preserve">npm</w:t>
      </w:r>
      <w:r>
        <w:t xml:space="preserve"> </w:t>
      </w:r>
      <w:r>
        <w:t xml:space="preserve">命令或访问</w:t>
      </w:r>
      <w:r>
        <w:t xml:space="preserve"> </w:t>
      </w:r>
      <w:r>
        <w:rPr>
          <w:rStyle w:val="VerbatimChar"/>
        </w:rPr>
        <w:t xml:space="preserve">claude.ai/code</w:t>
      </w:r>
      <w:r>
        <w:t xml:space="preserve"> </w:t>
      </w:r>
      <w:r>
        <w:t xml:space="preserve">网址来安装和使用。自昨天起，该工具已支持 Claude Pro 和 Claude Max 计划。</w:t>
      </w:r>
    </w:p>
    <w:p>
      <w:r>
        <w:pict>
          <v:rect style="width:0;height:1.5pt" o:hralign="center" o:hrstd="t" o:hr="t"/>
        </w:pict>
      </w:r>
    </w:p>
    <w:bookmarkEnd w:id="94"/>
    <w:bookmarkStart w:id="98" w:name="第一部分编程处于一个拐点"/>
    <w:p>
      <w:pPr>
        <w:pStyle w:val="Heading3"/>
      </w:pPr>
      <w:r>
        <w:t xml:space="preserve">第一部分：编程处于一个拐点</w:t>
      </w:r>
    </w:p>
    <w:bookmarkStart w:id="95" w:name="编程语言生产力的演进"/>
    <w:p>
      <w:pPr>
        <w:pStyle w:val="Heading4"/>
      </w:pPr>
      <w:r>
        <w:t xml:space="preserve">编程语言生产力的演进</w:t>
      </w:r>
    </w:p>
    <w:p>
      <w:pPr>
        <w:pStyle w:val="FirstParagraph"/>
      </w:pPr>
      <w:r>
        <w:t xml:space="preserve">Boris 展示了一张图表，描述了编程语言生产力的演变。</w:t>
      </w:r>
    </w:p>
    <w:p>
      <w:pPr>
        <w:pStyle w:val="BodyText"/>
      </w:pPr>
      <w:r>
        <w:rPr>
          <w:bCs/>
          <w:b/>
        </w:rPr>
        <w:t xml:space="preserve">图表描述:</w:t>
      </w:r>
    </w:p>
    <w:p>
      <w:pPr>
        <w:numPr>
          <w:ilvl w:val="0"/>
          <w:numId w:val="1094"/>
        </w:numPr>
        <w:pStyle w:val="Compact"/>
      </w:pPr>
      <w:r>
        <w:rPr>
          <w:bCs/>
          <w:b/>
        </w:rPr>
        <w:t xml:space="preserve">标题:</w:t>
      </w:r>
      <w:r>
        <w:t xml:space="preserve"> </w:t>
      </w:r>
      <w:r>
        <w:t xml:space="preserve">programming language productivity is increasing exponentially, driven by ai (在 AI 驱动下，编程语言的生产力正呈指数级增长)</w:t>
      </w:r>
    </w:p>
    <w:p>
      <w:pPr>
        <w:numPr>
          <w:ilvl w:val="0"/>
          <w:numId w:val="1094"/>
        </w:numPr>
        <w:pStyle w:val="Compact"/>
      </w:pPr>
      <w:r>
        <w:rPr>
          <w:bCs/>
          <w:b/>
        </w:rPr>
        <w:t xml:space="preserve">Y轴:</w:t>
      </w:r>
      <w:r>
        <w:t xml:space="preserve"> </w:t>
      </w:r>
      <w:r>
        <w:t xml:space="preserve">log(productivity) (生产力的对数)</w:t>
      </w:r>
    </w:p>
    <w:p>
      <w:pPr>
        <w:numPr>
          <w:ilvl w:val="0"/>
          <w:numId w:val="1094"/>
        </w:numPr>
        <w:pStyle w:val="Compact"/>
      </w:pPr>
      <w:r>
        <w:rPr>
          <w:bCs/>
          <w:b/>
        </w:rPr>
        <w:t xml:space="preserve">X轴:</w:t>
      </w:r>
      <w:r>
        <w:t xml:space="preserve"> </w:t>
      </w:r>
      <w:r>
        <w:t xml:space="preserve">时间线，从 1950 年到 2030 年。</w:t>
      </w:r>
    </w:p>
    <w:p>
      <w:pPr>
        <w:numPr>
          <w:ilvl w:val="0"/>
          <w:numId w:val="1094"/>
        </w:numPr>
        <w:pStyle w:val="Compact"/>
      </w:pPr>
      <w:r>
        <w:rPr>
          <w:bCs/>
          <w:b/>
        </w:rPr>
        <w:t xml:space="preserve">内容:</w:t>
      </w:r>
    </w:p>
    <w:p>
      <w:pPr>
        <w:numPr>
          <w:ilvl w:val="1"/>
          <w:numId w:val="1095"/>
        </w:numPr>
        <w:pStyle w:val="Compact"/>
      </w:pPr>
      <w:r>
        <w:rPr>
          <w:bCs/>
          <w:b/>
        </w:rPr>
        <w:t xml:space="preserve">1950s:</w:t>
      </w:r>
      <w:r>
        <w:t xml:space="preserve"> </w:t>
      </w:r>
      <w:r>
        <w:t xml:space="preserve">显示一张物理的“穿孔卡片” (punch card)。</w:t>
      </w:r>
    </w:p>
    <w:p>
      <w:pPr>
        <w:numPr>
          <w:ilvl w:val="1"/>
          <w:numId w:val="1095"/>
        </w:numPr>
        <w:pStyle w:val="Compact"/>
      </w:pPr>
      <w:r>
        <w:rPr>
          <w:bCs/>
          <w:b/>
        </w:rPr>
        <w:t xml:space="preserve">1960s:</w:t>
      </w:r>
      <w:r>
        <w:t xml:space="preserve"> </w:t>
      </w:r>
      <w:r>
        <w:t xml:space="preserve">Fortran, Algol, Cobol, Basic</w:t>
      </w:r>
    </w:p>
    <w:p>
      <w:pPr>
        <w:numPr>
          <w:ilvl w:val="1"/>
          <w:numId w:val="1095"/>
        </w:numPr>
        <w:pStyle w:val="Compact"/>
      </w:pPr>
      <w:r>
        <w:rPr>
          <w:bCs/>
          <w:b/>
        </w:rPr>
        <w:t xml:space="preserve">1970s:</w:t>
      </w:r>
      <w:r>
        <w:t xml:space="preserve"> </w:t>
      </w:r>
      <w:r>
        <w:t xml:space="preserve">Pascal, Prolog, C</w:t>
      </w:r>
    </w:p>
    <w:p>
      <w:pPr>
        <w:numPr>
          <w:ilvl w:val="1"/>
          <w:numId w:val="1095"/>
        </w:numPr>
        <w:pStyle w:val="Compact"/>
      </w:pPr>
      <w:r>
        <w:rPr>
          <w:bCs/>
          <w:b/>
        </w:rPr>
        <w:t xml:space="preserve">1980s:</w:t>
      </w:r>
      <w:r>
        <w:t xml:space="preserve"> </w:t>
      </w:r>
      <w:r>
        <w:t xml:space="preserve">C++</w:t>
      </w:r>
    </w:p>
    <w:p>
      <w:pPr>
        <w:numPr>
          <w:ilvl w:val="1"/>
          <w:numId w:val="1095"/>
        </w:numPr>
        <w:pStyle w:val="Compact"/>
      </w:pPr>
      <w:r>
        <w:rPr>
          <w:bCs/>
          <w:b/>
        </w:rPr>
        <w:t xml:space="preserve">1990s:</w:t>
      </w:r>
      <w:r>
        <w:t xml:space="preserve"> </w:t>
      </w:r>
      <w:r>
        <w:t xml:space="preserve">Haskell, Python, JS, Java</w:t>
      </w:r>
    </w:p>
    <w:p>
      <w:pPr>
        <w:numPr>
          <w:ilvl w:val="1"/>
          <w:numId w:val="1095"/>
        </w:numPr>
        <w:pStyle w:val="Compact"/>
      </w:pPr>
      <w:r>
        <w:rPr>
          <w:bCs/>
          <w:b/>
        </w:rPr>
        <w:t xml:space="preserve">2010s:</w:t>
      </w:r>
      <w:r>
        <w:t xml:space="preserve"> </w:t>
      </w:r>
      <w:r>
        <w:t xml:space="preserve">Rust, Go, TS (TypeScript), Swift</w:t>
      </w:r>
    </w:p>
    <w:p>
      <w:pPr>
        <w:numPr>
          <w:ilvl w:val="1"/>
          <w:numId w:val="1095"/>
        </w:numPr>
        <w:pStyle w:val="Compact"/>
      </w:pPr>
      <w:r>
        <w:rPr>
          <w:bCs/>
          <w:b/>
        </w:rPr>
        <w:t xml:space="preserve">2020s-2030s:</w:t>
      </w:r>
      <w:r>
        <w:t xml:space="preserve"> </w:t>
      </w:r>
      <w:r>
        <w:t xml:space="preserve">右侧有几个越来越大的红色星号（*），象征着由 AI 驱动的生产力爆发式增长。</w:t>
      </w:r>
    </w:p>
    <w:p>
      <w:pPr>
        <w:pStyle w:val="FirstParagraph"/>
      </w:pPr>
      <w:r>
        <w:rPr>
          <w:bCs/>
          <w:b/>
        </w:rPr>
        <w:t xml:space="preserve">演讲内容摘要:</w:t>
      </w:r>
      <w:r>
        <w:t xml:space="preserve"> </w:t>
      </w:r>
      <w:r>
        <w:t xml:space="preserve">Boris 讲述了编程的演进史。从最早的物理交换机，到他祖父在苏联使用的穿孔卡片，再到后来各种高级编程语言的出现。他指出，随着时间的推移，编程的抽象层次不断提高，现代语言在很多方面已经开始趋同。</w:t>
      </w:r>
    </w:p>
    <w:bookmarkEnd w:id="95"/>
    <w:bookmarkStart w:id="96" w:name="ide-开发体验的演进"/>
    <w:p>
      <w:pPr>
        <w:pStyle w:val="Heading4"/>
      </w:pPr>
      <w:r>
        <w:t xml:space="preserve">IDE 开发体验的演进</w:t>
      </w:r>
    </w:p>
    <w:p>
      <w:pPr>
        <w:pStyle w:val="FirstParagraph"/>
      </w:pPr>
      <w:r>
        <w:t xml:space="preserve">接着，他展示了另一张类似的图表，描述了 IDE 和开发者体验（DevX）的演变。</w:t>
      </w:r>
    </w:p>
    <w:p>
      <w:pPr>
        <w:pStyle w:val="BodyText"/>
      </w:pPr>
      <w:r>
        <w:rPr>
          <w:bCs/>
          <w:b/>
        </w:rPr>
        <w:t xml:space="preserve">图表描述:</w:t>
      </w:r>
    </w:p>
    <w:p>
      <w:pPr>
        <w:numPr>
          <w:ilvl w:val="0"/>
          <w:numId w:val="1096"/>
        </w:numPr>
        <w:pStyle w:val="Compact"/>
      </w:pPr>
      <w:r>
        <w:rPr>
          <w:bCs/>
          <w:b/>
        </w:rPr>
        <w:t xml:space="preserve">标题:</w:t>
      </w:r>
      <w:r>
        <w:t xml:space="preserve"> </w:t>
      </w:r>
      <w:r>
        <w:t xml:space="preserve">ide productivity is following a similar exponential, also driven by ai (IDE 的生产力也遵循类似的指数级增长，同样由 AI 驱动)</w:t>
      </w:r>
    </w:p>
    <w:p>
      <w:pPr>
        <w:numPr>
          <w:ilvl w:val="0"/>
          <w:numId w:val="1096"/>
        </w:numPr>
        <w:pStyle w:val="Compact"/>
      </w:pPr>
      <w:r>
        <w:rPr>
          <w:bCs/>
          <w:b/>
        </w:rPr>
        <w:t xml:space="preserve">内容:</w:t>
      </w:r>
    </w:p>
    <w:p>
      <w:pPr>
        <w:numPr>
          <w:ilvl w:val="1"/>
          <w:numId w:val="1097"/>
        </w:numPr>
        <w:pStyle w:val="Compact"/>
      </w:pPr>
      <w:r>
        <w:rPr>
          <w:bCs/>
          <w:b/>
        </w:rPr>
        <w:t xml:space="preserve">1960s:</w:t>
      </w:r>
      <w:r>
        <w:t xml:space="preserve"> </w:t>
      </w:r>
      <w:r>
        <w:t xml:space="preserve">IBM 029 (一台穿孔卡片机)</w:t>
      </w:r>
    </w:p>
    <w:p>
      <w:pPr>
        <w:numPr>
          <w:ilvl w:val="1"/>
          <w:numId w:val="1097"/>
        </w:numPr>
        <w:pStyle w:val="Compact"/>
      </w:pPr>
      <w:r>
        <w:rPr>
          <w:bCs/>
          <w:b/>
        </w:rPr>
        <w:t xml:space="preserve">1970s:</w:t>
      </w:r>
      <w:r>
        <w:t xml:space="preserve"> </w:t>
      </w:r>
      <w:r>
        <w:t xml:space="preserve">ed, vi, emacs (早期文本编辑器)</w:t>
      </w:r>
    </w:p>
    <w:p>
      <w:pPr>
        <w:numPr>
          <w:ilvl w:val="1"/>
          <w:numId w:val="1097"/>
        </w:numPr>
        <w:pStyle w:val="Compact"/>
      </w:pPr>
      <w:r>
        <w:rPr>
          <w:bCs/>
          <w:b/>
        </w:rPr>
        <w:t xml:space="preserve">1980s:</w:t>
      </w:r>
      <w:r>
        <w:t xml:space="preserve"> </w:t>
      </w:r>
      <w:r>
        <w:t xml:space="preserve">smalltalk-80, turbo pascal (早期图形化 IDE)</w:t>
      </w:r>
    </w:p>
    <w:p>
      <w:pPr>
        <w:numPr>
          <w:ilvl w:val="1"/>
          <w:numId w:val="1097"/>
        </w:numPr>
        <w:pStyle w:val="Compact"/>
      </w:pPr>
      <w:r>
        <w:rPr>
          <w:bCs/>
          <w:b/>
        </w:rPr>
        <w:t xml:space="preserve">1990s:</w:t>
      </w:r>
      <w:r>
        <w:t xml:space="preserve"> </w:t>
      </w:r>
      <w:r>
        <w:t xml:space="preserve">vb (Visual Basic)</w:t>
      </w:r>
    </w:p>
    <w:p>
      <w:pPr>
        <w:numPr>
          <w:ilvl w:val="1"/>
          <w:numId w:val="1097"/>
        </w:numPr>
        <w:pStyle w:val="Compact"/>
      </w:pPr>
      <w:r>
        <w:rPr>
          <w:bCs/>
          <w:b/>
        </w:rPr>
        <w:t xml:space="preserve">2000s:</w:t>
      </w:r>
      <w:r>
        <w:t xml:space="preserve"> </w:t>
      </w:r>
      <w:r>
        <w:t xml:space="preserve">eclipse, idea (现代 IDE 的崛起)</w:t>
      </w:r>
    </w:p>
    <w:p>
      <w:pPr>
        <w:numPr>
          <w:ilvl w:val="1"/>
          <w:numId w:val="1097"/>
        </w:numPr>
        <w:pStyle w:val="Compact"/>
      </w:pPr>
      <w:r>
        <w:rPr>
          <w:bCs/>
          <w:b/>
        </w:rPr>
        <w:t xml:space="preserve">2010s:</w:t>
      </w:r>
      <w:r>
        <w:t xml:space="preserve"> </w:t>
      </w:r>
      <w:r>
        <w:t xml:space="preserve">sublime, neovim</w:t>
      </w:r>
    </w:p>
    <w:p>
      <w:pPr>
        <w:numPr>
          <w:ilvl w:val="1"/>
          <w:numId w:val="1097"/>
        </w:numPr>
        <w:pStyle w:val="Compact"/>
      </w:pPr>
      <w:r>
        <w:rPr>
          <w:bCs/>
          <w:b/>
        </w:rPr>
        <w:t xml:space="preserve">2020s:</w:t>
      </w:r>
      <w:r>
        <w:t xml:space="preserve"> </w:t>
      </w:r>
      <w:r>
        <w:t xml:space="preserve">copilot, cursor, devin, claude code (AI 驱动的编码工具)</w:t>
      </w:r>
    </w:p>
    <w:p>
      <w:pPr>
        <w:pStyle w:val="FirstParagraph"/>
      </w:pPr>
      <w:r>
        <w:rPr>
          <w:bCs/>
          <w:b/>
        </w:rPr>
        <w:t xml:space="preserve">演讲内容摘要与相关幻灯片展示:</w:t>
      </w:r>
    </w:p>
    <w:p>
      <w:pPr>
        <w:numPr>
          <w:ilvl w:val="0"/>
          <w:numId w:val="1098"/>
        </w:numPr>
        <w:pStyle w:val="Compact"/>
      </w:pPr>
      <w:r>
        <w:rPr>
          <w:bCs/>
          <w:b/>
        </w:rPr>
        <w:t xml:space="preserve">IBM 029 (1964):</w:t>
      </w:r>
      <w:r>
        <w:t xml:space="preserve"> </w:t>
      </w:r>
      <w:r>
        <w:t xml:space="preserve">展示了一台用于制作穿孔卡片的物理机器。这是早期编程的物理界面。</w:t>
      </w:r>
    </w:p>
    <w:p>
      <w:pPr>
        <w:numPr>
          <w:ilvl w:val="0"/>
          <w:numId w:val="1098"/>
        </w:numPr>
        <w:pStyle w:val="Compact"/>
      </w:pPr>
      <w:r>
        <w:rPr>
          <w:bCs/>
          <w:b/>
        </w:rPr>
        <w:t xml:space="preserve">ed (1969):</w:t>
      </w:r>
      <w:r>
        <w:t xml:space="preserve"> </w:t>
      </w:r>
      <w:r>
        <w:t xml:space="preserve">展示了第一个文本编辑器</w:t>
      </w:r>
      <w:r>
        <w:t xml:space="preserve"> </w:t>
      </w:r>
      <w:r>
        <w:rPr>
          <w:rStyle w:val="VerbatimChar"/>
        </w:rPr>
        <w:t xml:space="preserve">ed</w:t>
      </w:r>
      <w:r>
        <w:t xml:space="preserve"> </w:t>
      </w:r>
      <w:r>
        <w:t xml:space="preserve">的命令行界面。这是一个极其精简的行编辑器，至今在 Unix 系统中仍然存在。</w:t>
      </w:r>
    </w:p>
    <w:p>
      <w:pPr>
        <w:numPr>
          <w:ilvl w:val="0"/>
          <w:numId w:val="1098"/>
        </w:numPr>
        <w:pStyle w:val="Compact"/>
      </w:pPr>
      <w:r>
        <w:rPr>
          <w:bCs/>
          <w:b/>
        </w:rPr>
        <w:t xml:space="preserve">smalltalk-80 (1980):</w:t>
      </w:r>
      <w:r>
        <w:t xml:space="preserve"> </w:t>
      </w:r>
      <w:r>
        <w:t xml:space="preserve">展示了 Smalltalk-80 的图形用户界面（GUI）。Boris 强调这是编程史上的一大步，它首次为编程引入了图形界面，并且在 1980 年就实现了“热重载”（live reload）功能。</w:t>
      </w:r>
    </w:p>
    <w:p>
      <w:pPr>
        <w:numPr>
          <w:ilvl w:val="0"/>
          <w:numId w:val="1098"/>
        </w:numPr>
        <w:pStyle w:val="Compact"/>
      </w:pPr>
      <w:r>
        <w:rPr>
          <w:bCs/>
          <w:b/>
        </w:rPr>
        <w:t xml:space="preserve">visual basic (1991):</w:t>
      </w:r>
      <w:r>
        <w:t xml:space="preserve"> </w:t>
      </w:r>
      <w:r>
        <w:t xml:space="preserve">展示了 Visual Basic 的界面，它将 GUI 编程带给了主流开发者。</w:t>
      </w:r>
    </w:p>
    <w:p>
      <w:pPr>
        <w:numPr>
          <w:ilvl w:val="0"/>
          <w:numId w:val="1098"/>
        </w:numPr>
        <w:pStyle w:val="Compact"/>
      </w:pPr>
      <w:r>
        <w:rPr>
          <w:bCs/>
          <w:b/>
        </w:rPr>
        <w:t xml:space="preserve">eclipse (2001):</w:t>
      </w:r>
      <w:r>
        <w:t xml:space="preserve"> </w:t>
      </w:r>
      <w:r>
        <w:t xml:space="preserve">展示了 Eclipse IDE 的界面，特别是其“代码补全”功能。这是第一个将基于静态分析的“智能提示”（typeahead）带给主流的工具。</w:t>
      </w:r>
    </w:p>
    <w:p>
      <w:pPr>
        <w:numPr>
          <w:ilvl w:val="0"/>
          <w:numId w:val="1098"/>
        </w:numPr>
        <w:pStyle w:val="Compact"/>
      </w:pPr>
      <w:r>
        <w:rPr>
          <w:bCs/>
          <w:b/>
        </w:rPr>
        <w:t xml:space="preserve">copilot (2021):</w:t>
      </w:r>
      <w:r>
        <w:t xml:space="preserve"> </w:t>
      </w:r>
      <w:r>
        <w:t xml:space="preserve">展示了 GitHub Copilot 的代码补全功能，它是一次巨大的飞跃，引入了基于 AI 的单行和多行代码建议。</w:t>
      </w:r>
    </w:p>
    <w:p>
      <w:pPr>
        <w:numPr>
          <w:ilvl w:val="0"/>
          <w:numId w:val="1098"/>
        </w:numPr>
        <w:pStyle w:val="Compact"/>
      </w:pPr>
      <w:r>
        <w:rPr>
          <w:bCs/>
          <w:b/>
        </w:rPr>
        <w:t xml:space="preserve">devin (2024):</w:t>
      </w:r>
      <w:r>
        <w:t xml:space="preserve"> </w:t>
      </w:r>
      <w:r>
        <w:t xml:space="preserve">展示了 Devin 的界面，它代表了从“代码补全”到“智能体式编程”（agentic coding）的转变，即 AI 可以自主完成更复杂的任务。</w:t>
      </w:r>
    </w:p>
    <w:bookmarkEnd w:id="96"/>
    <w:bookmarkStart w:id="97" w:name="代码验证与-claude-code-的方法论"/>
    <w:p>
      <w:pPr>
        <w:pStyle w:val="Heading4"/>
      </w:pPr>
      <w:r>
        <w:t xml:space="preserve">代码验证与 Claude Code 的方法论</w:t>
      </w:r>
    </w:p>
    <w:p>
      <w:pPr>
        <w:pStyle w:val="FirstParagraph"/>
      </w:pPr>
      <w:r>
        <w:t xml:space="preserve">Boris 简要提及了代码验证技术的发展，从手动调试到 AI 驱动的模糊测试（fuzz testing），同样呈现指数级发展趋势。</w:t>
      </w:r>
    </w:p>
    <w:p>
      <w:pPr>
        <w:pStyle w:val="BodyText"/>
      </w:pPr>
      <w:r>
        <w:rPr>
          <w:bCs/>
          <w:b/>
        </w:rPr>
        <w:t xml:space="preserve">幻灯片内容：claude code's approach</w:t>
      </w:r>
    </w:p>
    <w:p>
      <w:pPr>
        <w:pStyle w:val="BlockText"/>
      </w:pPr>
      <w:r>
        <w:t xml:space="preserve">build the minimal ux for the product to be useful (为产品构建最精简实用的用户体验)</w:t>
      </w:r>
    </w:p>
    <w:p>
      <w:pPr>
        <w:numPr>
          <w:ilvl w:val="0"/>
          <w:numId w:val="1099"/>
        </w:numPr>
        <w:pStyle w:val="Compact"/>
      </w:pPr>
      <w:r>
        <w:t xml:space="preserve">terminal-native (终端原生)</w:t>
      </w:r>
    </w:p>
    <w:p>
      <w:pPr>
        <w:numPr>
          <w:ilvl w:val="0"/>
          <w:numId w:val="1099"/>
        </w:numPr>
        <w:pStyle w:val="Compact"/>
      </w:pPr>
      <w:r>
        <w:t xml:space="preserve">low-level model access (底层模型访问)</w:t>
      </w:r>
    </w:p>
    <w:p>
      <w:pPr>
        <w:numPr>
          <w:ilvl w:val="0"/>
          <w:numId w:val="1099"/>
        </w:numPr>
        <w:pStyle w:val="Compact"/>
      </w:pPr>
      <w:r>
        <w:t xml:space="preserve">infinitely hackable (无限可定制)</w:t>
      </w:r>
    </w:p>
    <w:p>
      <w:pPr>
        <w:pStyle w:val="FirstParagraph"/>
      </w:pPr>
      <w:r>
        <w:rPr>
          <w:bCs/>
          <w:b/>
        </w:rPr>
        <w:t xml:space="preserve">演讲内容摘要:</w:t>
      </w:r>
      <w:r>
        <w:t xml:space="preserve"> </w:t>
      </w:r>
      <w:r>
        <w:t xml:space="preserve">Claude Code 的核心方法是“保持无偏见”，构建一个简单、通用的工具，它可以：</w:t>
      </w:r>
    </w:p>
    <w:p>
      <w:pPr>
        <w:numPr>
          <w:ilvl w:val="0"/>
          <w:numId w:val="1100"/>
        </w:numPr>
        <w:pStyle w:val="Compact"/>
      </w:pPr>
      <w:r>
        <w:t xml:space="preserve">通用性强</w:t>
      </w:r>
    </w:p>
    <w:p>
      <w:pPr>
        <w:numPr>
          <w:ilvl w:val="0"/>
          <w:numId w:val="1100"/>
        </w:numPr>
        <w:pStyle w:val="Compact"/>
      </w:pPr>
      <w:r>
        <w:t xml:space="preserve">与所有现有工具协同工作</w:t>
      </w:r>
    </w:p>
    <w:p>
      <w:pPr>
        <w:numPr>
          <w:ilvl w:val="0"/>
          <w:numId w:val="1100"/>
        </w:numPr>
        <w:pStyle w:val="Compact"/>
      </w:pPr>
      <w:r>
        <w:t xml:space="preserve">融入所有现有工作流</w:t>
      </w:r>
    </w:p>
    <w:p>
      <w:r>
        <w:pict>
          <v:rect style="width:0;height:1.5pt" o:hralign="center" o:hrstd="t" o:hr="t"/>
        </w:pict>
      </w:r>
    </w:p>
    <w:bookmarkEnd w:id="97"/>
    <w:bookmarkEnd w:id="98"/>
    <w:bookmarkStart w:id="99" w:name="第二和第三部分模型持续进步与多样化的产品形态"/>
    <w:p>
      <w:pPr>
        <w:pStyle w:val="Heading3"/>
      </w:pPr>
      <w:r>
        <w:t xml:space="preserve">第二和第三部分：模型持续进步与多样化的产品形态</w:t>
      </w:r>
    </w:p>
    <w:p>
      <w:pPr>
        <w:pStyle w:val="FirstParagraph"/>
      </w:pPr>
      <w:r>
        <w:t xml:space="preserve">Boris 引用了 Rich Sutton 的著名文章《苦涩的教训》(The Bitter Lesson)，其核心观点是：</w:t>
      </w:r>
      <w:r>
        <w:rPr>
          <w:bCs/>
          <w:b/>
        </w:rPr>
        <w:t xml:space="preserve">利用大规模计算的通用方法（如大型模型）最终会胜出。</w:t>
      </w:r>
    </w:p>
    <w:p>
      <w:pPr>
        <w:pStyle w:val="BodyText"/>
      </w:pPr>
      <w:r>
        <w:t xml:space="preserve">基于此，他提出了 "one *code, many faces" (一个核心，多种面貌) 的理念，即一个强大的核心编码模型，可以通过多种不同的用户界面和产品形态来发挥作用。</w:t>
      </w:r>
    </w:p>
    <w:p>
      <w:pPr>
        <w:pStyle w:val="BodyText"/>
      </w:pPr>
      <w:r>
        <w:rPr>
          <w:bCs/>
          <w:b/>
        </w:rPr>
        <w:t xml:space="preserve">Claude Code 的不同形态 (Faces):</w:t>
      </w:r>
    </w:p>
    <w:p>
      <w:pPr>
        <w:numPr>
          <w:ilvl w:val="0"/>
          <w:numId w:val="1101"/>
        </w:numPr>
        <w:pStyle w:val="Compact"/>
      </w:pPr>
      <w:r>
        <w:rPr>
          <w:bCs/>
          <w:b/>
        </w:rPr>
        <w:t xml:space="preserve">终端 (Terminal):</w:t>
      </w:r>
      <w:r>
        <w:t xml:space="preserve"> </w:t>
      </w:r>
      <w:r>
        <w:t xml:space="preserve">一个全功能的终端应用，支持工具使用、任务规划等。</w:t>
      </w:r>
    </w:p>
    <w:p>
      <w:pPr>
        <w:numPr>
          <w:ilvl w:val="0"/>
          <w:numId w:val="1101"/>
        </w:numPr>
        <w:pStyle w:val="Compact"/>
      </w:pPr>
      <w:r>
        <w:rPr>
          <w:bCs/>
          <w:b/>
        </w:rPr>
        <w:t xml:space="preserve">IDE:</w:t>
      </w:r>
      <w:r>
        <w:t xml:space="preserve"> </w:t>
      </w:r>
      <w:r>
        <w:t xml:space="preserve">通过插件集成到 VS Code 等 IDE 中，提供代码修改、审查等功能。</w:t>
      </w:r>
    </w:p>
    <w:p>
      <w:pPr>
        <w:numPr>
          <w:ilvl w:val="0"/>
          <w:numId w:val="1101"/>
        </w:numPr>
        <w:pStyle w:val="Compact"/>
      </w:pPr>
      <w:r>
        <w:rPr>
          <w:bCs/>
          <w:b/>
        </w:rPr>
        <w:t xml:space="preserve">GitHub 应用:</w:t>
      </w:r>
      <w:r>
        <w:t xml:space="preserve"> </w:t>
      </w:r>
      <w:r>
        <w:t xml:space="preserve">可以作为 GitHub 机器人，在 Issue 中被</w:t>
      </w:r>
      <w:r>
        <w:t xml:space="preserve"> </w:t>
      </w:r>
      <w:r>
        <w:rPr>
          <w:rStyle w:val="VerbatimChar"/>
        </w:rPr>
        <w:t xml:space="preserve">@</w:t>
      </w:r>
      <w:r>
        <w:t xml:space="preserve">，然后自主完成任务、创建 PR。</w:t>
      </w:r>
    </w:p>
    <w:p>
      <w:pPr>
        <w:numPr>
          <w:ilvl w:val="0"/>
          <w:numId w:val="1101"/>
        </w:numPr>
        <w:pStyle w:val="Compact"/>
      </w:pPr>
      <w:r>
        <w:rPr>
          <w:bCs/>
          <w:b/>
        </w:rPr>
        <w:t xml:space="preserve">SDK:</w:t>
      </w:r>
      <w:r>
        <w:t xml:space="preserve"> </w:t>
      </w:r>
      <w:r>
        <w:t xml:space="preserve">作为一个软件开发工具包，可以被集成到任何应用中，以利用 Claude 的编码能力。</w:t>
      </w:r>
    </w:p>
    <w:p>
      <w:r>
        <w:pict>
          <v:rect style="width:0;height:1.5pt" o:hralign="center" o:hrstd="t" o:hr="t"/>
        </w:pict>
      </w:r>
    </w:p>
    <w:bookmarkEnd w:id="99"/>
    <w:bookmarkStart w:id="106" w:name="第四和第五部分使用-claude-code"/>
    <w:p>
      <w:pPr>
        <w:pStyle w:val="Heading3"/>
      </w:pPr>
      <w:r>
        <w:t xml:space="preserve">第四和第五部分：使用 Claude Code</w:t>
      </w:r>
    </w:p>
    <w:p>
      <w:pPr>
        <w:pStyle w:val="FirstParagraph"/>
      </w:pPr>
      <w:r>
        <w:t xml:space="preserve">这部分详细介绍了如何使用 Claude Code，并展示了多个实际用例和演示。</w:t>
      </w:r>
    </w:p>
    <w:bookmarkStart w:id="100" w:name="Xdf2506869acf7ad30d487f9e4ebb18e8eab88fc"/>
    <w:p>
      <w:pPr>
        <w:pStyle w:val="Heading4"/>
      </w:pPr>
      <w:r>
        <w:t xml:space="preserve">1. 询问关于代码的问题</w:t>
      </w:r>
    </w:p>
    <w:p>
      <w:pPr>
        <w:pStyle w:val="FirstParagraph"/>
      </w:pPr>
      <w:r>
        <w:t xml:space="preserve">你可以用自然语言向 Claude Code 询问关于代码库的复杂问题。</w:t>
      </w:r>
    </w:p>
    <w:p>
      <w:pPr>
        <w:pStyle w:val="BodyText"/>
      </w:pPr>
      <w:r>
        <w:rPr>
          <w:bCs/>
          <w:b/>
        </w:rPr>
        <w:t xml:space="preserve">幻灯片示例:</w:t>
      </w:r>
    </w:p>
    <w:p>
      <w:pPr>
        <w:pStyle w:val="SourceCode"/>
      </w:pPr>
      <w:r>
        <w:rPr>
          <w:rStyle w:val="VerbatimChar"/>
        </w:rPr>
        <w:t xml:space="preserve">&gt; how do I make a new @app/services/ValidationTemplateFactory?</w:t>
      </w:r>
      <w:r>
        <w:br/>
      </w:r>
      <w:r>
        <w:rPr>
          <w:rStyle w:val="VerbatimChar"/>
        </w:rPr>
        <w:t xml:space="preserve">&gt; why does recoverFromException take so many arguments? look through git history to answer</w:t>
      </w:r>
      <w:r>
        <w:br/>
      </w:r>
      <w:r>
        <w:rPr>
          <w:rStyle w:val="VerbatimChar"/>
        </w:rPr>
        <w:t xml:space="preserve">&gt; why did we fix issue #18363 by adding the if/else in @src/login.ts api?</w:t>
      </w:r>
      <w:r>
        <w:br/>
      </w:r>
      <w:r>
        <w:rPr>
          <w:rStyle w:val="VerbatimChar"/>
        </w:rPr>
        <w:t xml:space="preserve">&gt; in which version did we release the new @api/ext/PreHooks.php api?</w:t>
      </w:r>
      <w:r>
        <w:br/>
      </w:r>
      <w:r>
        <w:rPr>
          <w:rStyle w:val="VerbatimChar"/>
        </w:rPr>
        <w:t xml:space="preserve">&gt; look at PR #9383, then carefully verify which app versions were impacted</w:t>
      </w:r>
      <w:r>
        <w:br/>
      </w:r>
      <w:r>
        <w:rPr>
          <w:rStyle w:val="VerbatimChar"/>
        </w:rPr>
        <w:t xml:space="preserve">&gt; what did I ship last week?</w:t>
      </w:r>
    </w:p>
    <w:bookmarkEnd w:id="100"/>
    <w:bookmarkStart w:id="101" w:name="X0c4957f63f6c23ba0c040ac299629b5a0becf6c"/>
    <w:p>
      <w:pPr>
        <w:pStyle w:val="Heading4"/>
      </w:pPr>
      <w:r>
        <w:t xml:space="preserve">2. 教会 Claude 使用你的工具</w:t>
      </w:r>
    </w:p>
    <w:p>
      <w:pPr>
        <w:pStyle w:val="FirstParagraph"/>
      </w:pPr>
      <w:r>
        <w:t xml:space="preserve">你可以教会 Claude 如何使用你项目中的特定命令行工具。</w:t>
      </w:r>
    </w:p>
    <w:p>
      <w:pPr>
        <w:pStyle w:val="BodyText"/>
      </w:pPr>
      <w:r>
        <w:rPr>
          <w:bCs/>
          <w:b/>
        </w:rPr>
        <w:t xml:space="preserve">幻灯片示例:</w:t>
      </w:r>
    </w:p>
    <w:p>
      <w:pPr>
        <w:pStyle w:val="SourceCode"/>
      </w:pPr>
      <w:r>
        <w:rPr>
          <w:rStyle w:val="VerbatimChar"/>
        </w:rPr>
        <w:t xml:space="preserve">&gt; use the barley cli to check for error logs</w:t>
      </w:r>
    </w:p>
    <w:p>
      <w:pPr>
        <w:pStyle w:val="FirstParagraph"/>
      </w:pPr>
      <w:r>
        <w:t xml:space="preserve">如果 Claude 不知道</w:t>
      </w:r>
      <w:r>
        <w:t xml:space="preserve"> </w:t>
      </w:r>
      <w:r>
        <w:rPr>
          <w:rStyle w:val="VerbatimChar"/>
        </w:rPr>
        <w:t xml:space="preserve">barley</w:t>
      </w:r>
      <w:r>
        <w:t xml:space="preserve"> </w:t>
      </w:r>
      <w:r>
        <w:t xml:space="preserve">是什么，你可以教它：</w:t>
      </w:r>
    </w:p>
    <w:p>
      <w:pPr>
        <w:pStyle w:val="SourceCode"/>
      </w:pPr>
      <w:r>
        <w:rPr>
          <w:rStyle w:val="ExtensionTok"/>
        </w:rPr>
        <w:t xml:space="preserve">$</w:t>
      </w:r>
      <w:r>
        <w:rPr>
          <w:rStyle w:val="NormalTok"/>
        </w:rPr>
        <w:t xml:space="preserve"> claude mcp add barley_server </w:t>
      </w:r>
      <w:r>
        <w:rPr>
          <w:rStyle w:val="AttributeTok"/>
        </w:rPr>
        <w:t xml:space="preserve">--</w:t>
      </w:r>
      <w:r>
        <w:rPr>
          <w:rStyle w:val="NormalTok"/>
        </w:rPr>
        <w:t xml:space="preserve"> node myserver</w:t>
      </w:r>
    </w:p>
    <w:p>
      <w:pPr>
        <w:pStyle w:val="FirstParagraph"/>
      </w:pPr>
      <w:r>
        <w:t xml:space="preserve">然后再次提问，它就能正确使用了：</w:t>
      </w:r>
    </w:p>
    <w:p>
      <w:pPr>
        <w:pStyle w:val="SourceCode"/>
      </w:pPr>
      <w:r>
        <w:rPr>
          <w:rStyle w:val="VerbatimChar"/>
        </w:rPr>
        <w:t xml:space="preserve">&gt; use the barley mcp server to check for error logs</w:t>
      </w:r>
    </w:p>
    <w:bookmarkEnd w:id="101"/>
    <w:bookmarkStart w:id="102" w:name="Xeb3f0cc7ffe85a403ac3dbe35320c787cd686f7"/>
    <w:p>
      <w:pPr>
        <w:pStyle w:val="Heading4"/>
      </w:pPr>
      <w:r>
        <w:t xml:space="preserve">3. 根据任务调整工作流</w:t>
      </w:r>
    </w:p>
    <w:p>
      <w:pPr>
        <w:pStyle w:val="FirstParagraph"/>
      </w:pPr>
      <w:r>
        <w:t xml:space="preserve">Claude Code 不是一个固定的工作流，你可以根据任务需求定制流程。</w:t>
      </w:r>
    </w:p>
    <w:p>
      <w:pPr>
        <w:pStyle w:val="BodyText"/>
      </w:pPr>
      <w:r>
        <w:rPr>
          <w:bCs/>
          <w:b/>
        </w:rPr>
        <w:t xml:space="preserve">工作流示例 1: 探索 -&gt; 计划 -&gt; 确认 -&gt; 编码 -&gt; 提交</w:t>
      </w:r>
    </w:p>
    <w:p>
      <w:pPr>
        <w:pStyle w:val="SourceCode"/>
      </w:pPr>
      <w:r>
        <w:rPr>
          <w:rStyle w:val="VerbatimChar"/>
        </w:rPr>
        <w:t xml:space="preserve">&gt; figure out the root cause for issue #983, then propose a few fixes. Let me choose an approach before you code. ultrathink</w:t>
      </w:r>
    </w:p>
    <w:p>
      <w:pPr>
        <w:pStyle w:val="FirstParagraph"/>
      </w:pPr>
      <w:r>
        <w:rPr>
          <w:bCs/>
          <w:b/>
        </w:rPr>
        <w:t xml:space="preserve">工作流示例 2: 测试驱动开发 (TDD)</w:t>
      </w:r>
    </w:p>
    <w:p>
      <w:pPr>
        <w:pStyle w:val="SourceCode"/>
      </w:pPr>
      <w:r>
        <w:rPr>
          <w:rStyle w:val="VerbatimChar"/>
        </w:rPr>
        <w:t xml:space="preserve">&gt; write tests for @utils/markdown.ts to make sure links render properly</w:t>
      </w:r>
      <w:r>
        <w:br/>
      </w:r>
      <w:r>
        <w:rPr>
          <w:rStyle w:val="VerbatimChar"/>
        </w:rPr>
        <w:t xml:space="preserve">  (note the tests won't pass yet, since links aren't yet implemented). then commit. then update the code to make the tests pass.</w:t>
      </w:r>
    </w:p>
    <w:p>
      <w:pPr>
        <w:pStyle w:val="FirstParagraph"/>
      </w:pPr>
      <w:r>
        <w:rPr>
          <w:bCs/>
          <w:b/>
        </w:rPr>
        <w:t xml:space="preserve">工作流示例 3: 视觉驱动开发</w:t>
      </w:r>
    </w:p>
    <w:p>
      <w:pPr>
        <w:pStyle w:val="SourceCode"/>
      </w:pPr>
      <w:r>
        <w:rPr>
          <w:rStyle w:val="VerbatimChar"/>
        </w:rPr>
        <w:t xml:space="preserve">&gt; implement [mock.png]. Then screenshot it with puppeteer and iterate till it looks like the mock.</w:t>
      </w:r>
    </w:p>
    <w:bookmarkEnd w:id="102"/>
    <w:bookmarkStart w:id="103" w:name="演示修复-typecheck-错误"/>
    <w:p>
      <w:pPr>
        <w:pStyle w:val="Heading4"/>
      </w:pPr>
      <w:r>
        <w:t xml:space="preserve">演示：修复 Typecheck 错误</w:t>
      </w:r>
    </w:p>
    <w:p>
      <w:pPr>
        <w:pStyle w:val="FirstParagraph"/>
      </w:pPr>
      <w:r>
        <w:t xml:space="preserve">Boris 在一个终端窗口中进行了现场演示，展示了如何让 Claude 修复 TypeScript 的类型检查错误。</w:t>
      </w:r>
    </w:p>
    <w:bookmarkEnd w:id="103"/>
    <w:bookmarkStart w:id="104" w:name="Xe8af172b322fb5fa4d2524d04e7e6f9f3fe428c"/>
    <w:p>
      <w:pPr>
        <w:pStyle w:val="Heading4"/>
      </w:pPr>
      <w:r>
        <w:t xml:space="preserve">5. 添加上下文</w:t>
      </w:r>
    </w:p>
    <w:p>
      <w:pPr>
        <w:pStyle w:val="FirstParagraph"/>
      </w:pPr>
      <w:r>
        <w:t xml:space="preserve">为了让模型表现更好，提供上下文至关重要。Claude Code 提供了多种方式来添加上下文。</w:t>
      </w:r>
    </w:p>
    <w:p>
      <w:pPr>
        <w:pStyle w:val="BodyText"/>
      </w:pPr>
      <w:r>
        <w:rPr>
          <w:bCs/>
          <w:b/>
        </w:rPr>
        <w:t xml:space="preserve">幻灯片内容:</w:t>
      </w:r>
    </w:p>
    <w:p>
      <w:pPr>
        <w:pStyle w:val="BlockText"/>
      </w:pPr>
      <w:r>
        <w:t xml:space="preserve">more context -&gt; better performance (更多上下文 -&gt; 更好的性能)</w:t>
      </w:r>
    </w:p>
    <w:p>
      <w:pPr>
        <w:numPr>
          <w:ilvl w:val="0"/>
          <w:numId w:val="1102"/>
        </w:numPr>
        <w:pStyle w:val="Compact"/>
      </w:pPr>
      <w:r>
        <w:rPr>
          <w:rStyle w:val="VerbatimChar"/>
        </w:rPr>
        <w:t xml:space="preserve">CLAUDE.md</w:t>
      </w:r>
      <w:r>
        <w:t xml:space="preserve"> </w:t>
      </w:r>
      <w:r>
        <w:t xml:space="preserve">(项目根目录的配置文件)</w:t>
      </w:r>
    </w:p>
    <w:p>
      <w:pPr>
        <w:numPr>
          <w:ilvl w:val="1"/>
          <w:numId w:val="1103"/>
        </w:numPr>
        <w:pStyle w:val="Compact"/>
      </w:pPr>
      <w:r>
        <w:rPr>
          <w:rStyle w:val="VerbatimChar"/>
        </w:rPr>
        <w:t xml:space="preserve">CLAUDE.md</w:t>
      </w:r>
      <w:r>
        <w:t xml:space="preserve">,</w:t>
      </w:r>
      <w:r>
        <w:t xml:space="preserve"> </w:t>
      </w:r>
      <w:r>
        <w:rPr>
          <w:rStyle w:val="VerbatimChar"/>
        </w:rPr>
        <w:t xml:space="preserve">CLAUDE.local.md</w:t>
      </w:r>
    </w:p>
    <w:p>
      <w:pPr>
        <w:numPr>
          <w:ilvl w:val="1"/>
          <w:numId w:val="1103"/>
        </w:numPr>
        <w:pStyle w:val="Compact"/>
      </w:pPr>
      <w:r>
        <w:rPr>
          <w:rStyle w:val="VerbatimChar"/>
        </w:rPr>
        <w:t xml:space="preserve">a/b/CLAUDE.md</w:t>
      </w:r>
      <w:r>
        <w:t xml:space="preserve"> </w:t>
      </w:r>
      <w:r>
        <w:t xml:space="preserve">(子目录配置)</w:t>
      </w:r>
    </w:p>
    <w:p>
      <w:pPr>
        <w:numPr>
          <w:ilvl w:val="1"/>
          <w:numId w:val="1103"/>
        </w:numPr>
        <w:pStyle w:val="Compact"/>
      </w:pPr>
      <w:r>
        <w:rPr>
          <w:rStyle w:val="VerbatimChar"/>
        </w:rPr>
        <w:t xml:space="preserve">~/.claude/CLAUDE.md</w:t>
      </w:r>
      <w:r>
        <w:t xml:space="preserve"> </w:t>
      </w:r>
      <w:r>
        <w:t xml:space="preserve">(用户全局配置)</w:t>
      </w:r>
    </w:p>
    <w:p>
      <w:pPr>
        <w:numPr>
          <w:ilvl w:val="0"/>
          <w:numId w:val="1102"/>
        </w:numPr>
        <w:pStyle w:val="Compact"/>
      </w:pPr>
      <w:r>
        <w:t xml:space="preserve">slash commands (斜杠命令)</w:t>
      </w:r>
    </w:p>
    <w:p>
      <w:pPr>
        <w:numPr>
          <w:ilvl w:val="1"/>
          <w:numId w:val="1104"/>
        </w:numPr>
        <w:pStyle w:val="Compact"/>
      </w:pPr>
      <w:r>
        <w:rPr>
          <w:rStyle w:val="VerbatimChar"/>
        </w:rPr>
        <w:t xml:space="preserve">.claude/commands/my-command.md</w:t>
      </w:r>
    </w:p>
    <w:p>
      <w:pPr>
        <w:numPr>
          <w:ilvl w:val="0"/>
          <w:numId w:val="1102"/>
        </w:numPr>
        <w:pStyle w:val="Compact"/>
      </w:pPr>
      <w:r>
        <w:rPr>
          <w:rStyle w:val="VerbatimChar"/>
        </w:rPr>
        <w:t xml:space="preserve">@filename</w:t>
      </w:r>
      <w:r>
        <w:t xml:space="preserve"> </w:t>
      </w:r>
      <w:r>
        <w:t xml:space="preserve">(在提问时引用文件)</w:t>
      </w:r>
    </w:p>
    <w:bookmarkEnd w:id="104"/>
    <w:bookmarkStart w:id="105" w:name="演示使用记忆功能添加上下文"/>
    <w:p>
      <w:pPr>
        <w:pStyle w:val="Heading4"/>
      </w:pPr>
      <w:r>
        <w:t xml:space="preserve">演示：使用记忆功能添加上下文</w:t>
      </w:r>
    </w:p>
    <w:p>
      <w:pPr>
        <w:pStyle w:val="FirstParagraph"/>
      </w:pPr>
      <w:r>
        <w:t xml:space="preserve">Boris 演示了如何使用</w:t>
      </w:r>
      <w:r>
        <w:t xml:space="preserve"> </w:t>
      </w:r>
      <w:r>
        <w:rPr>
          <w:rStyle w:val="VerbatimChar"/>
        </w:rPr>
        <w:t xml:space="preserve"># to memorize</w:t>
      </w:r>
      <w:r>
        <w:t xml:space="preserve"> </w:t>
      </w:r>
      <w:r>
        <w:t xml:space="preserve">命令来让 Claude 记住一条规则。</w:t>
      </w:r>
    </w:p>
    <w:p>
      <w:pPr>
        <w:pStyle w:val="BodyText"/>
      </w:pPr>
      <w:r>
        <w:rPr>
          <w:bCs/>
          <w:b/>
        </w:rPr>
        <w:t xml:space="preserve">演示内容:</w:t>
      </w:r>
    </w:p>
    <w:p>
      <w:pPr>
        <w:numPr>
          <w:ilvl w:val="0"/>
          <w:numId w:val="1105"/>
        </w:numPr>
        <w:pStyle w:val="Compact"/>
      </w:pPr>
      <w:r>
        <w:t xml:space="preserve">在 Claude Code 终端中输入：</w:t>
      </w:r>
    </w:p>
    <w:p>
      <w:pPr>
        <w:numPr>
          <w:ilvl w:val="0"/>
          <w:numId w:val="1000"/>
        </w:numPr>
        <w:pStyle w:val="SourceCode"/>
      </w:pPr>
      <w:r>
        <w:rPr>
          <w:rStyle w:val="VerbatimChar"/>
        </w:rPr>
        <w:t xml:space="preserve"># always run yarn test after making changes</w:t>
      </w:r>
    </w:p>
    <w:p>
      <w:pPr>
        <w:numPr>
          <w:ilvl w:val="0"/>
          <w:numId w:val="1105"/>
        </w:numPr>
        <w:pStyle w:val="Compact"/>
      </w:pPr>
      <w:r>
        <w:t xml:space="preserve">按下回车，系统会提示将这条记忆保存在哪里（项目、本地、用户等）。</w:t>
      </w:r>
    </w:p>
    <w:p>
      <w:pPr>
        <w:numPr>
          <w:ilvl w:val="0"/>
          <w:numId w:val="1105"/>
        </w:numPr>
        <w:pStyle w:val="Compact"/>
      </w:pPr>
      <w:r>
        <w:t xml:space="preserve">选择后，该规则被保存，Claude 在后续的交互中会遵循这条指令。</w:t>
      </w:r>
    </w:p>
    <w:p>
      <w:r>
        <w:pict>
          <v:rect style="width:0;height:1.5pt" o:hralign="center" o:hrstd="t" o:hr="t"/>
        </w:pict>
      </w:r>
    </w:p>
    <w:bookmarkEnd w:id="105"/>
    <w:bookmarkEnd w:id="106"/>
    <w:bookmarkStart w:id="107" w:name="总结与致谢"/>
    <w:p>
      <w:pPr>
        <w:pStyle w:val="Heading3"/>
      </w:pPr>
      <w:r>
        <w:t xml:space="preserve">总结与致谢</w:t>
      </w:r>
    </w:p>
    <w:p>
      <w:pPr>
        <w:pStyle w:val="FirstParagraph"/>
      </w:pPr>
      <w:r>
        <w:t xml:space="preserve">Boris 最后再次展示了安装 Claude Code 的方式，并提供了他的社交媒体联系方式。</w:t>
      </w:r>
    </w:p>
    <w:p>
      <w:pPr>
        <w:pStyle w:val="BodyText"/>
      </w:pPr>
      <w:r>
        <w:rPr>
          <w:bCs/>
          <w:b/>
        </w:rPr>
        <w:t xml:space="preserve">幻灯片内容:</w:t>
      </w:r>
    </w:p>
    <w:p>
      <w:pPr>
        <w:pStyle w:val="BlockText"/>
      </w:pPr>
      <w:r>
        <w:rPr>
          <w:bCs/>
          <w:b/>
        </w:rPr>
        <w:t xml:space="preserve">thanks!</w:t>
      </w:r>
    </w:p>
    <w:p>
      <w:pPr>
        <w:pStyle w:val="SourceCode"/>
      </w:pPr>
      <w:r>
        <w:rPr>
          <w:rStyle w:val="ExtensionTok"/>
        </w:rPr>
        <w:t xml:space="preserve">npm</w:t>
      </w:r>
      <w:r>
        <w:rPr>
          <w:rStyle w:val="NormalTok"/>
        </w:rPr>
        <w:t xml:space="preserve"> install </w:t>
      </w:r>
      <w:r>
        <w:rPr>
          <w:rStyle w:val="AttributeTok"/>
        </w:rPr>
        <w:t xml:space="preserve">-g</w:t>
      </w:r>
      <w:r>
        <w:rPr>
          <w:rStyle w:val="NormalTok"/>
        </w:rPr>
        <w:t xml:space="preserve"> @anthropic-ai/claude-code</w:t>
      </w:r>
    </w:p>
    <w:p>
      <w:pPr>
        <w:pStyle w:val="BlockText"/>
      </w:pPr>
      <w:r>
        <w:rPr>
          <w:rStyle w:val="VerbatimChar"/>
        </w:rPr>
        <w:t xml:space="preserve">claude.ai/code</w:t>
      </w:r>
    </w:p>
    <w:p>
      <w:pPr>
        <w:pStyle w:val="BlockText"/>
      </w:pPr>
      <w:r>
        <w:t xml:space="preserve">threads:</w:t>
      </w:r>
      <w:r>
        <w:t xml:space="preserve"> </w:t>
      </w:r>
      <w:r>
        <w:rPr>
          <w:rStyle w:val="VerbatimChar"/>
        </w:rPr>
        <w:t xml:space="preserve">@boris_cherny</w:t>
      </w:r>
      <w:r>
        <w:t xml:space="preserve"> </w:t>
      </w:r>
      <w:r>
        <w:t xml:space="preserve">/ bluesky:</w:t>
      </w:r>
      <w:r>
        <w:t xml:space="preserve"> </w:t>
      </w:r>
      <w:r>
        <w:rPr>
          <w:rStyle w:val="VerbatimChar"/>
        </w:rPr>
        <w:t xml:space="preserve">@bcherny</w:t>
      </w:r>
    </w:p>
    <w:p>
      <w:pPr>
        <w:pStyle w:val="FirstParagraph"/>
      </w:pPr>
      <w:r>
        <w:t xml:space="preserve">演讲结束，全场鼓掌。</w:t>
      </w:r>
    </w:p>
    <w:p>
      <w:r>
        <w:pict>
          <v:rect style="width:0;height:1.5pt" o:hralign="center" o:hrstd="t" o:hr="t"/>
        </w:pict>
      </w:r>
    </w:p>
    <w:bookmarkEnd w:id="107"/>
    <w:bookmarkEnd w:id="108"/>
    <w:bookmarkStart w:id="124" w:name="readitlater-19-02-58"/>
    <w:p>
      <w:pPr>
        <w:pStyle w:val="Heading1"/>
      </w:pPr>
      <w:r>
        <w:t xml:space="preserve">ReadItLater 19-02-58</w:t>
      </w:r>
    </w:p>
    <w:bookmarkStart w:id="109" w:name="开场"/>
    <w:p>
      <w:pPr>
        <w:pStyle w:val="Heading3"/>
      </w:pPr>
      <w:r>
        <w:t xml:space="preserve">开场</w:t>
      </w:r>
    </w:p>
    <w:p>
      <w:pPr>
        <w:pStyle w:val="FirstParagraph"/>
      </w:pPr>
      <w:r>
        <w:t xml:space="preserve">那我就这儿就不多说废话了，就直接开始了。</w:t>
      </w:r>
    </w:p>
    <w:bookmarkEnd w:id="109"/>
    <w:bookmarkStart w:id="110" w:name="讲者简介"/>
    <w:p>
      <w:pPr>
        <w:pStyle w:val="Heading3"/>
      </w:pPr>
      <w:r>
        <w:t xml:space="preserve">讲者简介</w:t>
      </w:r>
    </w:p>
    <w:p>
      <w:pPr>
        <w:pStyle w:val="FirstParagraph"/>
      </w:pPr>
      <w:r>
        <w:t xml:space="preserve">在今天来的时候，其实我本来准备了另外一套 slice，是讲这个……嗯，就是怎么做副业的。但是后来发现，我其实之前跟行健沟通是讲沟通，就是我跟他讲了，就是在之前我跟他，在对这个真的时候是要讲沟通的，然后宣传也是这么宣传的，所以说我们今天还是主要讲沟通吧。因为沟通确实是职业发展中，我觉得最重要的一个能力，嗯，如果让我觉得没有之一，我觉得没有之一，我觉得就是最重要的一个能力，尤其对于我们这种做数据的同学来说，尤其是这个样子。</w:t>
      </w:r>
    </w:p>
    <w:p>
      <w:pPr>
        <w:pStyle w:val="BodyText"/>
      </w:pPr>
      <w:r>
        <w:t xml:space="preserve">在那之前我先讲一下，就是我自己的一些背景，如果你说没有了解过我的背景，或者没有看过这个频道的话。我自己的主页，然后是做，呃，数据的。我在博士毕业之后去了亚马逊经济学家，然后 Facebook，Meta 那个是，呃，现在叫 Meta，做数据科学家。然后后来去了回了腾讯。现在我在一个叫 Statsig 的公司，它是一个C轮的公司，去做数据，数据科学。</w:t>
      </w:r>
    </w:p>
    <w:p>
      <w:pPr>
        <w:pStyle w:val="BodyText"/>
      </w:pPr>
      <w:r>
        <w:t xml:space="preserve">我这里边比较特殊的经历是，我在亚马逊待了两年，Meta 待了两年，然后在四年工作经验的时候，就去了腾讯。那个时候我在 Meta 是一个 IC5 啊，嗯，虽然是 tech lead，但是没有管人。然后我回了腾讯以后，就直接变成了一个副总监。在我离开腾讯的时候，管理了差不多是30个人，而且我拿了双五星绩效，这个在腾讯是一个很很少见的绩效。但是在那之后，我还是选择从大厂回来到了一个创业公司，然后从一个管理者又回到了一个 IC 的岗位。</w:t>
      </w:r>
    </w:p>
    <w:p>
      <w:pPr>
        <w:pStyle w:val="BodyText"/>
      </w:pPr>
      <w:r>
        <w:t xml:space="preserve">嗯，具体为什么就不展开说了啊，但这是一个比较，就是不一样的这个经历吧。我自己在主业方面比较擅长的是增长、实验、AI、go-to-market 和这个一个业务项的数据团队的搭建。</w:t>
      </w:r>
    </w:p>
    <w:p>
      <w:pPr>
        <w:pStyle w:val="BodyText"/>
      </w:pPr>
      <w:r>
        <w:t xml:space="preserve">那我副业，大概我主业和副业的精力分配大概是7:3，就是我在主业上大概是7分精力，然后副业上是3分精力。我的副业现在是在 B 站、YouTube、小红书和 LinkedIn 上要做很多内容啊。而且我 B 站和 YouTube 是有会员，大概有4000多会员。我会有一些课，尤其是一个关于 AI 的课程，他是在 Maven.com 上2024年的 top AI 课程啊。这个课程再加上我一些在 B 站上教大家从会工作到会赚钱的这门课程，加起来大概是有3000多个学员，接近4000个学员了，甚至可能已经4000个学员了啊。然后我2025年的时候，这个 year to date 到，我为了为了来这分享，然后特地盘算了一下，就是大概是25万美元左右的样子。</w:t>
      </w:r>
    </w:p>
    <w:bookmarkEnd w:id="110"/>
    <w:bookmarkStart w:id="111" w:name="为什么我能讲沟通"/>
    <w:p>
      <w:pPr>
        <w:pStyle w:val="Heading3"/>
      </w:pPr>
      <w:r>
        <w:t xml:space="preserve">为什么我能讲沟通</w:t>
      </w:r>
    </w:p>
    <w:p>
      <w:pPr>
        <w:pStyle w:val="FirstParagraph"/>
      </w:pPr>
      <w:r>
        <w:t xml:space="preserve">那为什么我可以来讲呢？就是我的经历并不是一个就是非常资深的经历，但是因为我做这个访谈的时候，采访了非常非常多的人。所以说我后来也是为了做那个课程，去盘点了一下我大概采访了多少人，光是职场向的嘉宾，这里边是一个不完全的 list 啊，是已经采访了100多个人了，就是100多个各种各样的职场方向的嘉宾。所以说我也从他们那里边学习到了很多东西，帮大家总结了很多东西，这就是所谓的课代表嘛。</w:t>
      </w:r>
    </w:p>
    <w:p>
      <w:pPr>
        <w:pStyle w:val="BodyText"/>
      </w:pPr>
      <w:r>
        <w:t xml:space="preserve">那我今天讲的内容就是沟通。在这里边先讲一下，我的频道里边有这么4期关于沟通的视频，尤其是最左下角这期，这期也许在场有同学是听过的，还是可以举一下手。就是如果说这个 "influence without authority" 这期视频，如果听过的同学可以举一下手。</w:t>
      </w:r>
    </w:p>
    <w:p>
      <w:pPr>
        <w:pStyle w:val="BodyText"/>
      </w:pPr>
      <w:r>
        <w:t xml:space="preserve">（观众互动）</w:t>
      </w:r>
    </w:p>
    <w:p>
      <w:pPr>
        <w:pStyle w:val="BodyText"/>
      </w:pPr>
      <w:r>
        <w:t xml:space="preserve">啊所以是大概多少？我们今天可能到场的是有70人啊，4到5万人左右。</w:t>
      </w:r>
    </w:p>
    <w:p>
      <w:pPr>
        <w:pStyle w:val="BodyText"/>
      </w:pPr>
      <w:r>
        <w:t xml:space="preserve">哦好，那还是不多。这期视频非常，就是你今天不听我的都可以，但是这期视频我觉得一定要听一下啊。因为我的频道放了，所以说我就没有把这期视频的内容完整地放在我这里边去讲。但是如果说你想听一期关于沟通的视频的话，左下角这期视频一定要听。Leon 讲怎么样 influence without authority。然后左上角这期视频，如何在职场里边有效沟通，这期视频也挺重要的，它是从头到尾有很多个点，这是一个，就是85分钟的视频，但是里边讲了很多。我今天就是基于这两期视频的基础之上再去多讲一点，但是我希望就是大家，其实这两个人讲的应该比我讲的要好，所以说就是这两期视频我是非常推荐的。那右边两期视频大家也可以看一下，我觉得也是蛮有收获。</w:t>
      </w:r>
    </w:p>
    <w:p>
      <w:pPr>
        <w:pStyle w:val="BodyText"/>
      </w:pPr>
      <w:r>
        <w:t xml:space="preserve">就是，就是频道下面的，就是访谈，你可以看到在很久以，就是这个是四年以前的啊，就是三年前、一年前、九个月之前，很多人都在说就是看了好多遍，然后全都是精华，然后帮助他们的职业帮助了非常多。</w:t>
      </w:r>
    </w:p>
    <w:bookmarkEnd w:id="111"/>
    <w:bookmarkStart w:id="112" w:name="X18f1b0c68b60aacb078ef3de84bcb5967c8b864"/>
    <w:p>
      <w:pPr>
        <w:pStyle w:val="Heading3"/>
      </w:pPr>
      <w:r>
        <w:t xml:space="preserve">Bad takeaways from 17+ years of quantitative schooling</w:t>
      </w:r>
    </w:p>
    <w:p>
      <w:pPr>
        <w:pStyle w:val="FirstParagraph"/>
      </w:pPr>
      <w:r>
        <w:t xml:space="preserve">那我在讲怎么沟通之前，我觉得我先跟大家讲一下，我意识到我们缺乏沟通的一个误区。这个人，右下角这个人，他叫 Mike Develin，他之前是整个 Instagram Head of Analytics，后来又去 Shopify 做了 Head of Analytics，他现在是在这个职业的 gap 期，然后我们这个公司当时这个 Statsig 请他来做了一个讲座，他是一个非常非常有洞见的这个数据科学的这种大佬。</w:t>
      </w:r>
    </w:p>
    <w:p>
      <w:pPr>
        <w:pStyle w:val="BodyText"/>
      </w:pPr>
      <w:r>
        <w:t xml:space="preserve">然后他讲了一个点啊，就是 "Bad takeaways from 17+ years of Quantitative schooling"，就是我们在学校里面学到了一些什么样的误区，这些误区被我们带到工作中，导致我们对工作是有一个误解的。</w:t>
      </w:r>
    </w:p>
    <w:p>
      <w:pPr>
        <w:pStyle w:val="BodyText"/>
      </w:pPr>
      <w:r>
        <w:t xml:space="preserve">那在这里边我也征求大家的同意，把他这个 deck 拿过来了啊，然后这是他的5个误区。那我加黑的这个地方是跟沟通有关的。</w:t>
      </w:r>
    </w:p>
    <w:p>
      <w:pPr>
        <w:pStyle w:val="BodyText"/>
      </w:pPr>
      <w:r>
        <w:t xml:space="preserve">就第一个呢，在学校里面我们是认为有一个正确答案的，但是在现实世界中，在我们的工作中是没有正确答案的。第四点，harder things are more valuable。在我们学校里面，你如果能解出来一个数学大题的话，那你就能，你可能也能写出所有的题，然后你就是分数最高的那个人，你就可以去最好的学校。相信在座的同学都是，这个就是学习成绩非常好的，我之前读博士，我学成绩还可以，但是在工作中大家有没有发现，就是不是说更更难的事情更有价值，是更有价值的东西更有价值。但是这个跟难不难其实很多时候是没有关系的，我们如果说是为了去做难的东西去做难的东西，我们就会浪费很多时间，而且这些难的东西啊，一般别人是看不懂，不 appreciate，而且你很难沟通出去，所以说经常是，就是 simpler things are more valuable，或者起码一个 valuable things，你要 try to make it easy, try to make it simple，你不要 try to make it hard，这个是我们平时的一个很大误区，会导致我们很多学习优秀的同学在工作中去把大家的自己的时间精力花在攻克难题上，反而忽略了有价值的工作，忽略了对自自己职业发展有有有意义的工作。那我觉得沟通在这里面就是很重要的一个点。</w:t>
      </w:r>
    </w:p>
    <w:p>
      <w:pPr>
        <w:pStyle w:val="BodyText"/>
      </w:pPr>
      <w:r>
        <w:t xml:space="preserve">而且还有一个点就是这个第五点，就是我们在学校里面是只需要跟老师沟通，只需要跟卷子沟通的，我们不需要跟人沟通。所以说我们想要得高分的话，我们不需要说任何话，我们只需要把卷子做出来就行了。可是在工作中不是的，尤其像我们做数据的，对吧，我们不写 production code，那我们想要产生 impact，唯一的方法就是通过跟别人沟通，就是我们影响到了别人，然后才能产生 impact。如果你没有影响到别人的话，你做再牛逼的模型，你做出再厉害的分析，没有用，就是就是没有价值。所以说这也是我们在学校里面带来的一个思维误区，就是你只需要跟一个懂你工作的人，一个 quantitative expert 去沟通就行了。但是在工作中的时候，你是需要跟平常啥都不懂的老板，sales 啥都不懂的 PM 去沟通对吧？那他们啥都不懂是他们的问题吗？不是，是你需要让一个啥都不懂的人都能懂得你的工作的意义，这样的话你的工作才可以产生价值。如果你看到一个就是对你的工作很有很很有很关键的这么一个 stakeholder，他不懂你工作的这个，他不懂数据，或者说他不懂技术，然后你就放弃沟通了吗？不行，对吧，你还是需要沟通的。</w:t>
      </w:r>
    </w:p>
    <w:bookmarkEnd w:id="112"/>
    <w:bookmarkStart w:id="113" w:name="respect-the-complexity-of-impact"/>
    <w:p>
      <w:pPr>
        <w:pStyle w:val="Heading3"/>
      </w:pPr>
      <w:r>
        <w:t xml:space="preserve">Respect the complexity of “impact”</w:t>
      </w:r>
    </w:p>
    <w:p>
      <w:pPr>
        <w:pStyle w:val="FirstParagraph"/>
      </w:pPr>
      <w:r>
        <w:t xml:space="preserve">然后，再说一点就是，有的同学可能还不服，就是我之前在，在这个 present 这个东西的时候，我就是我之前给一些，就是其他的 DS work 做一些培训嘛，就是怎么样 DS 去提升自己的 career，然后我就拿出来了一页纸过来过来给大家讲。就是有的 DS 还是会觉得，我们需要追求那个正确的东西，而且这个世界上是存在正确答案的。</w:t>
      </w:r>
    </w:p>
    <w:p>
      <w:pPr>
        <w:pStyle w:val="BodyText"/>
      </w:pPr>
      <w:r>
        <w:t xml:space="preserve">但是为什么在工作中我觉得不存在正确答案呢？就是这个 impact 其实非常非常复杂的。我们在高考的时候我们会看就一个卷子它就对和错，但是你在现实中，任何一个问题其实都有很多个 dimension，就是我们如果想在一个2D、3D的下面去做一个优化问题，就已经是一个非常复杂的事情了。关键你在市场中啊，和你在工作中还会很多的 noise，所以每个人呢，他都是有自己对这个问题的 perception，没有一个人是能真正的了解清楚这个问题的全貌的。那这个时候你如果说问对了问题，你就能找到那个更重要的 dimension，你在一个不重要的 dimension 上去 optimize，去寻找到那个正确答案，很多时候是没有价值的，因为你那个 dimension 本身就不重要。所以说你需要通过沟通去找到什么样的 dimension 是重要的，然后你需要通过沟通去告诉大家，在一堆 noise 里边，我这件事情我做的这个事儿本身是有价值的。嗯，我不知道说到这儿，大家有没有就是稍稍内化一点这个这个观点，就是我们的工作和我们的学习是完全不同的两件事情，不要把学习的思路带到工作中。</w:t>
      </w:r>
    </w:p>
    <w:bookmarkEnd w:id="113"/>
    <w:bookmarkStart w:id="114" w:name="为什么我们不会沟通"/>
    <w:p>
      <w:pPr>
        <w:pStyle w:val="Heading3"/>
      </w:pPr>
      <w:r>
        <w:t xml:space="preserve">为什么我们不会沟通？</w:t>
      </w:r>
    </w:p>
    <w:p>
      <w:pPr>
        <w:pStyle w:val="FirstParagraph"/>
      </w:pPr>
      <w:r>
        <w:t xml:space="preserve">如果说意识到这个沟通的必要的话，我们我就直接来讲一下，为什么我们不会沟通的这个问题啊，就是从小到大我们不会沟通的问题。就像刚刚说的，分数说话，我们习惯了，就是不需要沟通，只要拿分数说话就行了。而且我们尤其作为中国人，还有一个隐性的问题，就是我们的背景非常的同质化。在座的同学们，大家左看看右看看，是吧你基本上都是一个，就差不多是一个模子刻出来的，我也是就是我也属于这个模子。那这个模子就是我们从小到大，经历了九年义务教育，然后去卷高中，然后去卷高考，然后去上大学，你去了美本也好，你去了这个，反正都是一个特别爬刻苦爱学习，然后特别一般听老师话，或者不听老师话也好，但是起码我们是觉得教育上有价值的，我们的专业基本上也非常统治化，我们的成长背景非常统治化，我们价值观也是同质化的。</w:t>
      </w:r>
    </w:p>
    <w:p>
      <w:pPr>
        <w:pStyle w:val="BodyText"/>
      </w:pPr>
      <w:r>
        <w:t xml:space="preserve">在这种同质化的背景下呢，其实很多东西是不需要沟通的，我们不需要知道这边的这个人是什么，我们只需要讲事就行了。因为我们已经在这个同质化的背景下，大家都已经认可了把事做出来是重要的。可是你脱开了这个同质化的背景，你去街上跟另外一个人讲话，甚至可能大家在 date 的时候就遇到问题对吧，就是怎么没有办法沟通呢？就是明明我说的是对的，为什么这个 date 还是谈崩了呢？就就为什么我是一个大厂的这个 tech lead，为什么我 package 这么好，但是对面为我不感兴趣呢？就是因为就是除了这些专业成长背景之外的东西还有很多很多的维度啊，但是我们从小到大，受到这个同质化背景的训练，我们忽视了这些维度。</w:t>
      </w:r>
    </w:p>
    <w:p>
      <w:pPr>
        <w:pStyle w:val="BodyText"/>
      </w:pPr>
      <w:r>
        <w:t xml:space="preserve">然后我们还有不会沟通的原因，是因为我们对沟通的目的的理解是太简单了，就是我们觉得沟通就是为了把话讲清楚，就是为了达成目的，嗯，就是为了影响别人。但是这个理解其实是非常浅的，而且哪怕在这个非常浅的理解上，我们也是没有做好这件事的。以及我们还有一些错误的学习方式啊，就是我们这个没有去真的从实践中去学习，我们去看一些，就是我们有的时候意识到自己沟通是有问题的时候，我们就会去学习怎么样说话，然后我们学了100件说话的技巧，然后一上场全都忘记了。因为你上场的时候，你想要把这个自己的话表达清楚，都以及占据了你全部大脑了，你肯定是不去会记得你之前学过的那些，呃，就是沟通的道，就是沟通的具体的话术，或者具体的技巧。</w:t>
      </w:r>
    </w:p>
    <w:bookmarkEnd w:id="114"/>
    <w:bookmarkStart w:id="115" w:name="沟通的目的"/>
    <w:p>
      <w:pPr>
        <w:pStyle w:val="Heading3"/>
      </w:pPr>
      <w:r>
        <w:t xml:space="preserve">沟通的目的</w:t>
      </w:r>
    </w:p>
    <w:p>
      <w:pPr>
        <w:pStyle w:val="FirstParagraph"/>
      </w:pPr>
      <w:r>
        <w:t xml:space="preserve">那我刚刚说的，就是对沟通的目的理解过于简单。那什么是沟通的目的？嗯，最浅层的目的是表达清晰，对吧，我要把一句话给说清楚。呃，第二个问题，第二个第二层是解决问题，就是我通过沟通，我要把这个问题给解决掉，我要 deliver，我要这个 execute。</w:t>
      </w:r>
    </w:p>
    <w:p>
      <w:pPr>
        <w:pStyle w:val="BodyText"/>
      </w:pPr>
      <w:r>
        <w:t xml:space="preserve">然后再往下呢，是明确价值。你这个问题解决了，但是 nobody cares 是不是不行？老板给你分配了一个活，然后明明这个活很难，但是老板你你你做完了以后，但是没有人觉得你做的这个活很难，或者很有很有价值啊，那你这个活是不是基本上就白做了？或者说起码做的就是啊，性价比非常的差。versus 我们也看到了，就是有很多时候，他非常善于吹嘘自己，对吧，就是做了一点鸡毛蒜皮的小事，然后显得自己做的很厉害，我并不想鼓励这样的行为。但是我我觉得就是想让大家知道，明确价值这件事情是沟通一个很重要的目的。</w:t>
      </w:r>
    </w:p>
    <w:p>
      <w:pPr>
        <w:pStyle w:val="BodyText"/>
      </w:pPr>
      <w:r>
        <w:t xml:space="preserve">那接下来呢，就是你要明确自己的目的和立场是什么？我沟通的 intention 是什么？我和你站在一边儿的，我是来帮你的，还是我是来算计你的，我是来跟你抢 scope 的。如果说你这个东西做的再有价值，但是如果说我和你不是一个 intention 的话，我不认可你的 intention，或者说我质疑你的 intention，那你这个治疗沟通又没有，就是又又没有办法有效了。</w:t>
      </w:r>
    </w:p>
    <w:p>
      <w:pPr>
        <w:pStyle w:val="BodyText"/>
      </w:pPr>
      <w:r>
        <w:t xml:space="preserve">再往下是情感和认同，就是说我是不是喜欢你，你跟我沟通完了以后，我是不是能共情你？我是不是觉得你喜欢我？我是不是觉得就是我们彼此是有这个沟通的基础的，我是不是觉得你是一个我喜欢的人？就大家可以想象一下啊，就同样一句话，大家可以心中想一个你平时特别喜欢的同事和你平时特别讨厌的同事，这两个人说同样一句话，你对他的解读是不一样的。就是你喜欢的那个同事，他你说什么你都觉得对，你都从好好好的方面去揣测他。但是你讨厌的那个同事，他说什么你都觉得这个傻逼，他怎么又说这种话？就是你肯定从不好的角度去解读他。所以说就是这个你喜不喜欢，就是情感和认同其实是沟通一个非常非常重要和深层次的目的。但是我们很多时候在沟通的时候都是去忽略的。</w:t>
      </w:r>
    </w:p>
    <w:p>
      <w:pPr>
        <w:pStyle w:val="BodyText"/>
      </w:pPr>
      <w:r>
        <w:t xml:space="preserve">那我最后还有一个问号，在这里先卖个关子啊，大家可以想一下答案，也可以在 slido 上打一下，就是你觉得比情感和认同还更底层的一个这个就是沟通的目的是什么呢？</w:t>
      </w:r>
    </w:p>
    <w:bookmarkEnd w:id="115"/>
    <w:bookmarkStart w:id="116" w:name="常见问题"/>
    <w:p>
      <w:pPr>
        <w:pStyle w:val="Heading3"/>
      </w:pPr>
      <w:r>
        <w:t xml:space="preserve">常见问题</w:t>
      </w:r>
    </w:p>
    <w:p>
      <w:pPr>
        <w:pStyle w:val="FirstParagraph"/>
      </w:pPr>
      <w:r>
        <w:t xml:space="preserve">好这里就是我把这个过掉的内容，我记得有一些 Q&amp;A 实践是吧，我们可以多互动问问题。那如果说刚刚讲的这些东西不够具象的话，我可以在这儿再说一些，就是更具象的东西。我们沟通时候遇到的常见问题。</w:t>
      </w:r>
    </w:p>
    <w:p>
      <w:pPr>
        <w:pStyle w:val="BodyText"/>
      </w:pPr>
      <w:r>
        <w:t xml:space="preserve">第一个常见问题是先说再听，就是我上来跟你沟通，吧啦吧啦说一大堆，别人已经走神了，或者说“啊是是是好好好”，然后就是这个沟通已经完全没有效果了，但是你会说很多。而且你说的比多，说的比听要多。你想想你如果说你平时跟人沟通的时候，你不是听比说要多，或者起码说就是听要占三分之一以上吧，如果你没有做到这个的话，可以认为你的沟通是不有效的。这基本上是一个非常嗯清晰的 heuristic，这种规则。</w:t>
      </w:r>
    </w:p>
    <w:p>
      <w:pPr>
        <w:pStyle w:val="BodyText"/>
      </w:pPr>
      <w:r>
        <w:t xml:space="preserve">第二个是急于表达，你一定要让急于对方理解自己，而且对方不理解你的时候，你就会非常难受，你就会更着急，你就会更 frustrated，然后你可能还会怪对方，觉得对方很笨，或者说对方怎么连这个都不理解。</w:t>
      </w:r>
    </w:p>
    <w:p>
      <w:pPr>
        <w:pStyle w:val="BodyText"/>
      </w:pPr>
      <w:r>
        <w:t xml:space="preserve">第三个缺乏自信，你在沟通的时候啊，说着说着，然后就恨不得埋到地底下去，或者说你就找出来一堆 technical details，你就会说，我用了什么样的特别牛逼的模型，所以说我怎么怎么样。你已经缺乏了整个沟通的自信了。你跑题，缺乏聚焦，然后只会三板斧，你沟通对所有人全都是用一种方式去沟通，你不会处理冲突，害怕冲突。我这有一个例子啊，就是我前段时间在要赞助一个活动，然后是跟一个大学生的社团赞助的。然后他们就遇到问题以后，就特别怕冲突，然后就是明明产生了一些问题，然后我就说那我们打个电话，然后把这个东西讲清楚，我们澄清误会吧。然后他们就完全拒绝，然后之后我就没有再赞助了。因为我觉得就是如果说你不能去处理冲突的话，这个整个合作就有太多的不确定性了。就是说不定就是你你你不处理冲突的话，这个冲突不会消失的，这个冲突只会积累，到最后就是到，一个大家没有办法再处理的方式，呃处理的程度。如果说你会处理冲突的话，冲突就可以很快的化解，然后你整个事情的这个 risk 就会小很多。但是，我发现很多同学是不会处理冲突的。</w:t>
      </w:r>
    </w:p>
    <w:p>
      <w:pPr>
        <w:pStyle w:val="BodyText"/>
      </w:pPr>
      <w:r>
        <w:t xml:space="preserve">沟通的时候非常 defensive，你注重自己的 ego，别人跟你说什么东西，你就特别往心里去，觉得这是在攻击你的人格，攻击你的能力。然后你不爱听反馈，不寻求反馈啊。沟通的时候带入很多个人情绪，就是跟你说点什么事，然后你就“啊啊啊”，就是“你怎么可以这么说我”，然后“我才不是这个样子的啊”，你没有了解我的痛苦，你没有了解我的难处，等等，就是这这都让沟通变得非常的没有效啊。</w:t>
      </w:r>
    </w:p>
    <w:bookmarkEnd w:id="116"/>
    <w:bookmarkStart w:id="117" w:name="社群互动案例"/>
    <w:p>
      <w:pPr>
        <w:pStyle w:val="Heading3"/>
      </w:pPr>
      <w:r>
        <w:t xml:space="preserve">社群互动案例</w:t>
      </w:r>
    </w:p>
    <w:p>
      <w:pPr>
        <w:pStyle w:val="FirstParagraph"/>
      </w:pPr>
      <w:r>
        <w:t xml:space="preserve">这是我的社群，这里边有几个文章，这两个文章我记得应该是都公开了，所以说你不需要注册社群的会员，然后你应该就可以看了啊。我觉得都是比较好的阅读资料，是可以，尤其是这个文章啊，就是讲这个英文，就是在英文，就是在英文有一个词，register, register into a conversation，这个 register 是很重要的，就像你去一个场合，你穿什么着装一样。如果说你在一个正式的场合，用非常 casual 的方式 register 就不行。如果你在一个 casual 的场合，你非常正式地过去，那你也不行。</w:t>
      </w:r>
    </w:p>
    <w:p>
      <w:pPr>
        <w:pStyle w:val="BodyText"/>
      </w:pPr>
      <w:r>
        <w:t xml:space="preserve">然后右边是这个另外一个陈然同学他做的东西，就是他讲中美文化导致了我们沟通有什么区别。</w:t>
      </w:r>
    </w:p>
    <w:bookmarkEnd w:id="117"/>
    <w:bookmarkStart w:id="118" w:name="解决问题"/>
    <w:p>
      <w:pPr>
        <w:pStyle w:val="Heading3"/>
      </w:pPr>
      <w:r>
        <w:t xml:space="preserve">解决问题</w:t>
      </w:r>
    </w:p>
    <w:p>
      <w:pPr>
        <w:pStyle w:val="FirstParagraph"/>
      </w:pPr>
      <w:r>
        <w:t xml:space="preserve">好这是呃，这里边。</w:t>
      </w:r>
    </w:p>
    <w:p>
      <w:pPr>
        <w:pStyle w:val="BodyText"/>
      </w:pPr>
      <w:r>
        <w:t xml:space="preserve">（问答环节开始）</w:t>
      </w:r>
    </w:p>
    <w:bookmarkEnd w:id="118"/>
    <w:bookmarkStart w:id="119" w:name="沟通的层级"/>
    <w:p>
      <w:pPr>
        <w:pStyle w:val="Heading3"/>
      </w:pPr>
      <w:r>
        <w:t xml:space="preserve">沟通的层级</w:t>
      </w:r>
    </w:p>
    <w:p>
      <w:pPr>
        <w:pStyle w:val="FirstParagraph"/>
      </w:pPr>
      <w:r>
        <w:t xml:space="preserve">好的，我把这个过掉的内容。</w:t>
      </w:r>
    </w:p>
    <w:p>
      <w:pPr>
        <w:pStyle w:val="BodyText"/>
      </w:pPr>
      <w:r>
        <w:t xml:space="preserve">我记得有一些 Q&amp;A 时间是吧，我们可以多互动问问题。</w:t>
      </w:r>
    </w:p>
    <w:p>
      <w:pPr>
        <w:pStyle w:val="BodyText"/>
      </w:pPr>
      <w:r>
        <w:t xml:space="preserve">嗯，对。好的。谢谢课代表立正。有一个具体的小问题想问一下课代表就是呃和老板的沟通，比如说啊，当这个老板他习惯于说 micromanage，他习惯于说 challenge 你的这个 task 啊，为什么需要这么多时间？就是当这种情况发生的时候，应该怎么样去沟通比较好？</w:t>
      </w:r>
    </w:p>
    <w:p>
      <w:pPr>
        <w:pStyle w:val="BodyText"/>
      </w:pPr>
      <w:r>
        <w:t xml:space="preserve">看，问一下你有没有什么思路可以建议。</w:t>
      </w:r>
    </w:p>
    <w:p>
      <w:pPr>
        <w:pStyle w:val="BodyText"/>
      </w:pPr>
      <w:r>
        <w:t xml:space="preserve">好问题啊好问题啊。你觉得就是老板在 challenge 你，为什么需要这么长时间的时候，你的第一反应是什么？就是老板问你，你你就是，现在我是假设我是老板，就是你，你这个项目为什么花这么长时间？你的第一反应是什么？</w:t>
      </w:r>
    </w:p>
    <w:p>
      <w:pPr>
        <w:pStyle w:val="BodyText"/>
      </w:pPr>
      <w:r>
        <w:t xml:space="preserve">我第一反应是有点奇怪，然后会觉得欸他是不是在 micromanage？</w:t>
      </w:r>
    </w:p>
    <w:p>
      <w:pPr>
        <w:pStyle w:val="BodyText"/>
      </w:pPr>
      <w:r>
        <w:t xml:space="preserve">对，首先你首先你带入了个人情绪，然后你 defensive，然后你还没有去解决这个冲突。</w:t>
      </w:r>
    </w:p>
    <w:p>
      <w:pPr>
        <w:pStyle w:val="BodyText"/>
      </w:pPr>
      <w:r>
        <w:t xml:space="preserve">对，所以正确的做法就是，想听一下有什么好的思路。</w:t>
      </w:r>
    </w:p>
    <w:p>
      <w:pPr>
        <w:pStyle w:val="BodyText"/>
      </w:pPr>
      <w:r>
        <w:t xml:space="preserve">好，正确的做法就是不做这些事情。比如说第一，你首先要听一下老板为什么觉得你这个事情做得长？就是老板为什么要求你说这件事情？你有没有问一下老板，就是他做这，就是他来问你是因这个东西，第一他有几种可能性，对吧，就是老板是个大傻逼，老板是个坏人，我们先排除这个可能性。如果最后是这个结论的话，你可以跳，你可以跳槽。但是我们先就是，如果带着这个的话，你就沟通你就断绝了后面的所有的沟通的可能性。我们先排除这个可能性，那第一，有可能这个东西的紧急程度比你，比你想象中要高，老板很着急，但是你可能没有老板那么着急，所以说你要了解老板为什么着急。</w:t>
      </w:r>
    </w:p>
    <w:p>
      <w:pPr>
        <w:pStyle w:val="BodyText"/>
      </w:pPr>
      <w:r>
        <w:t xml:space="preserve">第二这件事情的复杂程度在老板那儿和你的想象可能是不一样。老板可能觉得这是一个很简单的东西，然后在你这儿你觉得是个复杂的东西，所以说你们的 estimation 不一样。第三个，就是你们的 approach 可能不一样，就是老板可能觉得这个东西我只需要一个非常简单的方式去去做，但是你用了一个非常复杂的方式去做，是不是这都有可能性，而不是老板在 micromanage 你。你有没有去问一下你的老板，就是为什么？</w:t>
      </w:r>
    </w:p>
    <w:p>
      <w:pPr>
        <w:pStyle w:val="BodyText"/>
      </w:pPr>
      <w:r>
        <w:t xml:space="preserve">嗯，我问一下，怎么样，在这种情况下，就是问，怎么样去问会比较好一点？</w:t>
      </w:r>
    </w:p>
    <w:p>
      <w:pPr>
        <w:pStyle w:val="BodyText"/>
      </w:pPr>
      <w:r>
        <w:t xml:space="preserve">直接问啊。</w:t>
      </w:r>
    </w:p>
    <w:p>
      <w:pPr>
        <w:pStyle w:val="BodyText"/>
      </w:pPr>
      <w:r>
        <w:t xml:space="preserve">就就你噢，就是就是，我我我给具体的一个话术吧。就是就是，首先我觉得我们之间就是，there seems to be a gap in our understanding. My estimation of this task is like two weeks and it seems like you want to get it done within three days. So maybe there is a gap in terms of emergency, should I drop other work or like seems like, or there is a gap in terms of complexity or my approach? So can we align?</w:t>
      </w:r>
    </w:p>
    <w:p>
      <w:pPr>
        <w:pStyle w:val="BodyText"/>
      </w:pPr>
      <w:r>
        <w:t xml:space="preserve">对吧，然后就是我们我们我们对一下我们的信息，然后看看我们对这个事情的理解是不是一样的，我们的 expectation 是不是一样的。</w:t>
      </w:r>
    </w:p>
    <w:p>
      <w:pPr>
        <w:pStyle w:val="BodyText"/>
      </w:pPr>
      <w:r>
        <w:t xml:space="preserve">可以吗？好的，对。</w:t>
      </w:r>
    </w:p>
    <w:p>
      <w:pPr>
        <w:pStyle w:val="BodyText"/>
      </w:pPr>
      <w:r>
        <w:t xml:space="preserve">然后那个课代表你来把握一下节奏哈，因为我们也有一个场外的 slide 的环节，大家也看到我们今天其实跟在看 YouTube 看课代表最大的区别是在于我们可以互动对吧。所以大家如果说去 slide 上去提问，我们在后面会一次性的去解答大家的问题，因为后面可能还有几张 slides，所以说我们先往后，对吧。然后那个二维码也好，对。</w:t>
      </w:r>
    </w:p>
    <w:p>
      <w:pPr>
        <w:pStyle w:val="BodyText"/>
      </w:pPr>
      <w:r>
        <w:t xml:space="preserve">谢谢，我我回头会用这个 slide 解答的。刚才这个问题非常感谢啊，就是这是一个很生动的案例，就是我们平时急于贴标签，但是其实我们可以做很多其他的事情，这就是我们所要提高的技巧，对吧。就是我相信我刚刚给你这些回答也不是完美的，但是你是可以提高技巧从老板那挖到，挖到更多的信息，并且你在做这件事情的时候，会让老板更喜欢你，老板更觉得你跟他是一条心，你你更了解老板，然后老板就会把你更当自己人，然后升职加薪更早的想到你。其实这是整件事情的意义。</w:t>
      </w:r>
    </w:p>
    <w:p>
      <w:pPr>
        <w:pStyle w:val="BodyText"/>
      </w:pPr>
      <w:r>
        <w:t xml:space="preserve">好我在这儿就稍稍过一下，到时候我会把这个呃就是发给大家啊，呃，对，所以我说我就不会每个都过。就第一个解决问题，解决问题这个东西，我觉得就是大家应该都能看得懂，我就不再多讲了。</w:t>
      </w:r>
    </w:p>
    <w:bookmarkEnd w:id="119"/>
    <w:bookmarkStart w:id="120" w:name="明确价值"/>
    <w:p>
      <w:pPr>
        <w:pStyle w:val="Heading3"/>
      </w:pPr>
      <w:r>
        <w:t xml:space="preserve">明确价值</w:t>
      </w:r>
    </w:p>
    <w:p>
      <w:pPr>
        <w:pStyle w:val="FirstParagraph"/>
      </w:pPr>
      <w:r>
        <w:t xml:space="preserve">明确价值这件事情我稍稍多讲一下，因为解决问题那你是需要非常明确的沟通。但是体现价值呢，你是需要非常有技巧的沟通，你要无形的去体现价值。你不能就是如果说你天天在那里说，你大家快来看快来看我，我做的这件事情多么有价值啊，那是不是就觉得这个傻逼啊。然后如果说你不沟通，就是我记得这个是我，之前我帮我一个下属讲，然后他他觉得很有道理，他跟他同事讲，然后那同事就说，我才不想做那种炫耀自己价值的人呢。就是引用了一句宋词，这个“自是花中第一流”。然后我就，天啊，就是如果说你把你的职业建立在所有人都能去是伯乐一样欣赏你的工作的价值的话，那你肯定你的工作也走不到哪里去。因为只有你是理解你工作的价值的，别人都不理解你工作的价值。</w:t>
      </w:r>
    </w:p>
    <w:p>
      <w:pPr>
        <w:pStyle w:val="BodyText"/>
      </w:pPr>
      <w:r>
        <w:t xml:space="preserve">所以说沉默是错的，那炫耀也是，就是这个反面更是错的，就是孔雀开屏、堆砌成就、强行灌输、自吹自擂。这种人也走不远，就是他非常拙劣的去体现自己的工作价值。那正确的做法呢，是你要这个换位思考，然后站在对方立场上去体现你的这个贡献感。这样说可能有点，大家记住这两个词啊，就是换位思考和体现，站在对方立场上体现贡献感。</w:t>
      </w:r>
    </w:p>
    <w:p>
      <w:pPr>
        <w:pStyle w:val="BodyText"/>
      </w:pPr>
      <w:r>
        <w:t xml:space="preserve">我给大家一个具体的案例，一个人小 A 会说，经过我的连续加班，终于把数据清理好了。然后观众听到的呢，就是情绪价值索取，就是小 A 说啊，你快来夸奖我，你看我的加班多么不容易，我为了完成你的这个工作，我来加班，所以说你欠我的，就是观众听到的东西。</w:t>
      </w:r>
    </w:p>
    <w:p>
      <w:pPr>
        <w:pStyle w:val="BodyText"/>
      </w:pPr>
      <w:r>
        <w:t xml:space="preserve">那另外一个就是我，我在我的课程里边，这是我的课程的一个案例啊，就是我课程里边会用小 A 和小 S。小 A 是一个就是不会的人，小 S 是一个会的人。那小 S 他会说什么？小 S 会说，之前你遇到某个问题，我找到了这个 root cause，然后我现在清理好的数据，可以帮助你解决这个问题。那小 S 呢他会找他的老板和同事，在帮他 socialize his work，就是小 S 的老板和同事会帮他说，“对啊，这件事看似简单，但是其实小 S 加了很多班，排查出来很多不同，不容易发现的问题”。</w:t>
      </w:r>
    </w:p>
    <w:p>
      <w:pPr>
        <w:pStyle w:val="BodyText"/>
      </w:pPr>
      <w:r>
        <w:t xml:space="preserve">所以说第一呢，就是他干了几件事情，第一次干了几件事情，就是他真的去听他对方遇到的是什么问题，所以小 A 只说了自己干了什么，小 S 他一定要去就是 paraphrase，然后他要去强调一下你的问题是什么，然后我给你提供了 solution。那这里边如果他需要告诉别人加班，或者说这个东西是有多么难的话，他最好让他的老板或者同事去帮他说。所以说你在职业发展中找到一个 sponsor，找到一个 ally 也是很重要的。在这儿就不展开了，这里就是个进阶话题。</w:t>
      </w:r>
    </w:p>
    <w:p>
      <w:pPr>
        <w:pStyle w:val="BodyText"/>
      </w:pPr>
      <w:r>
        <w:t xml:space="preserve">但还有一个问题啊，就是很多同学加了班，就非常恨不得让全世界知道他加班。但其实不是，就是你的工作，其实你要关注的不是你的 input，不是你的 work hours，而是你的 outcome。我自己在我那个课程里边就是这个其实是有一个前置条件的，就是我在课程里边有讲啊，有讲一个，就是工作中怎么找到高价值的工作，然后高价值的工作里边有两个定律吧。就是工作会找到擅长它的人，所以说你如果是一个爱加班的人呢，那爱加班，那种需要加班的工作就会找上你。你如果是一个不爱加班的人，但是你愿意去做那种高价值的工作，最后高价值的工作就会找上你。所以说就是不要去强调自己加班，而强调自己听到了对方的问题，解决了对方的问题。就是刚刚所说的换位思考和站在对方立场上体现的贡献感。</w:t>
      </w:r>
    </w:p>
    <w:bookmarkEnd w:id="120"/>
    <w:bookmarkStart w:id="121" w:name="明确价值的背后功夫是知道对方关心什么"/>
    <w:p>
      <w:pPr>
        <w:pStyle w:val="Heading3"/>
      </w:pPr>
      <w:r>
        <w:t xml:space="preserve">明确价值的背后功夫是知道对方关心什么</w:t>
      </w:r>
    </w:p>
    <w:p>
      <w:pPr>
        <w:pStyle w:val="FirstParagraph"/>
      </w:pPr>
      <w:r>
        <w:t xml:space="preserve">那明确价值最后的功夫就是知道对方关心什么。所以说我们刚看到小 A 和小 S 的案例，小 A 其实是把大多数的时间做花在了，就是自己的 solution 上，但是小 S 其实背后还做了很多工作，去了解对方的关心的东西是什么，这是沟通背后的功夫。</w:t>
      </w:r>
    </w:p>
    <w:bookmarkEnd w:id="121"/>
    <w:bookmarkStart w:id="122" w:name="聆听的四个层次"/>
    <w:p>
      <w:pPr>
        <w:pStyle w:val="Heading3"/>
      </w:pPr>
      <w:r>
        <w:t xml:space="preserve">聆听的四个层次</w:t>
      </w:r>
    </w:p>
    <w:p>
      <w:pPr>
        <w:pStyle w:val="FirstParagraph"/>
      </w:pPr>
      <w:r>
        <w:t xml:space="preserve">然后我这儿，因为 Leon 的这个视频太重要了，所以说我再稍稍讲一下啊，就是聆听的四个层次。</w:t>
      </w:r>
    </w:p>
    <w:p>
      <w:pPr>
        <w:pStyle w:val="BodyText"/>
      </w:pPr>
      <w:r>
        <w:t xml:space="preserve">大家在，首先很多人犯的错误就只说不听。然后大家在听的过程中啊，很多人的问题是直接跳到第四步。但是其前面还有三步，第一步是 comprehension，我先要理解你说东西是什么，我听没听懂你的点，我是不是充分听懂了你的点？这个已经，这一点已经超级超级难了，我后面有一个案例啊，我可以给大家讲一下。就是你想要理解对方真的在说什么，是一个超级难的事情。</w:t>
      </w:r>
    </w:p>
    <w:p>
      <w:pPr>
        <w:pStyle w:val="BodyText"/>
      </w:pPr>
      <w:r>
        <w:t xml:space="preserve">第二个呢是欣赏，就是我听懂了你背后，你，你的思维模式是什么，然后我找到了学习的点，我觉得你说这个话代表了一个很厉害的思路，这个是欣赏。第三个是共情，就是我能做到和你换位思考，我感同身受，我理解你的痛苦。比如说你刚才就是刚才提问那个同学，你为什么会觉得你老板 micromanage？你的老板说实话就是不是很会沟通对吧。你的老板如果说会沟通的话，他不会用 authority 来啊压你。他其实应该做的是 influence without authority，就虽然他有 authority，但是他更有效的方式就是他应该 influence 你，那他应该先去理解你，为什么花了这么久？就假设，那怕真的你和他有很多 gap，他应该做的事他应该先去理解你，为什么花了这么久？他应该欣赏你的，做的这些事情的不容易，对吧？比如说他觉得应该用简单的，你用复杂的，他起码欣赏一下你这个复杂，你的 technical complexity，对吧？然后才能共情，你就是他做到了跟你共情，那这个时候老板在说什么，你是不是都死心塌地的跟随，就是说，“哇，老板你实在是太理解我了，你理解我的痛苦，呃，苦楚，你理解我的不容易”，所以说你让我干嘛我就干嘛。对，就是这这就是你不光是作为一个，就是向上管理，或者说是同级，你没有 authority 的时候应该这样使用，你自己作为一个 leader 的时候，你更应该使用 influence with authority。这个是一个，呃，就是更有效的方式。</w:t>
      </w:r>
    </w:p>
    <w:p>
      <w:pPr>
        <w:pStyle w:val="BodyText"/>
      </w:pPr>
      <w:r>
        <w:t xml:space="preserve">最后一步才是 evaluation，就是你的老板应该先做了理解、欣赏、共情，然后再去 evaluate 你做的这个东西到底是什么样子的。但是如果说他听了你说三句话，直接就跳到这个 evaluation 的话，那如果你老板是中国的的话，最好让他来上一下我这个课。他他他就会这个有效的多，你的工作也会舒服很多。</w:t>
      </w:r>
    </w:p>
    <w:bookmarkEnd w:id="122"/>
    <w:bookmarkStart w:id="123" w:name="qa环节"/>
    <w:p>
      <w:pPr>
        <w:pStyle w:val="Heading3"/>
      </w:pPr>
      <w:r>
        <w:t xml:space="preserve">Q&amp;A环节</w:t>
      </w:r>
    </w:p>
    <w:p>
      <w:pPr>
        <w:pStyle w:val="FirstParagraph"/>
      </w:pPr>
      <w:r>
        <w:t xml:space="preserve">（现场提问）</w:t>
      </w:r>
    </w:p>
    <w:p>
      <w:pPr>
        <w:pStyle w:val="BodyText"/>
      </w:pPr>
      <w:r>
        <w:t xml:space="preserve">您好，我叫陈毅，是复旦大学的志愿者。然后呢我们在工作当中，其实会遇到一些 small talks 的这种环节吧，然后呢往往是会比如说和本土一起长大的同事一起，然后还有老板。那在这种情况下下面，因为我们可能有时候是有一些文化差异上面的一些弱势，那往往有时候会感觉说啊插不上话，或者是说其实啊会有一个情况，比如说一群男生围着老板聊体育，然后我们对体育实在是不了解。就是像遇到这种情况的时候啊，有什么建议可以提升呢？谢谢。</w:t>
      </w:r>
    </w:p>
    <w:p>
      <w:pPr>
        <w:pStyle w:val="BodyText"/>
      </w:pPr>
      <w:r>
        <w:t xml:space="preserve">嗯，这是个好问题。我觉得第一，它不是一个重点要提升的东西。呃，就是，如果说你最后的目标啊，你最后的目标不是为了学会 smart talk，或者融入这个文化，你最后的目标只不过是跟同事保持一个同事关系，然后你在这个职业上有所发展的话，我觉得这个是个可选项，它不是一个必选项哦。</w:t>
      </w:r>
    </w:p>
    <w:p>
      <w:pPr>
        <w:pStyle w:val="BodyText"/>
      </w:pPr>
      <w:r>
        <w:t xml:space="preserve">第二就是，如果说你但是他他他他是 good to have，他会让你的，就是工作也比较就是舒心一些，你跟同事有了一个更好的帮进，肯定是好的。那好的情况就是你在那里面也多听啊。有的时候就是你就你不 follow 体育，所以说他们聊体育，你就是听不懂嘛。这个时候你候你看你想不想去了了解体育，你想了解体育的话你可以了解，不想了解体育的话我就不需要强求，你可以就听，然后有的时候就因为，因为美国人聊天的时候注重的是一个 vibe，你不需要，就是我们中国人讲聊天的时候都是，我需要言之有物，对吧。但其实不是，你就你就说“啊我我上个周出去玩了”，"great"，然后就是 "best place ever"，然后你多从他们的这个沟通方式去沟通，然后你注意他们的沟通方式的话，你会发现在 small talk 的这个沟通的 register 其实是一个比较 casual 的，然后你说什么都行的这样一个东西。所以说你适应这套规则以后去说，不用太呃刻意，也不用太呃紧张，我觉得就还行。当然这里边有一些文化的，这个就是，或者说是一些，就是 political correctness 的东西啊，也不要犯错。所以他要知道，就是第一可选项，第二他本身是有一定的 bar 在的，但是第三就是不用 take too seriously 啊，就不用用我们的这个 talk 的方式去学习那个 smart talk，而是用 smart talk 的方式去打开 smart talk。</w:t>
      </w:r>
    </w:p>
    <w:p>
      <w:pPr>
        <w:pStyle w:val="BodyText"/>
      </w:pPr>
      <w:r>
        <w:t xml:space="preserve">（现场提问）</w:t>
      </w:r>
    </w:p>
    <w:p>
      <w:pPr>
        <w:pStyle w:val="BodyText"/>
      </w:pPr>
      <w:r>
        <w:t xml:space="preserve">啊，你好，我叫谢妍，我在 YouTube 巴士工作啊。我其实在那个，就是问卷上面其实留了一道题，然后可以展开一下，就问一下，就是刚才您提到就是沟通过程当中就是跟什么样的人啊，用什么样的策略沟通，对吧，达到什么样的目的。但我觉得这个东西吧，就是你需要一个反馈啊，才能知道就是说这个东西是不是呢奏效了对吧。那很多情况下就是说，你跟很多人其实是有 one on one 的机会，你可以直接问 feedback 对吧。但是呢有些情况下，比如说你跟一些比较 senior 的，比如 VP 啊什么的，你可能很难有这种汪汪的机会，嗯，很多情况下是大的组会上面，或者大的那种 presentation 上面，才可能会有一些接触啊。那这种情况下，对于那种就是你没有很多直接接触的机会，你怎么确定就是你的沟通，沟通能力提高了，就他能够从不理解你说什么，到理解你说什么，甚至 impressed by what you said？</w:t>
      </w:r>
    </w:p>
    <w:p>
      <w:pPr>
        <w:pStyle w:val="BodyText"/>
      </w:pPr>
      <w:r>
        <w:t xml:space="preserve">你的目标是在跟高阶的人，就是比你加加，加3+4这种没有什么沟通机会的情况下，说的东西能 impress 到这个人是吗？</w:t>
      </w:r>
    </w:p>
    <w:p>
      <w:pPr>
        <w:pStyle w:val="BodyText"/>
      </w:pPr>
      <w:r>
        <w:t xml:space="preserve">差不多就是说跟一些非常 senior 的人，呃就是能够有一更及时的，更有效的沟通，并且这个得到一些 feedback。</w:t>
      </w:r>
    </w:p>
    <w:p>
      <w:pPr>
        <w:pStyle w:val="BodyText"/>
      </w:pPr>
      <w:r>
        <w:t xml:space="preserve">哦，不不不，这是这是两个问题。怎么说 impress 他，我两个问题都都都试图回答一下吧，就是这样你就能听出来我为什么觉得他是两个问题。</w:t>
      </w:r>
    </w:p>
    <w:p>
      <w:pPr>
        <w:pStyle w:val="BodyText"/>
      </w:pPr>
      <w:r>
        <w:t xml:space="preserve">第一个问题就是你怎么样子去，对吧，就 impress 他。那我觉得还是多听，就比如说我之前在这个，我会特别注重这个，呃，加3+4 他他关心的东西是什么？而且在公司里面其实有很多机会是可以得到的。你第一就是你的这个 business planning meeting 啊，然后他在大会上说的一些东西，他有各种 AMA 的场合，我觉得都应该去，包括他的老板，公司的 priority 是什么，有大把的场合可以了解。然后你也可以通过你的老板，或者说你跟别人 coffee chat 什么东西，去得到这些信息。你对这个东西了解的越清楚，你说的东西就更有可能切中他的痛点。因为其实越往上的人啊，他的管理就非常间接，所以说第一他不知道很多东西的真实情况，第二他说什么东西别人都不会做，就是他他他自己明明对这件事情很着急了，但是他就没有人做。然后他布置这些东西布置下去的话，他就是没有办法，所以说这个时候，我觉得你如果真的 get 到他想要做的东西是什么，他心中痛点是什么的话，还是挺容易 stand out 的。就像起码这是我在大厂的一些经历，我基本上就是 VP 以上，我都觉得这个人好可怜，就是他他他明明明明他知道什么东西是对的，但是下面人都不鸟他。</w:t>
      </w:r>
    </w:p>
    <w:p>
      <w:pPr>
        <w:pStyle w:val="BodyText"/>
      </w:pPr>
      <w:r>
        <w:t xml:space="preserve">然后你第二个问题是怎么样子在有没没没，没什么机会的情况下，去更有效的沟通和得到他的反馈。哦，那我觉得就是，现在 leader 对你的反馈可能意义不大，我觉得意义不大。就是，他他他他他不会对你有什么反馈的。然后我觉得就算有反馈的话，意义也不大。你找一个就是比你高一两级的人的反馈，我觉得更更重要一些，包括你同级的同事，甚至包括你的简一，对你的反馈更重要。就是我觉得就是，我会从 senior leader 那边得到我要做什么的一些信息，但是具体工作方式，或者说是不是 effective，然后沟通的方式等等的这些反馈，我更愿意从我身边的人去得到。</w:t>
      </w:r>
    </w:p>
    <w:p>
      <w:r>
        <w:pict>
          <v:rect style="width:0;height:1.5pt" o:hralign="center" o:hrstd="t" o:hr="t"/>
        </w:pict>
      </w:r>
    </w:p>
    <w:bookmarkEnd w:id="123"/>
    <w:bookmarkEnd w:id="124"/>
    <w:bookmarkStart w:id="136" w:name="readitlater-19-03-05"/>
    <w:p>
      <w:pPr>
        <w:pStyle w:val="Heading1"/>
      </w:pPr>
      <w:r>
        <w:t xml:space="preserve">ReadItLater 19-03-05</w:t>
      </w:r>
    </w:p>
    <w:p>
      <w:pPr>
        <w:pStyle w:val="FirstParagraph"/>
      </w:pPr>
      <w:r>
        <w:t xml:space="preserve">这里是查理·罗斯，发自我们纽约市的演播室。</w:t>
      </w:r>
    </w:p>
    <w:p>
      <w:pPr>
        <w:pStyle w:val="BodyText"/>
      </w:pPr>
      <w:r>
        <w:t xml:space="preserve">李光耀是现代城邦国家新加坡的国父。他出生于1923年，后来在英国剑桥大学学习法律。他于1950年回到新加坡从事法律工作，但很快就投身政治。他成为一名反殖民主义者，并于1954年创立了新加坡人民行动党。四年后，作为该党领袖，他以35岁的年龄成为国家总理。1990年，他辞去该职务，成为新加坡内阁的资政。今天早些时候，我在波士顿的哈佛大学与他进行了交谈，他正在那里发表关于领导力的演讲，这是一系列世界领袖演讲的第一场。他有一本新书，是第二卷，名为《从第三世界到第一世界：新加坡故事：1965-2000》。</w:t>
      </w:r>
    </w:p>
    <w:p>
      <w:pPr>
        <w:pStyle w:val="BodyText"/>
      </w:pPr>
      <w:r>
        <w:t xml:space="preserve">以下是新晋诺贝尔和平奖得主、大韩民国总统金大中对他的评价：“我初次见到李光耀先生时，就对他的智慧、远见以及对历史和社会的深刻理解印象深刻。无论你的政治立场如何，你都会在这本书中看到，一位富有洞察力的政治领袖，如何在世界政治的浪潮中，带领一个蕞尔小国走向繁荣的现代社会。你还会发现，他对亚洲和世界的独到见解，是深刻灵感的源泉。”</w:t>
      </w:r>
    </w:p>
    <w:p>
      <w:pPr>
        <w:pStyle w:val="BodyText"/>
      </w:pPr>
      <w:r>
        <w:t xml:space="preserve">这就是李光耀，这就是那本书。以下是在哈佛大学进行的对话。</w:t>
      </w:r>
    </w:p>
    <w:bookmarkStart w:id="125" w:name="对美国新总统的建议"/>
    <w:p>
      <w:pPr>
        <w:pStyle w:val="Heading3"/>
      </w:pPr>
      <w:r>
        <w:t xml:space="preserve">对美国新总统的建议</w:t>
      </w:r>
    </w:p>
    <w:p>
      <w:pPr>
        <w:pStyle w:val="FirstParagraph"/>
      </w:pPr>
      <w:r>
        <w:rPr>
          <w:bCs/>
          <w:b/>
        </w:rPr>
        <w:t xml:space="preserve">查理·罗斯：</w:t>
      </w:r>
      <w:r>
        <w:t xml:space="preserve"> </w:t>
      </w:r>
      <w:r>
        <w:t xml:space="preserve">您会对即将上任的美国总统提出什么建议，关于美国现在的机遇是什么？</w:t>
      </w:r>
    </w:p>
    <w:p>
      <w:pPr>
        <w:pStyle w:val="BodyText"/>
      </w:pPr>
      <w:r>
        <w:rPr>
          <w:bCs/>
          <w:b/>
        </w:rPr>
        <w:t xml:space="preserve">李光耀：</w:t>
      </w:r>
      <w:r>
        <w:t xml:space="preserve"> </w:t>
      </w:r>
      <w:r>
        <w:t xml:space="preserve">我认为，首先，在你们的盟友中，那种胜利主义和傲慢应该有所收敛。我的意思是，你们确实领先于他们，不仅仅是在军事技术上，在互联网、信息技术上，你们领先欧洲10年，领先日本15年。当他们还在旧经济中修修补补时，你们发展出了新经济。但是，认为他们天生就无法追赶上来是不明智的。我认为他们会追上来的，如果不是10年、15年，那也是15年、20年之后，甚至可能追赶得更快。</w:t>
      </w:r>
    </w:p>
    <w:p>
      <w:pPr>
        <w:pStyle w:val="BodyText"/>
      </w:pPr>
      <w:r>
        <w:t xml:space="preserve">所以你必须努力预见到那一刻的到来，那时他们会更加团结，那时欧元不会从1.13美元跌到85、84、83美分，然后通过干预推高到86美分。天平会倾斜，美元被超买，人们开始抛售美元，买入欧元，情况就会改变。重要的是要让他们相信，不仅仅是通过言辞，而是通过实际行动，他们作为美国非常强大和可靠的盟友，是至关重要的，而不仅仅是一个附属品。</w:t>
      </w:r>
    </w:p>
    <w:p>
      <w:pPr>
        <w:pStyle w:val="BodyText"/>
      </w:pPr>
      <w:r>
        <w:t xml:space="preserve">因此，美国必须确保，在对待其欧洲盟友时，它希望成为一个伙伴。它必须审视中国和俄罗斯联邦，并说我们不必成为对手，我们必须在一种接触性的关系中共存，因为技术、通信和卫星等因素让世界变得越来越小。</w:t>
      </w:r>
    </w:p>
    <w:p>
      <w:pPr>
        <w:pStyle w:val="BodyText"/>
      </w:pPr>
      <w:r>
        <w:t xml:space="preserve">是的，我们还应该做什么？通过贸易和技术，通过互联网和你们的投资，你们可以创造多重的纽带和联系，这不仅会紧密地将两个经济体联系在一起，使它们相互依赖，还会将他们的人民，他们的CEO与你们的CEO，他们的工程师与你们的工程师，他们的会计师与你们的会计师，律师等等联系起来，从而形成一种对彼此的广泛理解。在接下来的二三十年里，他们将主要向你们学习。在现代管理方面，他们几乎没有什么可以教你们的。</w:t>
      </w:r>
    </w:p>
    <w:p>
      <w:pPr>
        <w:pStyle w:val="BodyText"/>
      </w:pPr>
      <w:r>
        <w:t xml:space="preserve">但除此之外，我认为你们可能会开始从他们身上学到一些东西。</w:t>
      </w:r>
    </w:p>
    <w:p>
      <w:pPr>
        <w:pStyle w:val="BodyText"/>
      </w:pPr>
      <w:r>
        <w:rPr>
          <w:bCs/>
          <w:b/>
        </w:rPr>
        <w:t xml:space="preserve">查理·罗斯：</w:t>
      </w:r>
      <w:r>
        <w:t xml:space="preserve"> </w:t>
      </w:r>
      <w:r>
        <w:t xml:space="preserve">比如什么？</w:t>
      </w:r>
    </w:p>
    <w:p>
      <w:pPr>
        <w:pStyle w:val="BodyText"/>
      </w:pPr>
      <w:r>
        <w:rPr>
          <w:bCs/>
          <w:b/>
        </w:rPr>
        <w:t xml:space="preserve">李光耀：</w:t>
      </w:r>
      <w:r>
        <w:t xml:space="preserve"> </w:t>
      </w:r>
      <w:r>
        <w:t xml:space="preserve">比如社会的某种凝聚力。我的意思是，他们非常……他们过去称自己为马克思列宁主义者，但实际上，他们始终是儒家主义者。他们不会让自己的社会变得过于分裂。成功者与不那么成功者之间的距离，他们最大的抱负或目标之一，就是不允许最成功者与最不成功者之间存在太大的差距。</w:t>
      </w:r>
    </w:p>
    <w:p>
      <w:pPr>
        <w:pStyle w:val="BodyText"/>
      </w:pPr>
      <w:r>
        <w:rPr>
          <w:bCs/>
          <w:b/>
        </w:rPr>
        <w:t xml:space="preserve">查理·罗斯：</w:t>
      </w:r>
      <w:r>
        <w:t xml:space="preserve"> </w:t>
      </w:r>
      <w:r>
        <w:t xml:space="preserve">那是因为这会撕裂社会结构吗？</w:t>
      </w:r>
    </w:p>
    <w:p>
      <w:pPr>
        <w:pStyle w:val="BodyText"/>
      </w:pPr>
      <w:r>
        <w:rPr>
          <w:bCs/>
          <w:b/>
        </w:rPr>
        <w:t xml:space="preserve">李光耀：</w:t>
      </w:r>
      <w:r>
        <w:t xml:space="preserve"> </w:t>
      </w:r>
      <w:r>
        <w:t xml:space="preserve">因为这违背了他们的人生哲学。这是一种儒家哲学，即富裕和成功的人，有权势的人，对弱势群体负有责任。</w:t>
      </w:r>
    </w:p>
    <w:p>
      <w:pPr>
        <w:pStyle w:val="BodyText"/>
      </w:pPr>
      <w:r>
        <w:rPr>
          <w:bCs/>
          <w:b/>
        </w:rPr>
        <w:t xml:space="preserve">查理·罗斯：</w:t>
      </w:r>
      <w:r>
        <w:t xml:space="preserve"> </w:t>
      </w:r>
      <w:r>
        <w:t xml:space="preserve">您相信这一点吗？</w:t>
      </w:r>
    </w:p>
    <w:p>
      <w:pPr>
        <w:pStyle w:val="BodyText"/>
      </w:pPr>
      <w:r>
        <w:rPr>
          <w:bCs/>
          <w:b/>
        </w:rPr>
        <w:t xml:space="preserve">李光耀：</w:t>
      </w:r>
      <w:r>
        <w:t xml:space="preserve"> </w:t>
      </w:r>
      <w:r>
        <w:t xml:space="preserve">是的，我相信。因为儒家哲学的影响，你不会看到乞丐，不会看到半饥半饱的人睡在门口或桥下。我们会……这冒犯了整个社会。所以我们会多付一点钱，帮助他们康复，把他们安置在合适的住所，给他们食物，教他们一门手艺。我们就是不能把他们当作社会上的遗弃者。这对社会其他人来说是令人反感的，也是对历史的评判，以及我们作为一个有自尊的民族对自己的评判。</w:t>
      </w:r>
    </w:p>
    <w:bookmarkEnd w:id="125"/>
    <w:bookmarkStart w:id="126" w:name="第三世界债务问题"/>
    <w:p>
      <w:pPr>
        <w:pStyle w:val="Heading3"/>
      </w:pPr>
      <w:r>
        <w:t xml:space="preserve">第三世界债务问题</w:t>
      </w:r>
    </w:p>
    <w:p>
      <w:pPr>
        <w:pStyle w:val="FirstParagraph"/>
      </w:pPr>
      <w:r>
        <w:rPr>
          <w:bCs/>
          <w:b/>
        </w:rPr>
        <w:t xml:space="preserve">查理·罗斯：</w:t>
      </w:r>
      <w:r>
        <w:t xml:space="preserve"> </w:t>
      </w:r>
      <w:r>
        <w:t xml:space="preserve">回到美国。作为一个国家，与亚洲国家和欧洲合作，我们对第三世界和欠发达国家有什么义务？因为您有记录在案，对减免第三世界债务持谨慎态度。</w:t>
      </w:r>
    </w:p>
    <w:p>
      <w:pPr>
        <w:pStyle w:val="BodyText"/>
      </w:pPr>
      <w:r>
        <w:rPr>
          <w:bCs/>
          <w:b/>
        </w:rPr>
        <w:t xml:space="preserve">李光耀：</w:t>
      </w:r>
      <w:r>
        <w:t xml:space="preserve"> </w:t>
      </w:r>
      <w:r>
        <w:t xml:space="preserve">《纽约时报》的芭芭拉·克劳斯菲尔德问我，债务减免是否能解决第三世界的问题。我说不能。</w:t>
      </w:r>
    </w:p>
    <w:p>
      <w:pPr>
        <w:pStyle w:val="BodyText"/>
      </w:pPr>
      <w:r>
        <w:rPr>
          <w:bCs/>
          <w:b/>
        </w:rPr>
        <w:t xml:space="preserve">查理·罗斯：</w:t>
      </w:r>
      <w:r>
        <w:t xml:space="preserve"> </w:t>
      </w:r>
      <w:r>
        <w:t xml:space="preserve">但您不是说这本身是个坏主意。</w:t>
      </w:r>
    </w:p>
    <w:p>
      <w:pPr>
        <w:pStyle w:val="BodyText"/>
      </w:pPr>
      <w:r>
        <w:rPr>
          <w:bCs/>
          <w:b/>
        </w:rPr>
        <w:t xml:space="preserve">李光耀：</w:t>
      </w:r>
      <w:r>
        <w:t xml:space="preserve"> </w:t>
      </w:r>
      <w:r>
        <w:t xml:space="preserve">我不是说这是个坏主意，但我是说这解决不了问题。可能有些国家因为干旱、饥荒等原因陷入困境，无法重新启动，那么或许你可以通过注销以前的债务来帮助它获得一些信贷。但在没有结构和政策来使其起步的情况下注销债务，意味着它将无法再获得另一笔贷款。我不会把钱借给一个借钱10年后不付利息，然后请求你注销债务的国家，说这是帮助第三世界国家的方式。下次他们来你的银行，你会说不。下次我的银行会关上大门。</w:t>
      </w:r>
    </w:p>
    <w:p>
      <w:pPr>
        <w:pStyle w:val="BodyText"/>
      </w:pPr>
      <w:r>
        <w:rPr>
          <w:bCs/>
          <w:b/>
        </w:rPr>
        <w:t xml:space="preserve">查理·罗斯：</w:t>
      </w:r>
      <w:r>
        <w:t xml:space="preserve"> </w:t>
      </w:r>
      <w:r>
        <w:t xml:space="preserve">我听到的意思是，如果有人认为取消债务或偿还债务是整顿自家秩序的万灵丹，那他们就错了。看看印尼发生的事情，那是一个本可以避免的错误。</w:t>
      </w:r>
    </w:p>
    <w:p>
      <w:pPr>
        <w:pStyle w:val="BodyText"/>
      </w:pPr>
      <w:r>
        <w:rPr>
          <w:bCs/>
          <w:b/>
        </w:rPr>
        <w:t xml:space="preserve">李光耀：</w:t>
      </w:r>
      <w:r>
        <w:t xml:space="preserve"> </w:t>
      </w:r>
      <w:r>
        <w:t xml:space="preserve">是的，当然。我不是说他们应该注销印尼私营部门800亿美元的债务。他们本可以暂停偿还，让经济继续运转。但在没有美国支持，没有国际货币基金组织支持的情况下，他们强加的解决方案是改变游戏规则，改变政府体系，以便当时的统治者苏哈托总统在金融危机中不再将合同给予他的子女或朋友。这挑战了他，他感到被冒犯，他故意给了他子女几个合同，这打破了市场信心。</w:t>
      </w:r>
    </w:p>
    <w:bookmarkEnd w:id="126"/>
    <w:bookmarkStart w:id="127" w:name="新加坡的发展模式"/>
    <w:p>
      <w:pPr>
        <w:pStyle w:val="Heading3"/>
      </w:pPr>
      <w:r>
        <w:t xml:space="preserve">新加坡的发展模式</w:t>
      </w:r>
    </w:p>
    <w:p>
      <w:pPr>
        <w:pStyle w:val="FirstParagraph"/>
      </w:pPr>
      <w:r>
        <w:rPr>
          <w:bCs/>
          <w:b/>
        </w:rPr>
        <w:t xml:space="preserve">查理·罗斯：</w:t>
      </w:r>
      <w:r>
        <w:t xml:space="preserve"> </w:t>
      </w:r>
      <w:r>
        <w:t xml:space="preserve">您为什么选择了您所选择的模式？您是否曾与某些人有过经验？您是否曾向某个地方学习？是什么让您知道这是不好的？看看这些国家发生了什么，他们做得有多糟糕。现在是1965年。您是否对市场有内在的信念，以某种方式被说服市场是出路，竞争将产生一个具有竞争力的经济？</w:t>
      </w:r>
    </w:p>
    <w:p>
      <w:pPr>
        <w:pStyle w:val="BodyText"/>
      </w:pPr>
      <w:r>
        <w:rPr>
          <w:bCs/>
          <w:b/>
        </w:rPr>
        <w:t xml:space="preserve">李光耀：</w:t>
      </w:r>
      <w:r>
        <w:t xml:space="preserve"> </w:t>
      </w:r>
      <w:r>
        <w:t xml:space="preserve">事情没有那么简单。到1965年，我已经走遍了整个非洲，1964年我作为特使访问了17个国家。我在亚洲、欧洲以及本区域广泛旅行。我去过印尼、马来西亚、缅甸，我看到了行不通的地方。首先，领导人变得软弱。他们向世界承诺，跟我来。事实上，在加纳，有一座恩克鲁玛的雕像，他称之为黑星广场，那里有一颗黑星，有一座雕像，上面刻着一句话：“先求政治的王国，其他一切都将加给你。”我想，天哪，这是亵渎，但没关系。那是恩克鲁玛，那是一个糟糕的烂摊子，因为你可以看到事情行不通。他拥有所有的象征，黑星广场，行进的军队。</w:t>
      </w:r>
    </w:p>
    <w:p>
      <w:pPr>
        <w:pStyle w:val="BodyText"/>
      </w:pPr>
      <w:r>
        <w:t xml:space="preserve">我们有两百万人要养活。农业微不足道，商业濒临崩溃，工业尚在萌芽阶段。</w:t>
      </w:r>
    </w:p>
    <w:p>
      <w:pPr>
        <w:pStyle w:val="BodyText"/>
      </w:pPr>
      <w:r>
        <w:t xml:space="preserve">我去看过香港，离我们最近。但香港有一个英国政府，保证了军事防御、安全、稳定和英国资本。而我没有这些。我看到台湾，他们有美国的同盟。所以，我必须以某种方式让这个国家运转起来。我们尝试了很多事情，从香港和台湾引进制衣厂和纺织厂，用我们自己的钱创办了自己的玻璃厂，但我们没有制造好瓶子所需的硅砂，后来我们把它卖掉了。经过反复试验，我曾在哈佛待过一个学期，那是在60年代，68年的秋天。恰巧，那也是中国文化大革命的高潮。</w:t>
      </w:r>
    </w:p>
    <w:p>
      <w:pPr>
        <w:pStyle w:val="BodyText"/>
      </w:pPr>
      <w:r>
        <w:t xml:space="preserve">我早些时候遇到一位来帮助我们的联合国开发计划署专家。有一天他来见我，他说：“你为什么看起来这么担心？”我说：“我处境艰难。”他说：“不，你确实处境艰难，但想象一下，如果你的邻居是一亿日本人而不是印尼人，你的处境会困难多少。”</w:t>
      </w:r>
    </w:p>
    <w:p>
      <w:pPr>
        <w:pStyle w:val="BodyText"/>
      </w:pPr>
      <w:r>
        <w:t xml:space="preserve">这让我开始思考。想想你能和他们做什么，或者他们会对你做什么。提供一个市场？不，他们会把你接管。所以，看看以色列，它有一亿阿拉伯人拒绝与他们贸易。他们跨越式地将冬天的花卉、水果出口到欧洲，还有许多其他东西，制造产品，但都是从非常简单的农业开始的。</w:t>
      </w:r>
    </w:p>
    <w:p>
      <w:pPr>
        <w:pStyle w:val="BodyText"/>
      </w:pPr>
      <w:r>
        <w:t xml:space="preserve">所以，我在哈佛的那段时间里，见到了许多人，比如像萨缪尔森这样的经济学家，他教我为什么美国人制造纺织品，尽管那是低技术含量的。我还见到了许多商人。然后我决定，不，我们将以不同的方式实现跨越式发展，我们将让那些大型美国跨国公司在新加坡生产，然后转口到美国和世界。</w:t>
      </w:r>
    </w:p>
    <w:p>
      <w:pPr>
        <w:pStyle w:val="BodyText"/>
      </w:pPr>
      <w:r>
        <w:t xml:space="preserve">幸运的是，文化大革命让他们绕过了台湾和香港，来到了新加坡。德州仪器、惠普、国家半导体，你能想到的都来了。希捷也来了，20年内，我们成了全球最大的硬盘驱动器制造商。我们成了硬盘驱动器、计算机零件和计算机外设的中心。我们再也没有回头。</w:t>
      </w:r>
    </w:p>
    <w:bookmarkEnd w:id="127"/>
    <w:bookmarkStart w:id="128" w:name="塑造第一世界的人民"/>
    <w:p>
      <w:pPr>
        <w:pStyle w:val="Heading3"/>
      </w:pPr>
      <w:r>
        <w:t xml:space="preserve">塑造“第一世界”的人民</w:t>
      </w:r>
    </w:p>
    <w:p>
      <w:pPr>
        <w:pStyle w:val="FirstParagraph"/>
      </w:pPr>
      <w:r>
        <w:rPr>
          <w:bCs/>
          <w:b/>
        </w:rPr>
        <w:t xml:space="preserve">李光耀：</w:t>
      </w:r>
      <w:r>
        <w:t xml:space="preserve"> </w:t>
      </w:r>
      <w:r>
        <w:t xml:space="preserve">与此同时，作为硬币的另一面，我提出了一个想法。我说，人们会来这里探索这个地区，而这是一个危险的地区，有瘟疫、疟疾、伤寒。在新加坡，我们将在这个岛上创造一个第一世界的绿洲。它曾经是一个第三世界的岛屿，但我们将创造第一世界的条件，从第三世界到第一世界。这样他们就会在这里扎营，然后向外冒险，当他们生病时，他们会回来，他们珍贵的设备也会留在这里。所以我们拥有了第一世界标准的基础设施、道路、机场、海港、通信、医疗、教育、个人和公共安全。后来我们又增加了音乐会、剧院等等。但基础是第一世界的。这是硬件，这很容易。</w:t>
      </w:r>
    </w:p>
    <w:p>
      <w:pPr>
        <w:pStyle w:val="BodyText"/>
      </w:pPr>
      <w:r>
        <w:t xml:space="preserve">困难的部分是让那些一直像第三世界一样行事的人们开始像第一世界一样行事。</w:t>
      </w:r>
    </w:p>
    <w:p>
      <w:pPr>
        <w:pStyle w:val="BodyText"/>
      </w:pPr>
      <w:r>
        <w:rPr>
          <w:bCs/>
          <w:b/>
        </w:rPr>
        <w:t xml:space="preserve">查理·罗斯：</w:t>
      </w:r>
      <w:r>
        <w:t xml:space="preserve"> </w:t>
      </w:r>
      <w:r>
        <w:t xml:space="preserve">我想知道您是怎么做到的。</w:t>
      </w:r>
    </w:p>
    <w:p>
      <w:pPr>
        <w:pStyle w:val="BodyText"/>
      </w:pPr>
      <w:r>
        <w:rPr>
          <w:bCs/>
          <w:b/>
        </w:rPr>
        <w:t xml:space="preserve">李光耀：</w:t>
      </w:r>
      <w:r>
        <w:t xml:space="preserve"> </w:t>
      </w:r>
      <w:r>
        <w:t xml:space="preserve">人们过去常常取笑我们，因为外国记者来看我们，看到我们在电视上发起这些运动，部长们说“不要随地吐痰”、“不要乱扔垃圾”。我们每个月都有这样的活动。“让我们换种方式做，你不能再像以前那样做傻事了，因为你想成为第一世界客人的东道主，所以你不能再像以前在棚户区那样随地小便了。”</w:t>
      </w:r>
    </w:p>
    <w:p>
      <w:pPr>
        <w:pStyle w:val="BodyText"/>
      </w:pPr>
      <w:r>
        <w:t xml:space="preserve">但还是有少数人很麻烦，他们会为了给邻居添堵而往电梯里小便。所以我们在电梯里安装了特殊的敏感仪器，一旦你那么做，电梯就会停下来，然后你就会被抓住。这很滑稽，但它奏效了。但这是真的。然后他们变聪明了，他们打开电梯门，从外面往里小便，你就什么也抓不到了。你看他们有多坏。所以我们安装了一个摄像头，可以从外面拍到他们。就这样一直进行下去。情况有所改善，我不是说我们已经做到了，但如果你想要旅游业，你就必须有干净的公共厕所。而我们没有，所以我们必须发起一场运动，说：“冲掉它，你这个笨蛋，你欠下一个人的，或者你可能就是下一个人。”这花了一些功夫。我们还没完全做到，但我们正在接近目标。我们仍然有人在音乐会上手机响个不停，我们必须制止这种情况，抓住他们，把他们扔出去。</w:t>
      </w:r>
    </w:p>
    <w:bookmarkEnd w:id="128"/>
    <w:bookmarkStart w:id="129" w:name="死刑与毒品"/>
    <w:p>
      <w:pPr>
        <w:pStyle w:val="Heading3"/>
      </w:pPr>
      <w:r>
        <w:t xml:space="preserve">死刑与毒品</w:t>
      </w:r>
    </w:p>
    <w:p>
      <w:pPr>
        <w:pStyle w:val="FirstParagraph"/>
      </w:pPr>
      <w:r>
        <w:rPr>
          <w:bCs/>
          <w:b/>
        </w:rPr>
        <w:t xml:space="preserve">查理·罗斯：</w:t>
      </w:r>
      <w:r>
        <w:t xml:space="preserve"> </w:t>
      </w:r>
      <w:r>
        <w:t xml:space="preserve">你们也是死刑率最高的国家之一。</w:t>
      </w:r>
    </w:p>
    <w:p>
      <w:pPr>
        <w:pStyle w:val="BodyText"/>
      </w:pPr>
      <w:r>
        <w:rPr>
          <w:bCs/>
          <w:b/>
        </w:rPr>
        <w:t xml:space="preserve">李光耀：</w:t>
      </w:r>
      <w:r>
        <w:t xml:space="preserve"> </w:t>
      </w:r>
      <w:r>
        <w:t xml:space="preserve">那是针对毒品的。</w:t>
      </w:r>
    </w:p>
    <w:p>
      <w:pPr>
        <w:pStyle w:val="BodyText"/>
      </w:pPr>
      <w:r>
        <w:rPr>
          <w:bCs/>
          <w:b/>
        </w:rPr>
        <w:t xml:space="preserve">查理·罗斯：</w:t>
      </w:r>
      <w:r>
        <w:t xml:space="preserve"> </w:t>
      </w:r>
      <w:r>
        <w:t xml:space="preserve">那是针对毒品的。因为您认为毒品应该受到最严厉的惩罚。</w:t>
      </w:r>
    </w:p>
    <w:p>
      <w:pPr>
        <w:pStyle w:val="BodyText"/>
      </w:pPr>
      <w:r>
        <w:rPr>
          <w:bCs/>
          <w:b/>
        </w:rPr>
        <w:t xml:space="preserve">李光耀：</w:t>
      </w:r>
      <w:r>
        <w:t xml:space="preserve"> </w:t>
      </w:r>
      <w:r>
        <w:t xml:space="preserve">如果我们能把他们处死一百次，我们也会这么做，因为他们摧毁了整个家庭。看到这种情况非常可怕，因为你会产生毒品依赖，你会偷窃、欺骗、抢劫自己的父母。我的意思是，这太具毁灭性了。他们明知一旦被发现携带这些毒品就会被处死，但还是来了，因为回报太丰厚了。你不知道，他们尝试了。非常不寻常的人，来自非洲的妇女，大块头的妈妈们来卖衣服，衣服之间夹着几公斤的海洛因。如果你说，如果你把海洛因带进新加坡，你就会被绞死，你就会被绞死。任何超过10克的，你都会被绞死。低于10克，也许……如果你被判携带超过10克海洛因，你就会被绞死。</w:t>
      </w:r>
    </w:p>
    <w:p>
      <w:pPr>
        <w:pStyle w:val="BodyText"/>
      </w:pPr>
      <w:r>
        <w:rPr>
          <w:bCs/>
          <w:b/>
        </w:rPr>
        <w:t xml:space="preserve">查理·罗斯：</w:t>
      </w:r>
      <w:r>
        <w:t xml:space="preserve"> </w:t>
      </w:r>
      <w:r>
        <w:t xml:space="preserve">你会被绞死，这是对的。经过陪审团审判吗？</w:t>
      </w:r>
    </w:p>
    <w:p>
      <w:pPr>
        <w:pStyle w:val="BodyText"/>
      </w:pPr>
      <w:r>
        <w:rPr>
          <w:bCs/>
          <w:b/>
        </w:rPr>
        <w:t xml:space="preserve">李光耀：</w:t>
      </w:r>
      <w:r>
        <w:t xml:space="preserve"> </w:t>
      </w:r>
      <w:r>
        <w:t xml:space="preserve">是的，当然。不，没有陪审团审判，是法官。法官听取呈堂证供。是的，当然。如果他说你有罪，你就会被绞死。</w:t>
      </w:r>
    </w:p>
    <w:p>
      <w:pPr>
        <w:pStyle w:val="BodyText"/>
      </w:pPr>
      <w:r>
        <w:rPr>
          <w:bCs/>
          <w:b/>
        </w:rPr>
        <w:t xml:space="preserve">查理·罗斯：</w:t>
      </w:r>
      <w:r>
        <w:t xml:space="preserve"> </w:t>
      </w:r>
      <w:r>
        <w:t xml:space="preserve">你会被绞死，而他们仍然来，难以置信。但您相信死刑是威慑吗？</w:t>
      </w:r>
    </w:p>
    <w:p>
      <w:pPr>
        <w:pStyle w:val="BodyText"/>
      </w:pPr>
      <w:r>
        <w:rPr>
          <w:bCs/>
          <w:b/>
        </w:rPr>
        <w:t xml:space="preserve">李光耀：</w:t>
      </w:r>
      <w:r>
        <w:t xml:space="preserve"> </w:t>
      </w:r>
      <w:r>
        <w:t xml:space="preserve">如果没有死刑，我们作为毒品中转中心的转运率会翻四番或五番，因为你正好在通道上。而我们内部的消费量会增加10倍。</w:t>
      </w:r>
    </w:p>
    <w:bookmarkEnd w:id="129"/>
    <w:bookmarkStart w:id="130" w:name="威权民主与新闻自由"/>
    <w:p>
      <w:pPr>
        <w:pStyle w:val="Heading3"/>
      </w:pPr>
      <w:r>
        <w:t xml:space="preserve">威权、民主与新闻自由</w:t>
      </w:r>
    </w:p>
    <w:p>
      <w:pPr>
        <w:pStyle w:val="FirstParagraph"/>
      </w:pPr>
      <w:r>
        <w:rPr>
          <w:bCs/>
          <w:b/>
        </w:rPr>
        <w:t xml:space="preserve">查理·罗斯：</w:t>
      </w:r>
      <w:r>
        <w:t xml:space="preserve"> </w:t>
      </w:r>
      <w:r>
        <w:t xml:space="preserve">当人们说，李光耀在新加坡创造了一个奇迹，但他是一个威权主义者，他不在乎民主，几乎不关心新闻自由，几乎相信他知道什么对新加坡是正确的，他知道什么对人民是正确的，并且他将按照他认为应该的方式去实现它，不管遇到多大困难。您在乎这些评价吗？</w:t>
      </w:r>
    </w:p>
    <w:p>
      <w:pPr>
        <w:pStyle w:val="BodyText"/>
      </w:pPr>
      <w:r>
        <w:rPr>
          <w:bCs/>
          <w:b/>
        </w:rPr>
        <w:t xml:space="preserve">李光耀：</w:t>
      </w:r>
      <w:r>
        <w:t xml:space="preserve"> </w:t>
      </w:r>
      <w:r>
        <w:t xml:space="preserve">让我们用一种更客观的方式来看待这个问题。不，不，不，不是更友善，只是更客观。我现在必须管理四百万人，其中三百万是新加坡人，一百万是在新加坡找到工作的外国人，而这一百万人中，有十万是专业人士。他们为什么来这里？因为这里有一个繁荣的经济，能给他们提供工作，他们的家人在这里快乐又安全，没有毒品，没有抢劫，没有强奸，你可以在凌晨三点在街上行走。</w:t>
      </w:r>
    </w:p>
    <w:p>
      <w:pPr>
        <w:pStyle w:val="BodyText"/>
      </w:pPr>
      <w:r>
        <w:t xml:space="preserve">现在，这是怎么实现的？靠铁腕吗？你不会看到任何警察，不会看到士兵在街上列队。每四到五年，我必须更新我的执政授权，这是一场自由选举，大约有六七个不同的政党会在选举前一年突然出现，碰碰运气。在最近几次选举中，他们设计了一个新策略，他们知道人民想要人民行动党政府，但也想要一个反对党。所以他们在提名日说，我们参选的席位不到一半，所以人民行动党已经组建了政府。这招奏效了，他们赢得了四个席位。但他们做出了什么让步？那就是人民想要一个人民行动党政府。</w:t>
      </w:r>
    </w:p>
    <w:p>
      <w:pPr>
        <w:pStyle w:val="BodyText"/>
      </w:pPr>
      <w:r>
        <w:t xml:space="preserve">所以，当人民与我同在时，我为什么要成为威权主义者呢？这正是人民想要的。他们想要高质量的生活，低犯罪率，孩子有良好的教育前景和工作，更好的住房，更好的医院，以及更高质量的文化生活，所以要有美术馆、音乐厅、交响乐团。</w:t>
      </w:r>
    </w:p>
    <w:p>
      <w:pPr>
        <w:pStyle w:val="BodyText"/>
      </w:pPr>
      <w:r>
        <w:rPr>
          <w:bCs/>
          <w:b/>
        </w:rPr>
        <w:t xml:space="preserve">查理·罗斯：</w:t>
      </w:r>
      <w:r>
        <w:t xml:space="preserve"> </w:t>
      </w:r>
      <w:r>
        <w:t xml:space="preserve">那一个可以随心所欲批评政府的新闻自由呢？</w:t>
      </w:r>
    </w:p>
    <w:p>
      <w:pPr>
        <w:pStyle w:val="BodyText"/>
      </w:pPr>
      <w:r>
        <w:rPr>
          <w:bCs/>
          <w:b/>
        </w:rPr>
        <w:t xml:space="preserve">李光耀：</w:t>
      </w:r>
      <w:r>
        <w:t xml:space="preserve"> </w:t>
      </w:r>
      <w:r>
        <w:t xml:space="preserve">前提是我有答辩权。</w:t>
      </w:r>
    </w:p>
    <w:p>
      <w:pPr>
        <w:pStyle w:val="BodyText"/>
      </w:pPr>
      <w:r>
        <w:rPr>
          <w:bCs/>
          <w:b/>
        </w:rPr>
        <w:t xml:space="preserve">查理·罗斯：</w:t>
      </w:r>
      <w:r>
        <w:t xml:space="preserve"> </w:t>
      </w:r>
      <w:r>
        <w:t xml:space="preserve">答辩权。是的，我不知道。你有答辩权做任何事。</w:t>
      </w:r>
    </w:p>
    <w:p>
      <w:pPr>
        <w:pStyle w:val="BodyText"/>
      </w:pPr>
      <w:r>
        <w:rPr>
          <w:bCs/>
          <w:b/>
        </w:rPr>
        <w:t xml:space="preserve">李光耀：</w:t>
      </w:r>
      <w:r>
        <w:t xml:space="preserve"> </w:t>
      </w:r>
      <w:r>
        <w:t xml:space="preserve">不，不，不，是接触的权利。他们不给我答辩权。对于本地媒体，是的，我有答辩权。但对于在新加坡销售的外国媒体，他们过去常常拒绝我。</w:t>
      </w:r>
    </w:p>
    <w:p>
      <w:pPr>
        <w:pStyle w:val="BodyText"/>
      </w:pPr>
      <w:r>
        <w:rPr>
          <w:bCs/>
          <w:b/>
        </w:rPr>
        <w:t xml:space="preserve">查理·罗斯：</w:t>
      </w:r>
      <w:r>
        <w:t xml:space="preserve"> </w:t>
      </w:r>
      <w:r>
        <w:t xml:space="preserve">您与《华尔街日报》的冲突是什么？</w:t>
      </w:r>
    </w:p>
    <w:p>
      <w:pPr>
        <w:pStyle w:val="BodyText"/>
      </w:pPr>
      <w:r>
        <w:rPr>
          <w:bCs/>
          <w:b/>
        </w:rPr>
        <w:t xml:space="preserve">李光耀：</w:t>
      </w:r>
      <w:r>
        <w:t xml:space="preserve"> </w:t>
      </w:r>
      <w:r>
        <w:t xml:space="preserve">《华尔街日报》开始的，它是一份伟大的报纸。是的，但它没有一个伟大的记者。那位记者在1988年或89年写了一篇报道，说我们作为一个政府，在向我们的人民抛售亏损的公司。一个以廉洁自豪的政府，被指控在首次公开募股（IPO）中抛售亏损公司，这完全是不真实的。所以我们说，请刊登这篇答辩。他们拒绝了。</w:t>
      </w:r>
    </w:p>
    <w:p>
      <w:pPr>
        <w:pStyle w:val="BodyText"/>
      </w:pPr>
      <w:r>
        <w:rPr>
          <w:bCs/>
          <w:b/>
        </w:rPr>
        <w:t xml:space="preserve">查理·罗斯：</w:t>
      </w:r>
      <w:r>
        <w:t xml:space="preserve"> </w:t>
      </w:r>
      <w:r>
        <w:t xml:space="preserve">然后您说……</w:t>
      </w:r>
    </w:p>
    <w:p>
      <w:pPr>
        <w:pStyle w:val="BodyText"/>
      </w:pPr>
      <w:r>
        <w:rPr>
          <w:bCs/>
          <w:b/>
        </w:rPr>
        <w:t xml:space="preserve">李光耀：</w:t>
      </w:r>
      <w:r>
        <w:t xml:space="preserve"> </w:t>
      </w:r>
      <w:r>
        <w:t xml:space="preserve">我说，既然如此，我们将限制你们的发行量。是的，您这么做了。这对他们来说不好笑，他们认为这是他们的自由，不应该被触怒。所以我们对他们说，好吧，你们这么做是为了制造争议，这样你们就能向新加坡人卖出更多的报纸，从而卖出更多的广告。现在，如果你们把广告从报纸上撤掉，我们就不限制你们了。</w:t>
      </w:r>
    </w:p>
    <w:p>
      <w:pPr>
        <w:pStyle w:val="BodyText"/>
      </w:pPr>
      <w:r>
        <w:rPr>
          <w:bCs/>
          <w:b/>
        </w:rPr>
        <w:t xml:space="preserve">查理·罗斯：</w:t>
      </w:r>
      <w:r>
        <w:t xml:space="preserve"> </w:t>
      </w:r>
      <w:r>
        <w:t xml:space="preserve">他们怎么说？</w:t>
      </w:r>
    </w:p>
    <w:p>
      <w:pPr>
        <w:pStyle w:val="BodyText"/>
      </w:pPr>
      <w:r>
        <w:rPr>
          <w:bCs/>
          <w:b/>
        </w:rPr>
        <w:t xml:space="preserve">李光耀：</w:t>
      </w:r>
      <w:r>
        <w:t xml:space="preserve"> </w:t>
      </w:r>
      <w:r>
        <w:t xml:space="preserve">他们说，不，你这是想用这个来控制我们的报纸。不，不，我们的报纸和广告是一体的。所以我们说，那我们就把你们的发行量限制在500份。没有人被剥夺信息，因为用传真机，500份可以变成5000份，5万份。</w:t>
      </w:r>
    </w:p>
    <w:p>
      <w:pPr>
        <w:pStyle w:val="BodyText"/>
      </w:pPr>
      <w:r>
        <w:rPr>
          <w:bCs/>
          <w:b/>
        </w:rPr>
        <w:t xml:space="preserve">查理·罗斯：</w:t>
      </w:r>
      <w:r>
        <w:t xml:space="preserve"> </w:t>
      </w:r>
      <w:r>
        <w:t xml:space="preserve">但那不是新闻自由的精神。</w:t>
      </w:r>
    </w:p>
    <w:p>
      <w:pPr>
        <w:pStyle w:val="BodyText"/>
      </w:pPr>
      <w:r>
        <w:rPr>
          <w:bCs/>
          <w:b/>
        </w:rPr>
        <w:t xml:space="preserve">李光耀：</w:t>
      </w:r>
      <w:r>
        <w:t xml:space="preserve"> </w:t>
      </w:r>
      <w:r>
        <w:t xml:space="preserve">哦不，那不是一个公平、开放、允许反驳论点、反驳观点存在的媒体精神。</w:t>
      </w:r>
    </w:p>
    <w:p>
      <w:pPr>
        <w:pStyle w:val="BodyText"/>
      </w:pPr>
      <w:r>
        <w:rPr>
          <w:bCs/>
          <w:b/>
        </w:rPr>
        <w:t xml:space="preserve">查理·罗斯：</w:t>
      </w:r>
      <w:r>
        <w:t xml:space="preserve"> </w:t>
      </w:r>
      <w:r>
        <w:t xml:space="preserve">最后他们同意了吗？他们会刊登您说的话吗？</w:t>
      </w:r>
    </w:p>
    <w:p>
      <w:pPr>
        <w:pStyle w:val="BodyText"/>
      </w:pPr>
      <w:r>
        <w:rPr>
          <w:bCs/>
          <w:b/>
        </w:rPr>
        <w:t xml:space="preserve">李光耀：</w:t>
      </w:r>
      <w:r>
        <w:t xml:space="preserve"> </w:t>
      </w:r>
      <w:r>
        <w:t xml:space="preserve">他们不会，他们不会。他们总是加上自己的解读。</w:t>
      </w:r>
    </w:p>
    <w:p>
      <w:pPr>
        <w:pStyle w:val="BodyText"/>
      </w:pPr>
      <w:r>
        <w:rPr>
          <w:bCs/>
          <w:b/>
        </w:rPr>
        <w:t xml:space="preserve">查理·罗斯：</w:t>
      </w:r>
      <w:r>
        <w:t xml:space="preserve"> </w:t>
      </w:r>
      <w:r>
        <w:t xml:space="preserve">您相信新闻自由吗？您相信新闻自由这个理念吗？</w:t>
      </w:r>
    </w:p>
    <w:p>
      <w:pPr>
        <w:pStyle w:val="BodyText"/>
      </w:pPr>
      <w:r>
        <w:rPr>
          <w:bCs/>
          <w:b/>
        </w:rPr>
        <w:t xml:space="preserve">李光耀：</w:t>
      </w:r>
      <w:r>
        <w:t xml:space="preserve"> </w:t>
      </w:r>
      <w:r>
        <w:t xml:space="preserve">我相信真相。真相，这不一样，不是吗？而且我不认为媒体应该进行讨伐，对事情加上自己的解读。我认为他们应该报道事实，然后在社论中单独发表评论或高谈阔论，而不是通过标题、副标题和把报道放在内页来歪曲事实。</w:t>
      </w:r>
    </w:p>
    <w:bookmarkEnd w:id="130"/>
    <w:bookmarkStart w:id="131" w:name="东西方哲学差异"/>
    <w:p>
      <w:pPr>
        <w:pStyle w:val="Heading3"/>
      </w:pPr>
      <w:r>
        <w:t xml:space="preserve">东西方哲学差异</w:t>
      </w:r>
    </w:p>
    <w:p>
      <w:pPr>
        <w:pStyle w:val="FirstParagraph"/>
      </w:pPr>
      <w:r>
        <w:rPr>
          <w:bCs/>
          <w:b/>
        </w:rPr>
        <w:t xml:space="preserve">查理·罗斯：</w:t>
      </w:r>
      <w:r>
        <w:t xml:space="preserve"> </w:t>
      </w:r>
      <w:r>
        <w:t xml:space="preserve">您似乎不相信个人，而是相信国家。您似乎更像一个国家主义者，而不是一个自由市场的拥护者。</w:t>
      </w:r>
    </w:p>
    <w:p>
      <w:pPr>
        <w:pStyle w:val="BodyText"/>
      </w:pPr>
      <w:r>
        <w:rPr>
          <w:bCs/>
          <w:b/>
        </w:rPr>
        <w:t xml:space="preserve">李光耀：</w:t>
      </w:r>
      <w:r>
        <w:t xml:space="preserve"> </w:t>
      </w:r>
      <w:r>
        <w:t xml:space="preserve">美国人和中国人的核心哲学有深刻的区别。这是你们历史的反映。你们乘坐“五月花”号来到这里，寻求宗教自由，以至于你们拒绝让它在学校里被教授。你们相信个人是万物的创造者，你们征服了狂野的西部。骑在马背上，新城镇的主街，你当市长，我当警长，你当酒吧老板，我们建立一个淘金镇或者养牛镇。你们一直非常幸运和成功。两次世界大战让欧洲满目疮痍，而你们则作为未受损害的技术和工业强国崛起。</w:t>
      </w:r>
    </w:p>
    <w:p>
      <w:pPr>
        <w:pStyle w:val="BodyText"/>
      </w:pPr>
      <w:r>
        <w:t xml:space="preserve">中国的历史则完全不同，充满了坎坷。四五千年的兴衰沉浮，长期的无政府状态、军阀混战。我曾经在北京时，有一位中国按摩师为我按摩肩膀，我们聊天。我说，在战争时期，日本占领时期，你们用什么货币？他说，日本货币，在日占区用日元，在其他地区用其他货币。我问，有多少种货币？他说，两三种。他说，有14或15种，取决于你在哪个军阀的地盘。</w:t>
      </w:r>
    </w:p>
    <w:p>
      <w:pPr>
        <w:pStyle w:val="BodyText"/>
      </w:pPr>
      <w:r>
        <w:t xml:space="preserve">那么，尽管有无政府状态、灾难、洪水、饥荒，他们为什么能生存下来？因为有一个独立于政府的社会网络在支撑着他们：直系家庭、大家庭、宗族。你对他们负有义务，你不能拒绝他们。他们就是这样生存下来的。</w:t>
      </w:r>
    </w:p>
    <w:p>
      <w:pPr>
        <w:pStyle w:val="BodyText"/>
      </w:pPr>
      <w:r>
        <w:t xml:space="preserve">如果我相信在新加坡永远不会有无政府状态，永远会有政府提供社会保障，那我会迷失的。那是你们的经验，我不确定那会是新加坡的经验。我认为，如果我们保留那些家庭纽带，那些传统的救生筏系统，不依赖于国家，将重点放在家庭、大家庭，然后是政府，而不是像美国体系那样，为了个人而牺牲家庭和国家，我们会更安全。所以你们有比尔·盖茨或思科的约翰·钱伯斯，或者你看《福布斯》或《财富》杂志，有50位最优秀、最聪明、最富有的人。那是你们的经验，不是中国的经验，也不是我们的经验。是的，我们现在也想尝试获得我们自己的一点“盖茨”，但在保持社会稳固的背景下，这样我们作为一个民族才能生存下去。</w:t>
      </w:r>
    </w:p>
    <w:p>
      <w:pPr>
        <w:pStyle w:val="BodyText"/>
      </w:pPr>
      <w:r>
        <w:t xml:space="preserve">你们从未被占领过，你们只经历过一次内战，那是一次相当痛苦的经历。所以你们永远不会理解那是什么。我被日本人占领了三年半，他们不代表我，没有人权。他们进城两天后，我出去买点食物，看到的第一件事就是新加坡最高建筑外，一根杆子上挂着两个人头，上面用汉字写着：“不守规矩，下场如此。”我心想，要是我有台相机就好了。这是当时新加坡最高的12层现代建筑，却是这样一幅中世纪的景象。</w:t>
      </w:r>
    </w:p>
    <w:p>
      <w:pPr>
        <w:pStyle w:val="BodyText"/>
      </w:pPr>
      <w:r>
        <w:t xml:space="preserve">所以日本人从不谈论人权，因为他们了解自己的残暴，他们对所谓的“解放”的亚洲同胞施加的残忍。这些都是现实。他们为什么成功？不是因为日本个人的英雄主义，而是因为作为一个集体，他们是一股强大的力量，而且他们现在仍然是。</w:t>
      </w:r>
    </w:p>
    <w:bookmarkEnd w:id="131"/>
    <w:bookmarkStart w:id="132" w:name="对日本中国和亚洲未来的看法"/>
    <w:p>
      <w:pPr>
        <w:pStyle w:val="Heading3"/>
      </w:pPr>
      <w:r>
        <w:t xml:space="preserve">对日本、中国和亚洲未来的看法</w:t>
      </w:r>
    </w:p>
    <w:p>
      <w:pPr>
        <w:pStyle w:val="FirstParagraph"/>
      </w:pPr>
      <w:r>
        <w:rPr>
          <w:bCs/>
          <w:b/>
        </w:rPr>
        <w:t xml:space="preserve">查理·罗斯：</w:t>
      </w:r>
      <w:r>
        <w:t xml:space="preserve"> </w:t>
      </w:r>
      <w:r>
        <w:t xml:space="preserve">事实上，您相信他们有可能再次成为一支强大的军事力量，其野心可能导致他们走向战争。</w:t>
      </w:r>
    </w:p>
    <w:p>
      <w:pPr>
        <w:pStyle w:val="BodyText"/>
      </w:pPr>
      <w:r>
        <w:rPr>
          <w:bCs/>
          <w:b/>
        </w:rPr>
        <w:t xml:space="preserve">李光耀：</w:t>
      </w:r>
      <w:r>
        <w:t xml:space="preserve"> </w:t>
      </w:r>
      <w:r>
        <w:t xml:space="preserve">我不会确切地说是“有野心”，但我很确信他们可以成为一支非常强大的军事力量。如果再次像1941年那样被逼到墙角，面临石油禁运和出口中断，他们不会蜷缩等死，他们会战斗。这是他们文化的本质。他们不是那种会躺下、蜷缩起来、面壁等死的人。</w:t>
      </w:r>
    </w:p>
    <w:p>
      <w:pPr>
        <w:pStyle w:val="BodyText"/>
      </w:pPr>
      <w:r>
        <w:rPr>
          <w:bCs/>
          <w:b/>
        </w:rPr>
        <w:t xml:space="preserve">查理·罗斯：</w:t>
      </w:r>
      <w:r>
        <w:t xml:space="preserve"> </w:t>
      </w:r>
      <w:r>
        <w:t xml:space="preserve">有美国人在场的情况下，您更害怕日本人还是中国人？</w:t>
      </w:r>
    </w:p>
    <w:p>
      <w:pPr>
        <w:pStyle w:val="BodyText"/>
      </w:pPr>
      <w:r>
        <w:rPr>
          <w:bCs/>
          <w:b/>
        </w:rPr>
        <w:t xml:space="preserve">李光耀：</w:t>
      </w:r>
      <w:r>
        <w:t xml:space="preserve"> </w:t>
      </w:r>
      <w:r>
        <w:t xml:space="preserve">我两者都不怕。因为我认为存在一种平衡。美国与日本联手将能够制衡中国。</w:t>
      </w:r>
    </w:p>
    <w:p>
      <w:pPr>
        <w:pStyle w:val="BodyText"/>
      </w:pPr>
      <w:r>
        <w:rPr>
          <w:bCs/>
          <w:b/>
        </w:rPr>
        <w:t xml:space="preserve">查理·罗斯：</w:t>
      </w:r>
      <w:r>
        <w:t xml:space="preserve"> </w:t>
      </w:r>
      <w:r>
        <w:t xml:space="preserve">这就是您看待未来的方式吗？</w:t>
      </w:r>
    </w:p>
    <w:p>
      <w:pPr>
        <w:pStyle w:val="BodyText"/>
      </w:pPr>
      <w:r>
        <w:rPr>
          <w:bCs/>
          <w:b/>
        </w:rPr>
        <w:t xml:space="preserve">李光耀：</w:t>
      </w:r>
      <w:r>
        <w:t xml:space="preserve"> </w:t>
      </w:r>
      <w:r>
        <w:t xml:space="preserve">我想是的。美国和日本一方与中国之间的战略平衡，绝对是。我不认为日本人单独行动是明智的，他们也知道这一点。我也不认为美国单凭一己之力能对付中国和日本。</w:t>
      </w:r>
    </w:p>
    <w:p>
      <w:pPr>
        <w:pStyle w:val="BodyText"/>
      </w:pPr>
      <w:r>
        <w:rPr>
          <w:bCs/>
          <w:b/>
        </w:rPr>
        <w:t xml:space="preserve">查理·罗斯：</w:t>
      </w:r>
      <w:r>
        <w:t xml:space="preserve"> </w:t>
      </w:r>
      <w:r>
        <w:t xml:space="preserve">我们在60年代、70年代和80年代初都认为日本锁定了经济的未来。他们占了亚洲经济的75%。但看看发生了什么。突然之间，我们不再追随他们的经济模式了。突然之间，我们在审视并问，他们为什么会失败？</w:t>
      </w:r>
    </w:p>
    <w:p>
      <w:pPr>
        <w:pStyle w:val="BodyText"/>
      </w:pPr>
      <w:r>
        <w:rPr>
          <w:bCs/>
          <w:b/>
        </w:rPr>
        <w:t xml:space="preserve">李光耀：</w:t>
      </w:r>
      <w:r>
        <w:t xml:space="preserve"> </w:t>
      </w:r>
      <w:r>
        <w:t xml:space="preserve">稍等一下。你在东南亚，主要从事采掘业。以印尼为例，你在那里开采黄金、铜、石油、天然气等。而他们在那里制造轮胎、汽车、纺织品、电视机、音响设备，许许多多的制成品。他们会回来的。当秩序恢复，工作可以继续，生产力可以再次提高时，他们会回来的。我绝对肯定，他们会在中国人能够进入之前回来。这符合他们的国家利益。</w:t>
      </w:r>
    </w:p>
    <w:p>
      <w:pPr>
        <w:pStyle w:val="BodyText"/>
      </w:pPr>
      <w:r>
        <w:rPr>
          <w:bCs/>
          <w:b/>
        </w:rPr>
        <w:t xml:space="preserve">查理·罗斯：</w:t>
      </w:r>
      <w:r>
        <w:t xml:space="preserve"> </w:t>
      </w:r>
      <w:r>
        <w:t xml:space="preserve">您对他们的坚韧比对中国人的更尊重吗？</w:t>
      </w:r>
    </w:p>
    <w:p>
      <w:pPr>
        <w:pStyle w:val="BodyText"/>
      </w:pPr>
      <w:r>
        <w:rPr>
          <w:bCs/>
          <w:b/>
        </w:rPr>
        <w:t xml:space="preserve">李光耀：</w:t>
      </w:r>
      <w:r>
        <w:t xml:space="preserve"> </w:t>
      </w:r>
      <w:r>
        <w:t xml:space="preserve">我不确定“尊重”是合适的词。我接受这是一个生活事实。他们比你们任何邻国的人都更坚韧。是的，他们是最坚韧的。</w:t>
      </w:r>
    </w:p>
    <w:p>
      <w:pPr>
        <w:pStyle w:val="BodyText"/>
      </w:pPr>
      <w:r>
        <w:rPr>
          <w:bCs/>
          <w:b/>
        </w:rPr>
        <w:t xml:space="preserve">查理·罗斯：</w:t>
      </w:r>
      <w:r>
        <w:t xml:space="preserve"> </w:t>
      </w:r>
      <w:r>
        <w:t xml:space="preserve">这是因为您个人被占领的经历，还是其他原因？</w:t>
      </w:r>
    </w:p>
    <w:p>
      <w:pPr>
        <w:pStyle w:val="BodyText"/>
      </w:pPr>
      <w:r>
        <w:rPr>
          <w:bCs/>
          <w:b/>
        </w:rPr>
        <w:t xml:space="preserve">李光耀：</w:t>
      </w:r>
      <w:r>
        <w:t xml:space="preserve"> </w:t>
      </w:r>
      <w:r>
        <w:t xml:space="preserve">不，我通过与日本人40年的交往证实了这一点。在个人身体的坚韧方面，韩国人可以击败日本人，但在团队凝聚力方面不行。作为一个群体，无论是韩国人、中国人还是越南人，他们都是东亚人，都是儒家文化圈的，他们都无法击败日本人。他们就像乐高积木，你知道吗，他们彼此契合，非常漂亮，令人印象深刻。</w:t>
      </w:r>
    </w:p>
    <w:p>
      <w:pPr>
        <w:pStyle w:val="BodyText"/>
      </w:pPr>
      <w:r>
        <w:rPr>
          <w:bCs/>
          <w:b/>
        </w:rPr>
        <w:t xml:space="preserve">查理·罗斯：</w:t>
      </w:r>
      <w:r>
        <w:t xml:space="preserve"> </w:t>
      </w:r>
      <w:r>
        <w:t xml:space="preserve">您如何看待朝韩统一的可能性？</w:t>
      </w:r>
    </w:p>
    <w:p>
      <w:pPr>
        <w:pStyle w:val="BodyText"/>
      </w:pPr>
      <w:r>
        <w:rPr>
          <w:bCs/>
          <w:b/>
        </w:rPr>
        <w:t xml:space="preserve">李光耀：</w:t>
      </w:r>
      <w:r>
        <w:t xml:space="preserve"> </w:t>
      </w:r>
      <w:r>
        <w:t xml:space="preserve">这将是一种“代顿协议”式的氛围，但我认为短期内不会实现统一。金大中不希望快速统一，因为成本太高。金正日不希望在他有生之年实现统一。支持金正日的中国，如果统一了就会输，因为南韩比北韩小，但经济、工业都强大得多，他们就失去了一个缓冲地带。所以我相信北韩会保持独立，中国会帮助它保持独立，但它会继续说“让我们团结起来，让我们赶走美国军队，我们怎么能和这些陌生人同床共枕呢？”所以他们会给你们的军队施加压力。</w:t>
      </w:r>
    </w:p>
    <w:p>
      <w:pPr>
        <w:pStyle w:val="BodyText"/>
      </w:pPr>
      <w:r>
        <w:rPr>
          <w:bCs/>
          <w:b/>
        </w:rPr>
        <w:t xml:space="preserve">查理·罗斯：</w:t>
      </w:r>
      <w:r>
        <w:t xml:space="preserve"> </w:t>
      </w:r>
      <w:r>
        <w:t xml:space="preserve">您认为中国会接管台湾吗？</w:t>
      </w:r>
    </w:p>
    <w:p>
      <w:pPr>
        <w:pStyle w:val="BodyText"/>
      </w:pPr>
      <w:r>
        <w:rPr>
          <w:bCs/>
          <w:b/>
        </w:rPr>
        <w:t xml:space="preserve">李光耀：</w:t>
      </w:r>
      <w:r>
        <w:t xml:space="preserve"> </w:t>
      </w:r>
      <w:r>
        <w:t xml:space="preserve">我相信在未来50年内，统一是不可避免的。我无法预见，也许50年，也许更长，也许更短，如果台湾发生愚蠢的事情。如果他们……是什么导致中国人使用武力？他们可能不必使用全部武力，他们可以只使用压力来动摇经济。如果他们觉得台湾在新政府、新总统的领导下正在渐行渐远，并决心要独立，他们就会阻止它。因为他们已经经历了12年的李登辉时代，在这12年里，尽管他同意“一个中国，各自表述”，但他在这12年里偷偷地、一步步地偏离，直到他提出了“两国论”，然后红灯就亮了。</w:t>
      </w:r>
    </w:p>
    <w:bookmarkEnd w:id="132"/>
    <w:bookmarkStart w:id="133" w:name="关于邓小平"/>
    <w:p>
      <w:pPr>
        <w:pStyle w:val="Heading3"/>
      </w:pPr>
      <w:r>
        <w:t xml:space="preserve">关于邓小平</w:t>
      </w:r>
    </w:p>
    <w:p>
      <w:pPr>
        <w:pStyle w:val="FirstParagraph"/>
      </w:pPr>
      <w:r>
        <w:rPr>
          <w:bCs/>
          <w:b/>
        </w:rPr>
        <w:t xml:space="preserve">查理·罗斯：</w:t>
      </w:r>
      <w:r>
        <w:t xml:space="preserve"> </w:t>
      </w:r>
      <w:r>
        <w:t xml:space="preserve">邓小平，是的，他显然是您所认识的人中最敬佩的一位。</w:t>
      </w:r>
    </w:p>
    <w:p>
      <w:pPr>
        <w:pStyle w:val="BodyText"/>
      </w:pPr>
      <w:r>
        <w:rPr>
          <w:bCs/>
          <w:b/>
        </w:rPr>
        <w:t xml:space="preserve">李光耀：</w:t>
      </w:r>
      <w:r>
        <w:t xml:space="preserve"> </w:t>
      </w:r>
      <w:r>
        <w:t xml:space="preserve">如果你见过他，并且知道没有他中国会是什么样子，你就不可能不敬佩这个人。在17岁的时候……</w:t>
      </w:r>
    </w:p>
    <w:p>
      <w:pPr>
        <w:pStyle w:val="BodyText"/>
      </w:pPr>
      <w:r>
        <w:rPr>
          <w:bCs/>
          <w:b/>
        </w:rPr>
        <w:t xml:space="preserve">查理·罗斯：</w:t>
      </w:r>
      <w:r>
        <w:t xml:space="preserve"> </w:t>
      </w:r>
      <w:r>
        <w:t xml:space="preserve">不仅仅是敬佩，我的意思是，您把他看作是我们这个时代的巨人之一。</w:t>
      </w:r>
    </w:p>
    <w:p>
      <w:pPr>
        <w:pStyle w:val="BodyText"/>
      </w:pPr>
      <w:r>
        <w:rPr>
          <w:bCs/>
          <w:b/>
        </w:rPr>
        <w:t xml:space="preserve">李光耀：</w:t>
      </w:r>
      <w:r>
        <w:t xml:space="preserve"> </w:t>
      </w:r>
      <w:r>
        <w:t xml:space="preserve">他在文化大革命之后拯救了这个国家。12亿人本可能会像苏联一样在文化大革命之后或天安门事件之后内爆。不，他在70年代，在天安门事件之前就看到了。他在苏联内爆之前就看到了。他说，向中国开放，向中国人开放，开放所有沿海省份，让我们进行这个受控的试验，看看它是否会成功，建立自由贸易区。在农村，实行承包制，不再是公社。你知道，它成功了。</w:t>
      </w:r>
    </w:p>
    <w:p>
      <w:pPr>
        <w:pStyle w:val="BodyText"/>
      </w:pPr>
      <w:r>
        <w:rPr>
          <w:bCs/>
          <w:b/>
        </w:rPr>
        <w:t xml:space="preserve">查理·罗斯：</w:t>
      </w:r>
      <w:r>
        <w:t xml:space="preserve"> </w:t>
      </w:r>
      <w:r>
        <w:t xml:space="preserve">但您也说，这其中也内含了一些真正的冲突可能性，因为那些在特区的人会比国内其他地方的人过得更好，因此你内含了怨恨。</w:t>
      </w:r>
    </w:p>
    <w:p>
      <w:pPr>
        <w:pStyle w:val="BodyText"/>
      </w:pPr>
      <w:r>
        <w:rPr>
          <w:bCs/>
          <w:b/>
        </w:rPr>
        <w:t xml:space="preserve">李光耀：</w:t>
      </w:r>
      <w:r>
        <w:t xml:space="preserve"> </w:t>
      </w:r>
      <w:r>
        <w:t xml:space="preserve">对，这是他们面临的一大问题。但你敬佩他，因为你认为他把中国从崩溃和内爆中拯救了出来。是的，对于一个76岁的人来说，放弃对马克思列宁主义的终身信仰，并说“是的，市场是有效的”，这绝非易事。</w:t>
      </w:r>
    </w:p>
    <w:p>
      <w:pPr>
        <w:pStyle w:val="BodyText"/>
      </w:pPr>
      <w:r>
        <w:rPr>
          <w:bCs/>
          <w:b/>
        </w:rPr>
        <w:t xml:space="preserve">查理·罗斯：</w:t>
      </w:r>
      <w:r>
        <w:t xml:space="preserve"> </w:t>
      </w:r>
      <w:r>
        <w:t xml:space="preserve">他是放弃了那个，还是他只是说我们必须利用市场？因为他没有放弃政治控制。</w:t>
      </w:r>
    </w:p>
    <w:p>
      <w:pPr>
        <w:pStyle w:val="BodyText"/>
      </w:pPr>
      <w:r>
        <w:rPr>
          <w:bCs/>
          <w:b/>
        </w:rPr>
        <w:t xml:space="preserve">李光耀：</w:t>
      </w:r>
      <w:r>
        <w:t xml:space="preserve"> </w:t>
      </w:r>
      <w:r>
        <w:t xml:space="preserve">他不能。如果他像戈尔巴乔夫那样，在没有“公开性”的情况下进行“改革”，他或许会成功。如果戈尔巴乔夫理解邓小平所理解的……</w:t>
      </w:r>
    </w:p>
    <w:bookmarkEnd w:id="133"/>
    <w:bookmarkStart w:id="134" w:name="权力交接"/>
    <w:p>
      <w:pPr>
        <w:pStyle w:val="Heading3"/>
      </w:pPr>
      <w:r>
        <w:t xml:space="preserve">权力交接</w:t>
      </w:r>
    </w:p>
    <w:p>
      <w:pPr>
        <w:pStyle w:val="FirstParagraph"/>
      </w:pPr>
      <w:r>
        <w:rPr>
          <w:bCs/>
          <w:b/>
        </w:rPr>
        <w:t xml:space="preserve">查理·罗斯：</w:t>
      </w:r>
      <w:r>
        <w:t xml:space="preserve"> </w:t>
      </w:r>
      <w:r>
        <w:t xml:space="preserve">这本书在2000年结束。您在1990年部分放弃了权力，辞去了总理职务。马科斯不是自愿放弃的，邓小平在任上去世。大多数像您这样拥有影响、成功和权力的人，都不愿意放弃权力。现在，他们会说您是资政，您在新加坡仍然拥有巨大的权力。</w:t>
      </w:r>
    </w:p>
    <w:p>
      <w:pPr>
        <w:pStyle w:val="BodyText"/>
      </w:pPr>
      <w:r>
        <w:rPr>
          <w:bCs/>
          <w:b/>
        </w:rPr>
        <w:t xml:space="preserve">李光耀：</w:t>
      </w:r>
      <w:r>
        <w:t xml:space="preserve"> </w:t>
      </w:r>
      <w:r>
        <w:t xml:space="preserve">那不是真的。如果我还在掌权，我就不会坐在这里和你聊天，或者在肯尼迪学院花三天时间讲课和见学生。按钮会掌握在我手中，每天都有事件发生，需要做出回应，我会在新加坡。如果我在这里，我会带着整个团队和源源不断的传真和电子邮件。</w:t>
      </w:r>
    </w:p>
    <w:p>
      <w:pPr>
        <w:pStyle w:val="BodyText"/>
      </w:pPr>
      <w:r>
        <w:rPr>
          <w:bCs/>
          <w:b/>
        </w:rPr>
        <w:t xml:space="preserve">查理·罗斯：</w:t>
      </w:r>
      <w:r>
        <w:t xml:space="preserve"> </w:t>
      </w:r>
      <w:r>
        <w:t xml:space="preserve">那您为什么放弃权力？</w:t>
      </w:r>
    </w:p>
    <w:p>
      <w:pPr>
        <w:pStyle w:val="BodyText"/>
      </w:pPr>
      <w:r>
        <w:rPr>
          <w:bCs/>
          <w:b/>
        </w:rPr>
        <w:t xml:space="preserve">李光耀：</w:t>
      </w:r>
      <w:r>
        <w:t xml:space="preserve"> </w:t>
      </w:r>
      <w:r>
        <w:t xml:space="preserve">很简单。到我65岁的时候，也就是1988年，我赢得了我的最后一次选举。我告诉我的同事们，选择你们的领袖，接管吧。我刚刚赢了，我正处于事业的顶峰。我想要一个在我头和尾都昂扬的时候的退出。</w:t>
      </w:r>
    </w:p>
    <w:p>
      <w:pPr>
        <w:pStyle w:val="BodyText"/>
      </w:pPr>
      <w:r>
        <w:rPr>
          <w:bCs/>
          <w:b/>
        </w:rPr>
        <w:t xml:space="preserve">查理·罗斯：</w:t>
      </w:r>
      <w:r>
        <w:t xml:space="preserve"> </w:t>
      </w:r>
      <w:r>
        <w:t xml:space="preserve">并且您能对您的继任者产生一些影响。</w:t>
      </w:r>
    </w:p>
    <w:p>
      <w:pPr>
        <w:pStyle w:val="BodyText"/>
      </w:pPr>
      <w:r>
        <w:rPr>
          <w:bCs/>
          <w:b/>
        </w:rPr>
        <w:t xml:space="preserve">李光耀：</w:t>
      </w:r>
      <w:r>
        <w:t xml:space="preserve"> </w:t>
      </w:r>
      <w:r>
        <w:t xml:space="preserve">不，我允许……我允许我招募到内阁的那个团队选择他们的继任者。因为我看到邓小平任命了两个继任者，然后又把他们废黜了。我不想那么做。我说，你们选，无论你们选谁，你们都必须支持他。他们选择了吴作栋。他们必须支持他。他们做得相当不错。对他来说是好事。我的意思是，事实上，他做得比您暗示的可能要好。是的。</w:t>
      </w:r>
    </w:p>
    <w:p>
      <w:pPr>
        <w:pStyle w:val="BodyText"/>
      </w:pPr>
      <w:r>
        <w:rPr>
          <w:bCs/>
          <w:b/>
        </w:rPr>
        <w:t xml:space="preserve">查理·罗斯：</w:t>
      </w:r>
      <w:r>
        <w:t xml:space="preserve"> </w:t>
      </w:r>
      <w:r>
        <w:t xml:space="preserve">猜猜副总理是谁？</w:t>
      </w:r>
    </w:p>
    <w:p>
      <w:pPr>
        <w:pStyle w:val="BodyText"/>
      </w:pPr>
      <w:r>
        <w:rPr>
          <w:bCs/>
          <w:b/>
        </w:rPr>
        <w:t xml:space="preserve">李光耀：</w:t>
      </w:r>
      <w:r>
        <w:t xml:space="preserve"> </w:t>
      </w:r>
      <w:r>
        <w:t xml:space="preserve">副总理是由总理选的。</w:t>
      </w:r>
    </w:p>
    <w:p>
      <w:pPr>
        <w:pStyle w:val="BodyText"/>
      </w:pPr>
      <w:r>
        <w:rPr>
          <w:bCs/>
          <w:b/>
        </w:rPr>
        <w:t xml:space="preserve">查理·罗斯：</w:t>
      </w:r>
      <w:r>
        <w:t xml:space="preserve"> </w:t>
      </w:r>
      <w:r>
        <w:t xml:space="preserve">副总理是谁？</w:t>
      </w:r>
    </w:p>
    <w:p>
      <w:pPr>
        <w:pStyle w:val="BodyText"/>
      </w:pPr>
      <w:r>
        <w:rPr>
          <w:bCs/>
          <w:b/>
        </w:rPr>
        <w:t xml:space="preserve">李光耀：</w:t>
      </w:r>
      <w:r>
        <w:t xml:space="preserve"> </w:t>
      </w:r>
      <w:r>
        <w:t xml:space="preserve">他是我儿子。在未来五年内，他将成为总理。我活得够久了，知道这些事情无法确定地预测。八年前，出乎意料地，当我在南非约翰内斯堡开会，与《金融评论》和投资界人士交谈时，我儿子给我打了电话，当时我正在做报告。我回了电话，我知道是坏消息。他说，我得了淋巴瘤。世界一下子变得灰暗。接下来的几天，我与我的医生讨论这意味着什么。幸运的是，他们诊断了他，做了活检，是中度恶性的淋巴瘤，对化疗有反应。如果是高度或低度恶性，他可能只有六七八年的时间。但他得的是中度恶性的，化疗起作用了。斯坦福和新加坡的专家说，如果五年后不复发，你就基本没事了。现在已经八年了，我为他祈祷。但生活总有那个大大的问号，你永远不知道。</w:t>
      </w:r>
    </w:p>
    <w:bookmarkEnd w:id="134"/>
    <w:bookmarkStart w:id="135" w:name="回顾与反思"/>
    <w:p>
      <w:pPr>
        <w:pStyle w:val="Heading3"/>
      </w:pPr>
      <w:r>
        <w:t xml:space="preserve">回顾与反思</w:t>
      </w:r>
    </w:p>
    <w:p>
      <w:pPr>
        <w:pStyle w:val="FirstParagraph"/>
      </w:pPr>
      <w:r>
        <w:rPr>
          <w:bCs/>
          <w:b/>
        </w:rPr>
        <w:t xml:space="preserve">查理·罗斯：</w:t>
      </w:r>
      <w:r>
        <w:t xml:space="preserve"> </w:t>
      </w:r>
      <w:r>
        <w:t xml:space="preserve">您见过的最伟大的领导人是谁？</w:t>
      </w:r>
    </w:p>
    <w:p>
      <w:pPr>
        <w:pStyle w:val="BodyText"/>
      </w:pPr>
      <w:r>
        <w:rPr>
          <w:bCs/>
          <w:b/>
        </w:rPr>
        <w:t xml:space="preserve">李光耀：</w:t>
      </w:r>
      <w:r>
        <w:t xml:space="preserve"> </w:t>
      </w:r>
      <w:r>
        <w:t xml:space="preserve">邓小平。</w:t>
      </w:r>
    </w:p>
    <w:p>
      <w:pPr>
        <w:pStyle w:val="BodyText"/>
      </w:pPr>
      <w:r>
        <w:rPr>
          <w:bCs/>
          <w:b/>
        </w:rPr>
        <w:t xml:space="preserve">查理·罗斯：</w:t>
      </w:r>
      <w:r>
        <w:t xml:space="preserve"> </w:t>
      </w:r>
      <w:r>
        <w:t xml:space="preserve">最……</w:t>
      </w:r>
    </w:p>
    <w:p>
      <w:pPr>
        <w:pStyle w:val="BodyText"/>
      </w:pPr>
      <w:r>
        <w:rPr>
          <w:bCs/>
          <w:b/>
        </w:rPr>
        <w:t xml:space="preserve">李光耀：</w:t>
      </w:r>
      <w:r>
        <w:t xml:space="preserve"> </w:t>
      </w:r>
      <w:r>
        <w:t xml:space="preserve">是的。</w:t>
      </w:r>
    </w:p>
    <w:p>
      <w:pPr>
        <w:pStyle w:val="BodyText"/>
      </w:pPr>
      <w:r>
        <w:rPr>
          <w:bCs/>
          <w:b/>
        </w:rPr>
        <w:t xml:space="preserve">查理·罗斯：</w:t>
      </w:r>
      <w:r>
        <w:t xml:space="preserve"> </w:t>
      </w:r>
      <w:r>
        <w:t xml:space="preserve">最强硬的呢？英迪拉·甘地？您说她……</w:t>
      </w:r>
    </w:p>
    <w:p>
      <w:pPr>
        <w:pStyle w:val="BodyText"/>
      </w:pPr>
      <w:r>
        <w:rPr>
          <w:bCs/>
          <w:b/>
        </w:rPr>
        <w:t xml:space="preserve">李光耀：</w:t>
      </w:r>
      <w:r>
        <w:t xml:space="preserve"> </w:t>
      </w:r>
      <w:r>
        <w:t xml:space="preserve">她是最强硬的。</w:t>
      </w:r>
    </w:p>
    <w:p>
      <w:pPr>
        <w:pStyle w:val="BodyText"/>
      </w:pPr>
      <w:r>
        <w:rPr>
          <w:bCs/>
          <w:b/>
        </w:rPr>
        <w:t xml:space="preserve">查理·罗斯：</w:t>
      </w:r>
      <w:r>
        <w:t xml:space="preserve"> </w:t>
      </w:r>
      <w:r>
        <w:t xml:space="preserve">最强硬的。不一定是……撒切尔夫人甚至无法相比。</w:t>
      </w:r>
    </w:p>
    <w:p>
      <w:pPr>
        <w:pStyle w:val="BodyText"/>
      </w:pPr>
      <w:r>
        <w:rPr>
          <w:bCs/>
          <w:b/>
        </w:rPr>
        <w:t xml:space="preserve">李光耀：</w:t>
      </w:r>
      <w:r>
        <w:t xml:space="preserve"> </w:t>
      </w:r>
      <w:r>
        <w:t xml:space="preserve">不，我认为她比玛格丽特·撒切尔更强硬。她更强硬。</w:t>
      </w:r>
    </w:p>
    <w:p>
      <w:pPr>
        <w:pStyle w:val="BodyText"/>
      </w:pPr>
      <w:r>
        <w:rPr>
          <w:bCs/>
          <w:b/>
        </w:rPr>
        <w:t xml:space="preserve">查理·罗斯：</w:t>
      </w:r>
      <w:r>
        <w:t xml:space="preserve"> </w:t>
      </w:r>
      <w:r>
        <w:t xml:space="preserve">您认识毛泽东吗？</w:t>
      </w:r>
    </w:p>
    <w:p>
      <w:pPr>
        <w:pStyle w:val="BodyText"/>
      </w:pPr>
      <w:r>
        <w:rPr>
          <w:bCs/>
          <w:b/>
        </w:rPr>
        <w:t xml:space="preserve">李光耀：</w:t>
      </w:r>
      <w:r>
        <w:t xml:space="preserve"> </w:t>
      </w:r>
      <w:r>
        <w:t xml:space="preserve">是的，但那时他已经半植物人了。</w:t>
      </w:r>
    </w:p>
    <w:p>
      <w:pPr>
        <w:pStyle w:val="BodyText"/>
      </w:pPr>
      <w:r>
        <w:rPr>
          <w:bCs/>
          <w:b/>
        </w:rPr>
        <w:t xml:space="preserve">查理·罗斯：</w:t>
      </w:r>
      <w:r>
        <w:t xml:space="preserve"> </w:t>
      </w:r>
      <w:r>
        <w:t xml:space="preserve">不认识温斯顿·丘吉尔？</w:t>
      </w:r>
    </w:p>
    <w:p>
      <w:pPr>
        <w:pStyle w:val="BodyText"/>
      </w:pPr>
      <w:r>
        <w:rPr>
          <w:bCs/>
          <w:b/>
        </w:rPr>
        <w:t xml:space="preserve">李光耀：</w:t>
      </w:r>
      <w:r>
        <w:t xml:space="preserve"> </w:t>
      </w:r>
      <w:r>
        <w:t xml:space="preserve">不认识。非常敬佩他。是的。</w:t>
      </w:r>
    </w:p>
    <w:p>
      <w:pPr>
        <w:pStyle w:val="BodyText"/>
      </w:pPr>
      <w:r>
        <w:rPr>
          <w:bCs/>
          <w:b/>
        </w:rPr>
        <w:t xml:space="preserve">查理·罗斯：</w:t>
      </w:r>
      <w:r>
        <w:t xml:space="preserve"> </w:t>
      </w:r>
      <w:r>
        <w:t xml:space="preserve">谈谈领导力，您昨晚谈论的主题。用简单的话说，一个领导者必须具备什么？这些品质是与生俱来的还是后天学习的？</w:t>
      </w:r>
    </w:p>
    <w:p>
      <w:pPr>
        <w:pStyle w:val="BodyText"/>
      </w:pPr>
      <w:r>
        <w:rPr>
          <w:bCs/>
          <w:b/>
        </w:rPr>
        <w:t xml:space="preserve">李光耀：</w:t>
      </w:r>
      <w:r>
        <w:t xml:space="preserve"> </w:t>
      </w:r>
      <w:r>
        <w:t xml:space="preserve">如果你没有那种天生的热情，一种为他人做事而不仅仅是为你自己和家人的愿望，那么你就不可能成为一个领导者。你必须对超越你直系亲属的人们及其福祉感兴趣。你必须能够与他们建立联系，你必须能够与他们沟通。如果你想长久，你就不能失信于他们。你失信，他们不信任你，你就出局了。你可以是世界上最好的沟通者，但他们总是会对你抱有那个问号。我之所以能长久，是因为我很早就学到，永远不要说我不会做的事。我不需要说出来。如果我说我将要做某件事，我就必须去做。他们知道这一点，他们对我感到放心。</w:t>
      </w:r>
    </w:p>
    <w:p>
      <w:pPr>
        <w:pStyle w:val="BodyText"/>
      </w:pPr>
      <w:r>
        <w:rPr>
          <w:bCs/>
          <w:b/>
        </w:rPr>
        <w:t xml:space="preserve">查理·罗斯：</w:t>
      </w:r>
      <w:r>
        <w:t xml:space="preserve"> </w:t>
      </w:r>
      <w:r>
        <w:t xml:space="preserve">您认为巴拉克（时任以色列总理）去戴维营是个错误吗？</w:t>
      </w:r>
    </w:p>
    <w:p>
      <w:pPr>
        <w:pStyle w:val="BodyText"/>
      </w:pPr>
      <w:r>
        <w:rPr>
          <w:bCs/>
          <w:b/>
        </w:rPr>
        <w:t xml:space="preserve">李光耀：</w:t>
      </w:r>
      <w:r>
        <w:t xml:space="preserve"> </w:t>
      </w:r>
      <w:r>
        <w:t xml:space="preserve">不，我不认为他去戴维营是个错误。我认为他在戴维营走得太远是个错误，因为阿拉法特不是萨达特，他不会回应。他冒了太大的风险，他把手伸向了错误的人。他伸出了手，但对方没有足够长和足够强壮的手臂来回应。拉宾会感觉到这一点，并且不会伸出手。</w:t>
      </w:r>
    </w:p>
    <w:p>
      <w:pPr>
        <w:pStyle w:val="BodyText"/>
      </w:pPr>
      <w:r>
        <w:rPr>
          <w:bCs/>
          <w:b/>
        </w:rPr>
        <w:t xml:space="preserve">查理·罗斯：</w:t>
      </w:r>
      <w:r>
        <w:t xml:space="preserve"> </w:t>
      </w:r>
      <w:r>
        <w:t xml:space="preserve">但拉宾做出了一个决定，您之前对我说的很好，拉宾做出了一个决定，为了下一代以色列人，我必须找到一条通往和平的道路。</w:t>
      </w:r>
    </w:p>
    <w:p>
      <w:pPr>
        <w:pStyle w:val="BodyText"/>
      </w:pPr>
      <w:r>
        <w:rPr>
          <w:bCs/>
          <w:b/>
        </w:rPr>
        <w:t xml:space="preserve">李光耀：</w:t>
      </w:r>
      <w:r>
        <w:t xml:space="preserve"> </w:t>
      </w:r>
      <w:r>
        <w:t xml:space="preserve">绝对是。因为否则就是无休止的战争或紧张局势，以及最终大屠杀的悲剧。</w:t>
      </w:r>
    </w:p>
    <w:p>
      <w:pPr>
        <w:pStyle w:val="BodyText"/>
      </w:pPr>
      <w:r>
        <w:rPr>
          <w:bCs/>
          <w:b/>
        </w:rPr>
        <w:t xml:space="preserve">查理·罗斯：</w:t>
      </w:r>
      <w:r>
        <w:t xml:space="preserve"> </w:t>
      </w:r>
      <w:r>
        <w:t xml:space="preserve">在千禧年结束时，我与亨利·基辛格等人做了一次年终广播。你知道基辛格对我说什么吗？新世纪最重要的事情将是科学。是的，他还选择爱因斯坦作为上个世纪最重要的人物。而科学是最重要的力量。您同意吗？</w:t>
      </w:r>
    </w:p>
    <w:p>
      <w:pPr>
        <w:pStyle w:val="BodyText"/>
      </w:pPr>
      <w:r>
        <w:rPr>
          <w:bCs/>
          <w:b/>
        </w:rPr>
        <w:t xml:space="preserve">李光耀：</w:t>
      </w:r>
      <w:r>
        <w:t xml:space="preserve"> </w:t>
      </w:r>
      <w:r>
        <w:t xml:space="preserve">是的，因为科学意味着你能够掌握宇宙，为了人类的利益改变自然，并通过技术为人类创造一个更美好的世界。但我也担心，在我们的热情和我们缺乏道德平衡的情况下，我们可能会改变世界到如此程度，以至于我们可能会威胁到我们自己的生存。环境是一个问题，全球变暖，核问题的危险，艾滋病的新变种。这些都是不可估量的因素。一旦你能够改变这些基因，利比亚或伊拉克的某个人很快就能制造出一种无法治愈的基因或病菌、病毒，然后我们都会死掉。我们正进入一个知识可以改变宇宙本质和我们生活本质的世界。这既相当可怕，也相当令人振奋，因为可以治愈疾病。</w:t>
      </w:r>
    </w:p>
    <w:p>
      <w:pPr>
        <w:pStyle w:val="BodyText"/>
      </w:pPr>
      <w:r>
        <w:rPr>
          <w:bCs/>
          <w:b/>
        </w:rPr>
        <w:t xml:space="preserve">查理·罗斯：</w:t>
      </w:r>
      <w:r>
        <w:t xml:space="preserve"> </w:t>
      </w:r>
      <w:r>
        <w:t xml:space="preserve">基辛格为这本书写了前言。你们认识多久了？</w:t>
      </w:r>
    </w:p>
    <w:p>
      <w:pPr>
        <w:pStyle w:val="BodyText"/>
      </w:pPr>
      <w:r>
        <w:rPr>
          <w:bCs/>
          <w:b/>
        </w:rPr>
        <w:t xml:space="preserve">李光耀：</w:t>
      </w:r>
      <w:r>
        <w:t xml:space="preserve"> </w:t>
      </w:r>
      <w:r>
        <w:t xml:space="preserve">我第一次认识他是在他在哈佛任教时，我1968年秋天在这里。大概32年了。</w:t>
      </w:r>
    </w:p>
    <w:p>
      <w:pPr>
        <w:pStyle w:val="BodyText"/>
      </w:pPr>
      <w:r>
        <w:rPr>
          <w:bCs/>
          <w:b/>
        </w:rPr>
        <w:t xml:space="preserve">查理·罗斯：</w:t>
      </w:r>
      <w:r>
        <w:t xml:space="preserve"> </w:t>
      </w:r>
      <w:r>
        <w:t xml:space="preserve">朋友？</w:t>
      </w:r>
    </w:p>
    <w:p>
      <w:pPr>
        <w:pStyle w:val="BodyText"/>
      </w:pPr>
      <w:r>
        <w:rPr>
          <w:bCs/>
          <w:b/>
        </w:rPr>
        <w:t xml:space="preserve">李光耀：</w:t>
      </w:r>
      <w:r>
        <w:t xml:space="preserve"> </w:t>
      </w:r>
      <w:r>
        <w:t xml:space="preserve">是的。</w:t>
      </w:r>
    </w:p>
    <w:p>
      <w:pPr>
        <w:pStyle w:val="BodyText"/>
      </w:pPr>
      <w:r>
        <w:rPr>
          <w:bCs/>
          <w:b/>
        </w:rPr>
        <w:t xml:space="preserve">查理·罗斯：</w:t>
      </w:r>
      <w:r>
        <w:t xml:space="preserve"> </w:t>
      </w:r>
      <w:r>
        <w:t xml:space="preserve">从他那里学到了东西？</w:t>
      </w:r>
    </w:p>
    <w:p>
      <w:pPr>
        <w:pStyle w:val="BodyText"/>
      </w:pPr>
      <w:r>
        <w:rPr>
          <w:bCs/>
          <w:b/>
        </w:rPr>
        <w:t xml:space="preserve">李光耀：</w:t>
      </w:r>
      <w:r>
        <w:t xml:space="preserve"> </w:t>
      </w:r>
      <w:r>
        <w:t xml:space="preserve">是的。某种客观性，某种平衡，一种全球视野。有无休止的战斗，你可以赢得一场战斗，但战争并没有结束。</w:t>
      </w:r>
    </w:p>
    <w:p>
      <w:pPr>
        <w:pStyle w:val="BodyText"/>
      </w:pPr>
      <w:r>
        <w:rPr>
          <w:bCs/>
          <w:b/>
        </w:rPr>
        <w:t xml:space="preserve">查理·罗斯：</w:t>
      </w:r>
      <w:r>
        <w:t xml:space="preserve"> </w:t>
      </w:r>
      <w:r>
        <w:t xml:space="preserve">到目前为止，您最遗憾的是什么？</w:t>
      </w:r>
    </w:p>
    <w:p>
      <w:pPr>
        <w:pStyle w:val="BodyText"/>
      </w:pPr>
      <w:r>
        <w:rPr>
          <w:bCs/>
          <w:b/>
        </w:rPr>
        <w:t xml:space="preserve">李光耀：</w:t>
      </w:r>
      <w:r>
        <w:t xml:space="preserve"> </w:t>
      </w:r>
      <w:r>
        <w:t xml:space="preserve">这其实是个客厅游戏。有太多事情可以遗憾，我本可以做得更好。但我最遗憾的是我们为建立马来西亚所付出的那些年，积累的势头，却在不到两年的时间里就分道扬镳了。它从未得到机会。如果马来西亚有一位更强大的总理，愿意给予马来西亚各族人民更平等的平衡，故事的结局可能会不同。那对我们所有人都会更好，因为新加坡与马来西亚结合，以及那所意味着的一切，会给你们一个更强大的杠杆点。</w:t>
      </w:r>
    </w:p>
    <w:p>
      <w:pPr>
        <w:pStyle w:val="BodyText"/>
      </w:pPr>
      <w:r>
        <w:rPr>
          <w:bCs/>
          <w:b/>
        </w:rPr>
        <w:t xml:space="preserve">查理·罗斯：</w:t>
      </w:r>
      <w:r>
        <w:t xml:space="preserve"> </w:t>
      </w:r>
      <w:r>
        <w:t xml:space="preserve">我不是说为您，而是为人民，他们会有更好的生活。您是否有过某个时刻说，听着，所有这些世界领袖，天哪，如果我能……也许就是这样，如果我能在一个更广阔的画布上书写、绘画，想想我能做的事情。</w:t>
      </w:r>
    </w:p>
    <w:p>
      <w:pPr>
        <w:pStyle w:val="BodyText"/>
      </w:pPr>
      <w:r>
        <w:rPr>
          <w:bCs/>
          <w:b/>
        </w:rPr>
        <w:t xml:space="preserve">李光耀：</w:t>
      </w:r>
      <w:r>
        <w:t xml:space="preserve"> </w:t>
      </w:r>
      <w:r>
        <w:t xml:space="preserve">我曾经说过，因为所有这些……1978年11月，我曾与邓小平共进晚餐，在一次异想天开的时刻，我在演讲中说，我想知道如果邓小平出生在新加坡，而我出生在中国，会发生什么。他疑惑地看着我。我说，我很确定邓小平会管理新加坡，但我不确定李光耀能否爬到半山腰。</w:t>
      </w:r>
    </w:p>
    <w:p>
      <w:pPr>
        <w:pStyle w:val="BodyText"/>
      </w:pPr>
      <w:r>
        <w:rPr>
          <w:bCs/>
          <w:b/>
        </w:rPr>
        <w:t xml:space="preserve">查理·罗斯：</w:t>
      </w:r>
      <w:r>
        <w:t xml:space="preserve"> </w:t>
      </w:r>
      <w:r>
        <w:t xml:space="preserve">因为您会有……</w:t>
      </w:r>
    </w:p>
    <w:p>
      <w:pPr>
        <w:pStyle w:val="BodyText"/>
      </w:pPr>
      <w:r>
        <w:rPr>
          <w:bCs/>
          <w:b/>
        </w:rPr>
        <w:t xml:space="preserve">李光耀：</w:t>
      </w:r>
      <w:r>
        <w:t xml:space="preserve"> </w:t>
      </w:r>
      <w:r>
        <w:t xml:space="preserve">我会有那么多聪明、那么多强硬、那么多阴谋集团，他们会把我打倒。那是一根油腻的杆子，你爬上去既靠运气也靠实力。</w:t>
      </w:r>
    </w:p>
    <w:p>
      <w:pPr>
        <w:pStyle w:val="BodyText"/>
      </w:pPr>
      <w:r>
        <w:rPr>
          <w:bCs/>
          <w:b/>
        </w:rPr>
        <w:t xml:space="preserve">查理·罗斯：</w:t>
      </w:r>
      <w:r>
        <w:t xml:space="preserve"> </w:t>
      </w:r>
      <w:r>
        <w:t xml:space="preserve">真的吗？</w:t>
      </w:r>
    </w:p>
    <w:p>
      <w:pPr>
        <w:pStyle w:val="BodyText"/>
      </w:pPr>
      <w:r>
        <w:rPr>
          <w:bCs/>
          <w:b/>
        </w:rPr>
        <w:t xml:space="preserve">李光耀：</w:t>
      </w:r>
      <w:r>
        <w:t xml:space="preserve"> </w:t>
      </w:r>
      <w:r>
        <w:t xml:space="preserve">是的。是时机。对于第一代领导人毛泽东来说，那纯粹是意志力。他把自己的意志强加给了党。对于邓小平来说，是意志力和一群将军以及其他党内元老，他们把他从毛泽东的怨恨中保护下来。对于江泽民来说，是运气。他废黜了胡耀邦，废黜了赵紫阳，他必须做出选择，他选择了来自上海的江泽民，因为他让上海保持了平静，没有使用武力，但也不允许学生掌控局面。那纯粹是运气。但当然，他能留在那个位置上，并一直保持在顶端，那不是运气，那是在共产党精英圈子里的真正领导才能。</w:t>
      </w:r>
    </w:p>
    <w:p>
      <w:pPr>
        <w:pStyle w:val="BodyText"/>
      </w:pPr>
      <w:r>
        <w:rPr>
          <w:bCs/>
          <w:b/>
        </w:rPr>
        <w:t xml:space="preserve">查理·罗斯：</w:t>
      </w:r>
      <w:r>
        <w:t xml:space="preserve"> </w:t>
      </w:r>
      <w:r>
        <w:t xml:space="preserve">您认为您最强的技能是什么？</w:t>
      </w:r>
    </w:p>
    <w:p>
      <w:pPr>
        <w:pStyle w:val="BodyText"/>
      </w:pPr>
      <w:r>
        <w:rPr>
          <w:bCs/>
          <w:b/>
        </w:rPr>
        <w:t xml:space="preserve">李光耀：</w:t>
      </w:r>
      <w:r>
        <w:t xml:space="preserve"> </w:t>
      </w:r>
      <w:r>
        <w:t xml:space="preserve">在我的背景下，是说服我的人民去做艰难事情的能力。</w:t>
      </w:r>
    </w:p>
    <w:p>
      <w:pPr>
        <w:pStyle w:val="BodyText"/>
      </w:pPr>
      <w:r>
        <w:rPr>
          <w:bCs/>
          <w:b/>
        </w:rPr>
        <w:t xml:space="preserve">查理·罗斯：</w:t>
      </w:r>
      <w:r>
        <w:t xml:space="preserve"> </w:t>
      </w:r>
      <w:r>
        <w:t xml:space="preserve">您真的这么认为吗？</w:t>
      </w:r>
    </w:p>
    <w:p>
      <w:pPr>
        <w:pStyle w:val="BodyText"/>
      </w:pPr>
      <w:r>
        <w:rPr>
          <w:bCs/>
          <w:b/>
        </w:rPr>
        <w:t xml:space="preserve">李光耀：</w:t>
      </w:r>
      <w:r>
        <w:t xml:space="preserve"> </w:t>
      </w:r>
      <w:r>
        <w:t xml:space="preserve">是的。否则他们不会改变。请注意，如果我的基础是在中国，而不是新加坡的移植人口，我可能不会成功。你试着让他们在中国停止随地吐痰。我在新加坡做到了。</w:t>
      </w:r>
    </w:p>
    <w:p>
      <w:pPr>
        <w:pStyle w:val="BodyText"/>
      </w:pPr>
      <w:r>
        <w:rPr>
          <w:bCs/>
          <w:b/>
        </w:rPr>
        <w:t xml:space="preserve">查理·罗斯：</w:t>
      </w:r>
      <w:r>
        <w:t xml:space="preserve"> </w:t>
      </w:r>
      <w:r>
        <w:t xml:space="preserve">我认为可能还有您成长的能力。</w:t>
      </w:r>
    </w:p>
    <w:p>
      <w:pPr>
        <w:pStyle w:val="BodyText"/>
      </w:pPr>
      <w:r>
        <w:rPr>
          <w:bCs/>
          <w:b/>
        </w:rPr>
        <w:t xml:space="preserve">李光耀：</w:t>
      </w:r>
      <w:r>
        <w:t xml:space="preserve"> </w:t>
      </w:r>
      <w:r>
        <w:t xml:space="preserve">是的，你必须一直学习。你明白你不能停滞不前，你明白你必须从历史中学习，否则就像桑塔亚那说的，你会重蹈覆辙。并且要一直学习。你永不停止。你停止学习的那一天，就是你死亡的那一天。</w:t>
      </w:r>
    </w:p>
    <w:p>
      <w:pPr>
        <w:pStyle w:val="BodyText"/>
      </w:pPr>
      <w:r>
        <w:rPr>
          <w:bCs/>
          <w:b/>
        </w:rPr>
        <w:t xml:space="preserve">查理·罗斯：</w:t>
      </w:r>
      <w:r>
        <w:t xml:space="preserve"> </w:t>
      </w:r>
      <w:r>
        <w:t xml:space="preserve">所以这就是您再次来到哈佛的原因。《从第三世界到第一世界：新加坡故事：1965-2000》。李光耀，新加坡与亚洲经济的繁荣。我感谢您的时间。</w:t>
      </w:r>
    </w:p>
    <w:p>
      <w:pPr>
        <w:pStyle w:val="BodyText"/>
      </w:pPr>
      <w:r>
        <w:rPr>
          <w:bCs/>
          <w:b/>
        </w:rPr>
        <w:t xml:space="preserve">李光耀：</w:t>
      </w:r>
      <w:r>
        <w:t xml:space="preserve"> </w:t>
      </w:r>
      <w:r>
        <w:t xml:space="preserve">谢谢您。</w:t>
      </w:r>
    </w:p>
    <w:p>
      <w:r>
        <w:pict>
          <v:rect style="width:0;height:1.5pt" o:hralign="center" o:hrstd="t" o:hr="t"/>
        </w:pict>
      </w:r>
    </w:p>
    <w:bookmarkEnd w:id="135"/>
    <w:bookmarkEnd w:id="136"/>
    <w:bookmarkStart w:id="151" w:name="readitlater-19-03-11"/>
    <w:p>
      <w:pPr>
        <w:pStyle w:val="Heading1"/>
      </w:pPr>
      <w:r>
        <w:t xml:space="preserve">ReadItLater 19-03-11</w:t>
      </w:r>
    </w:p>
    <w:p>
      <w:pPr>
        <w:pStyle w:val="FirstParagraph"/>
      </w:pPr>
      <w:r>
        <w:t xml:space="preserve">好的，这是根据您提供的 YouTube 视频链接及其英文文字稿生成的简体中文语音文字稿。</w:t>
      </w:r>
    </w:p>
    <w:p>
      <w:r>
        <w:pict>
          <v:rect style="width:0;height:1.5pt" o:hralign="center" o:hrstd="t" o:hr="t"/>
        </w:pict>
      </w:r>
    </w:p>
    <w:p>
      <w:pPr>
        <w:pStyle w:val="FirstParagraph"/>
      </w:pPr>
      <w:r>
        <w:t xml:space="preserve">你不会想在第一天走进健身房就尝试硬拉300磅。所以当一个初次创业者来找我，说：“我要创办下一家伟大的人工智能公司”，我认为这和硬拉300磅是同样道理。</w:t>
      </w:r>
    </w:p>
    <w:p>
      <w:pPr>
        <w:pStyle w:val="BodyText"/>
      </w:pPr>
      <w:r>
        <w:t xml:space="preserve">我觉得你实际上创办和经营过的公司比世界上任何人都多。对于想出一个好的创业点子，你最好的建议是什么？</w:t>
      </w:r>
    </w:p>
    <w:p>
      <w:pPr>
        <w:pStyle w:val="BodyText"/>
      </w:pPr>
      <w:r>
        <w:t xml:space="preserve">查理·芒格，沃伦·巴菲特的长期商业伙伴，有一句非常棒的名言：在有鱼的地方捕鱼。我犯过的最大的错误，就是进入了那些别人屡战屡败的商业模式，却想着，我能做得更好。</w:t>
      </w:r>
    </w:p>
    <w:p>
      <w:pPr>
        <w:pStyle w:val="BodyText"/>
      </w:pPr>
      <w:r>
        <w:t xml:space="preserve">在推特上看你真的很有趣。很明显，你已经对人工智能痴迷了。这就像拥有一个世界上最可靠的员工，他每月花费200美元，并且7天24小时不间断工作。很多知识型工作岗位将发生巨大变化。我认为最根本的问题是，是否所有工作都将变成一个简单的指令？</w:t>
      </w:r>
    </w:p>
    <w:p>
      <w:pPr>
        <w:pStyle w:val="BodyText"/>
      </w:pPr>
      <w:r>
        <w:t xml:space="preserve">今天，我的嘉宾是安德鲁·威尔金森。安德鲁是Tiny的联合创始人兼首席执行官，这是一家通常被称为“互联网界的伯克希尔·哈撒韦”的控股公司。他们拥有超过40家企业，从Dribble到WeCommerce，再到AeroPress咖啡机，他们专注于从创始人手中收购盈利的企业并长期持有。安德鲁和他的联合创始人白手起家，将公司价值从零做到了数亿美元，安德鲁个人身价一度超过10亿美元。</w:t>
      </w:r>
    </w:p>
    <w:p>
      <w:pPr>
        <w:pStyle w:val="BodyText"/>
      </w:pPr>
      <w:r>
        <w:t xml:space="preserve">在我们广泛的对话中，我们涵盖了一系列想出好点子的策略、你应该避免的常见商业点子、他使用人工智能自动化大部分工作和生活的经验，以及这对不久的将来的就业意味着什么。还有，他对于幸福和金钱的领悟，它们并非直接相关，以及被诊断出患有注意力缺陷多动障碍（ADHD）并服用SSRI类药物，是如何对他的人生产生最大幸福影响的。</w:t>
      </w:r>
    </w:p>
    <w:p>
      <w:pPr>
        <w:pStyle w:val="BodyText"/>
      </w:pPr>
      <w:r>
        <w:t xml:space="preserve">这是一次既有力量又非常实用的对话，我非常期待你能听到。如果你喜欢这个播客，别忘了在你的播客应用或YouTube上订阅和关注。另外，如果你成为我新闻通讯的年度订阅者，你将免费获得一系列超棒产品的一年使用权，包括Bolt、Linear、Superhuman、Notion、Perplexity、Granola等等。在 Lenny's newsletter.com 查看并点击“bundle”。</w:t>
      </w:r>
    </w:p>
    <w:p>
      <w:pPr>
        <w:pStyle w:val="BodyText"/>
      </w:pPr>
      <w:r>
        <w:t xml:space="preserve">那么，我为大家请来了安德鲁·威尔金森。</w:t>
      </w:r>
    </w:p>
    <w:p>
      <w:pPr>
        <w:pStyle w:val="BodyText"/>
      </w:pPr>
      <w:r>
        <w:t xml:space="preserve">（广告部分）</w:t>
      </w:r>
      <w:r>
        <w:t xml:space="preserve"> </w:t>
      </w:r>
      <w:r>
        <w:t xml:space="preserve">本集由Sauce赞助。团队将反馈转化为产品影响的方式已经过时了，模糊的报告、静态的分类、无法行动的洞察，这些都无法推动业务指标。结果就是：客户流失、交易失败、增长停滞。Sauce是AI产品副驾驶，帮助首席产品官和产品团队发现业务影响并更快地采取行动。它倾听你的销售电话、支持工单、流失原因和失败交易，实时揭示最大的产品问题和机会。然后将其分发给合适的团队，将信号转化为产品需求文档（PRD）、原型甚至代码，从而推动收入、留存和采用。这就是为什么Whatnot、Linktree、Incident.io和Zip都使用Sauce。一家企业发现了一个产品缺口，解锁了1600万美元的年经常性收入，另一家则发现了一个问题，防止了数百万美元的流失。你也可以，访问sauce.app/lenny。Sauce，为AI产品团队而生，不要落后。</w:t>
      </w:r>
    </w:p>
    <w:p>
      <w:pPr>
        <w:pStyle w:val="BodyText"/>
      </w:pPr>
      <w:r>
        <w:t xml:space="preserve">本集由Enterpret赞助。Enterpret是一个客户智能平台，被Canva、Notion、Perplexity、Strava、Hinge和Linear等领先的客户体验和产品组织使用，以利用客户的声音来构建一流的产品。Enterpret实时统一所有客户对话，从Gong录音到Zendesk工单，再到Twitter帖子，并提供给你的团队进行分析和行动。Enterpret的独特之处在于它能够构建和更新一个特定于客户的知识图谱，该图谱提供所有客户反馈的最精细和准确的分类，并将客户反馈与收入和客户满意度（CSAT）等关键指标联系起来。如果像Canva、Notion、Perplexity和Linear等以客户为中心的行业领导者一样，将你的客户声音项目现代化到下一代是2025年的优先事项，请在enterpret.com/lenny联系团队。那是E-N-T-E-R-P-R-E-T.com/lenny。</w:t>
      </w:r>
    </w:p>
    <w:p>
      <w:pPr>
        <w:pStyle w:val="BodyText"/>
      </w:pPr>
      <w:r>
        <w:t xml:space="preserve">安德鲁，非常感谢你来到这里。欢迎来到我们的播客。</w:t>
      </w:r>
    </w:p>
    <w:p>
      <w:pPr>
        <w:pStyle w:val="BodyText"/>
      </w:pPr>
      <w:r>
        <w:t xml:space="preserve">哦，谢谢你，很高兴来到这里。</w:t>
      </w:r>
    </w:p>
    <w:p>
      <w:pPr>
        <w:pStyle w:val="BodyText"/>
      </w:pPr>
      <w:r>
        <w:t xml:space="preserve">我一直很想和你聊聊。我想谈论的话题太多了，我想从一个我知道你思考很多，也是很多人都在想的话题开始，那就是想出一个好的创业点子。很多人现在都在考虑这个问题，因为人工智能让把想法变成现实变得非常容易。我觉得你在这方面花了很多时间思考。我觉得你实际上创办和经营过的公司比世界上任何人都多。我不知道，也许是世界前一百，前十？你觉得这个说法对吗？</w:t>
      </w:r>
    </w:p>
    <w:p>
      <w:pPr>
        <w:pStyle w:val="BodyText"/>
      </w:pPr>
      <w:r>
        <w:t xml:space="preserve">我确实有很多经验，我可能创办或参与了75个不同的项目或业务，在这些项目里我都是主要贡献者。我不会说这有什么值得夸耀的，因为我一直都是“一寸深，一里宽”（广而不精）。所以在很多方面，这可以说是我的致命弱点，我对点子太兴奋了，创办了太多的公司，但结果是，我见识了几乎所有你能想到的商业模式。</w:t>
      </w:r>
    </w:p>
    <w:p>
      <w:pPr>
        <w:pStyle w:val="BodyText"/>
      </w:pPr>
      <w:r>
        <w:t xml:space="preserve">太棒了。是的，我认为好处是我们可以从你的经验中学习。我直接问你这个问题，对于想出一个好的创业点子，你最好的建议是什么？</w:t>
      </w:r>
    </w:p>
    <w:bookmarkStart w:id="137" w:name="创业点子在无人竞争的鱼塘里捕鱼"/>
    <w:p>
      <w:pPr>
        <w:pStyle w:val="Heading3"/>
      </w:pPr>
      <w:r>
        <w:t xml:space="preserve">创业点子：在无人竞争的鱼塘里捕鱼</w:t>
      </w:r>
    </w:p>
    <w:p>
      <w:pPr>
        <w:pStyle w:val="FirstParagraph"/>
      </w:pPr>
      <w:r>
        <w:t xml:space="preserve">归根结底，最好的事情是你自己感兴趣的，但我认为很多人犯的一个错误是，他们选择了一个所有人都感兴趣的东西。比如，我不知道有谁没想过，“天哪，我真想开一家很酷的餐厅”，或者“我想开一家很酷的咖啡馆”。实际上，他们想到的是设计一个超酷的标志或所有有趣的事情，设计菜单之类的。但实际上，经营这些业务是痛苦的，而且这也是一个非常困难的行业，因为每天早上，数以百万计的人醒来都会想，“我应该开一家咖啡馆”。</w:t>
      </w:r>
    </w:p>
    <w:p>
      <w:pPr>
        <w:pStyle w:val="BodyText"/>
      </w:pPr>
      <w:r>
        <w:t xml:space="preserve">但反过来说，几乎没有人每天早上醒来会说，“你知道吗？我真想开一家殡仪馆”，或者“我想开一家害虫防治公司”，或者“我应该开发一个帮助人们填写政府表格的软件”。查理·芒格，沃伦·巴菲特的长期商业伙伴，有一句非常棒的名言。他说，“在有鱼的地方捕鱼。”他举了一个例子，他说：“如果你是一个渔夫，你看到一个大池塘，池塘周围挤满了渔夫，他们都在互相挤兑。他们都用着最好的鱼饵，最好的鱼线，他们都有惊人的策略。你真正应该做的，是走进森林，找到一个有很多鱼但竞争很少的小鱼塘。”我认为这可能是商业中最重要的事情，就是找到那些你能真正赚钱的利基市场，因为竞争等于更低的利润。竞争者越多，你的价格就必须越低，最终业务的竞争性就越强。</w:t>
      </w:r>
    </w:p>
    <w:p>
      <w:pPr>
        <w:pStyle w:val="BodyText"/>
      </w:pPr>
      <w:r>
        <w:t xml:space="preserve">追求小市场和寻找利基市场感觉并不直观。那么我们来深入探讨一下。为什么从非常小和利基的市场开始，反而是一些最好想法的来源呢？</w:t>
      </w:r>
    </w:p>
    <w:p>
      <w:pPr>
        <w:pStyle w:val="BodyText"/>
      </w:pPr>
      <w:r>
        <w:t xml:space="preserve">我不认为它必须永远是小的，但它必须是这样的东西——我想，如果你是第一次创业，或者你是个学生，你不会想在第一天走进健身房就尝试硬拉300磅。所以当一个初次创业者来找我，说：“我要创办下一家伟大的人工智能公司”，或者“我要开一家新银行”，或者类似非常严谨、复杂、竞争激烈且受监管的事情，我认为这和硬拉300磅是同样道理。你真的应该从婴儿重量开始，慢慢锻炼你的肌肉。</w:t>
      </w:r>
    </w:p>
    <w:p>
      <w:pPr>
        <w:pStyle w:val="BodyText"/>
      </w:pPr>
      <w:r>
        <w:t xml:space="preserve">回想我自己的创业经历，我非常幸运，因为我创办的第一个公司，我的网页设计公司，后来变成了Metalab，那个过程太容易了，而且立刻就成功了。因为我所要做的就是知道如何建网站，并且能和潜在客户交谈。一旦他们说，“好的，我愿意付你5000美元”，我只需要给他们开张发票，完成工作，就这么简单。这是一个非常简单的生意。正因为如此，我得到了即时的积极反馈，并且建立了我自己的叙事。我的叙事是，“我擅长做生意，我能行，继续前进。”然后我用从那个初始生意赚来的钱，开始去创业，而那正是我搞砸的时候。我出去开了一家披萨店，赔光了所有的钱。我还开了一家设计师猫家具公司，一个在线DJ学校，一个护肤品公司，所有这些东西，我几乎立刻就亏光了所有的钱。但因为我有了第一次的成功，我坚持了下来。我只是觉得，人们选择一个能让他们获得初次胜利的生意是至关重要的。</w:t>
      </w:r>
    </w:p>
    <w:bookmarkEnd w:id="137"/>
    <w:bookmarkStart w:id="138" w:name="避免创造一份你讨厌的工作"/>
    <w:p>
      <w:pPr>
        <w:pStyle w:val="Heading3"/>
      </w:pPr>
      <w:r>
        <w:t xml:space="preserve">避免创造一份你讨厌的工作</w:t>
      </w:r>
    </w:p>
    <w:p>
      <w:pPr>
        <w:pStyle w:val="FirstParagraph"/>
      </w:pPr>
      <w:r>
        <w:t xml:space="preserve">这是一个很好的话题。这就像如何避免为自己创造一份你讨厌的工作。有很多商业机会和想法，你觉得，“是的，我可以让它成功”，然后它成功了，然后你就被困在做这件事，比如经营一家餐馆。我妻子讲过一个故事，她的一个朋友开了一家咖啡店，然后他说：“我以为我是在开咖啡店，结果我整天都在换牛奶和买牛奶。这成了我的工作。”所以，就这一点，为了帮助人们避免创造一个他们不期望的怪物，有什么建议可以让你知道，即使这个生意可能成功并赚钱，你可能也不想把你的生命花在做这种生意上？</w:t>
      </w:r>
    </w:p>
    <w:p>
      <w:pPr>
        <w:pStyle w:val="BodyText"/>
      </w:pPr>
      <w:r>
        <w:t xml:space="preserve">我刚开了一家高压清洗公司。我在当地一所商学院演讲，演讲结束后，一个孩子走过来对我说：“嘿，我是个创业者。我以前做过两三个景观美化的小生意，但我不太喜欢上学。”于是，我当场就对他说：“你为什么不退学，我们一起创业呢？”我一直在琢磨这个高压清洗的生意，因为我研究过这个行业，也认识几个在其他城市做这个的朋友。我还有一个不公平的优势，就是我拥有一些媒体资产，可以免费为它做广告。于是我们创办了这家公司。</w:t>
      </w:r>
    </w:p>
    <w:p>
      <w:pPr>
        <w:pStyle w:val="BodyText"/>
      </w:pPr>
      <w:r>
        <w:t xml:space="preserve">我想对他来说，他可能有一个时刻在想，“我真的想一辈子给别人洗车道吗？”我对他说：“听着，如果这个生意能达到一定规模，你将永远不需要碰高压清洗机，除非你想碰。”如果生意能大到有员工，他就可以只专注于销售、数字营销或者他真正喜欢的任何业务方面。我认为这是很多创业者忽略的最大一点。他们说：“我不想一辈子做那个。我不想在干洗店后面干洗衣服。”对我来说，这只是一个规模问题。我认为咖啡店是一个很好的例子，因为一家咖啡店如果达不到合理的规模，它就只是一份工作。生意和工作有很大的区别。如果你开一家高压清洗公司，你是唯一的员工，那确实是一份工作。但如果你能达到每天能带来10个潜在客户的规模，那么你就不必做任何高压清洗的工作，只做你喜欢的事情。所以我认为很多人有一种新教徒式的工作伦理，他们认为，“我必须是那个做所有事情的人。”我认为他们真的需要拥抱我所说的“懒人领导力”，也就是，我如何能尽快地摆脱我讨厌的事情？我如何成为“任务的特氟龙”？</w:t>
      </w:r>
    </w:p>
    <w:bookmarkEnd w:id="138"/>
    <w:bookmarkStart w:id="139" w:name="实体生意-vs-软件生意"/>
    <w:p>
      <w:pPr>
        <w:pStyle w:val="Heading3"/>
      </w:pPr>
      <w:r>
        <w:t xml:space="preserve">实体生意 vs. 软件生意</w:t>
      </w:r>
    </w:p>
    <w:p>
      <w:pPr>
        <w:pStyle w:val="FirstParagraph"/>
      </w:pPr>
      <w:r>
        <w:t xml:space="preserve">有趣的是，这个高压清洗生意完全与软件无关。所以我想，对于那些正在构思点子的人来说，我猜大多数想法都倾向于软件导向，认为人工智能会帮助你构建和运营。你对于选择实体生意（比如餐厅、高压清洗）和软件生意是如何权衡的？这种方向的好处是什么？什么时候应该认真考虑做像高压清洗这样的生意？</w:t>
      </w:r>
    </w:p>
    <w:p>
      <w:pPr>
        <w:pStyle w:val="BodyText"/>
      </w:pPr>
      <w:r>
        <w:t xml:space="preserve">我认为如果有人在听这个播客，他们很可能是那种数字原生代。我认为问题在于，你的不公平优势是什么？你擅长什么？对我来说，我认为我有相当不错的品味。所以，我能做的是识别并有足够的知识去识别优秀的设计和开发人才，但最主要的是，我很幸运，因为我能说会道。我擅长与客户会面并推销自己。所以最终，我的最高和最佳用途，我的超能力是销售。这可以应用于任何事情，任何需要你出去向客户销售的东西。</w:t>
      </w:r>
    </w:p>
    <w:p>
      <w:pPr>
        <w:pStyle w:val="BodyText"/>
      </w:pPr>
      <w:r>
        <w:t xml:space="preserve">所以，这真的取决于你被什么所吸引，然后你如何在其中找到盈利的业务。举个例子。我有个朋友，他拥有一家餐厅，他说：“哦，我太爱它了。我对此充满激情。这是我家乡一家非常漂亮的餐厅。”但他说：“但这真的只是几个人的工作，我们赚不到钱。但我注意到，有很多为餐厅服务的供应商，那些家伙赚得盆满钵满。”他跟我说了一家清洗油水分离器的公司，还有一家清洗厨房排气扇的公司。所以我认为，环顾四周，看看你的热情所在，然后在其中嗅探机会，很可能在你的热情之内就有一个机会。</w:t>
      </w:r>
    </w:p>
    <w:p>
      <w:pPr>
        <w:pStyle w:val="BodyText"/>
      </w:pPr>
      <w:r>
        <w:t xml:space="preserve">例如，我热爱电影。我的快乐之地就是黑暗的电影院。对我来说，最好的减压方式就是去一个黑暗的电影院看电影，沉浸其中。大概四五年前，我就想，“哇，如果能以某种方式投资电影，成为那个创意世界的一部分，那该多酷啊？”于是我开始研究电影融资，我意识到，当你为电影融资时，90%的情况下你会血本无归。即使你赚了点钱，也很少有好的回报。但我花了很多时间去了解这个行业。然后两年前，我在新西兰遇到了Letterboxd的创始人，我意识到，“天啊，这是一个有护城河的生意。”它有网络效应，是影评人的巨大社交网络。这是我热衷的事情，也是我们可以用公平价格买下的东西。所有这些因素汇集在一起，我说，“天啊，我现在可以投资电影了。”同样地，我曾经是个咖啡师，我们最终收购了AeroPress咖啡机公司。所以我追随我的激情，花很长时间学习不同的行业，然后我找到了其中的盈利利基。</w:t>
      </w:r>
    </w:p>
    <w:bookmarkEnd w:id="139"/>
    <w:bookmarkStart w:id="140" w:name="找到你的不公平优势"/>
    <w:p>
      <w:pPr>
        <w:pStyle w:val="Heading3"/>
      </w:pPr>
      <w:r>
        <w:t xml:space="preserve">找到你的不公平优势</w:t>
      </w:r>
    </w:p>
    <w:p>
      <w:pPr>
        <w:pStyle w:val="FirstParagraph"/>
      </w:pPr>
      <w:r>
        <w:t xml:space="preserve">这确实是个很好的启示。当你思考创业点子时，确保它与你独特之处有某种联系，让你拥有不公平的优势。这让我想起了布莱恩·阿姆斯特朗。我曾看过他的一次演讲，他分享了一个关于Coinbase为何成功以及他为何创办Coinbase的深刻见解。原因在于，如果你看他的背景，他有一个非常罕见的背景组合：计算机科学、我认为是密码学，还有经济学，这正是创办像Coinbase这样的公司所需要的技能组合。所以我认为这里的诀竅是，找出你自己背景中独特的技能组合，理想情况下，你正在构建的东西要与此相连，并给你带来不公平的优势。</w:t>
      </w:r>
    </w:p>
    <w:p>
      <w:pPr>
        <w:pStyle w:val="BodyText"/>
      </w:pPr>
      <w:r>
        <w:t xml:space="preserve">是的。我最近在本地大学又遇到了一个学生。她对市场营销感兴趣，于是她出去找了一些本地客户，比如小餐馆，管理他们的社交媒体。她说：“嗯，还行。我一个月能赚一千块，但工作量很大。”而且店主们对这点钱要求很多。我对她说：“如果你把这个想法稍微转变一下，不做餐馆，而是做房地产经纪人或财富管理师，他们的营销预算相当大，习惯于花大钱，而且只要有一点效果，就能为他们赚大钱。对这些人，你可以每月收费5000美元。”所以我认为，通常是你找到你的激情，你的技能集，然后专注，然后稍微调整，找到最赚钱的方式。当我创办我的网页设计公司时，我开始主要做本地和小项目，但很快，我在旧金山找到了一个招聘网站，那里的初创公司会分享他们需要帮助的项目。我可以为五分之一的工作量收取五倍的报酬。</w:t>
      </w:r>
    </w:p>
    <w:bookmarkEnd w:id="140"/>
    <w:bookmarkStart w:id="141" w:name="坏点子避开尸横遍野的领域"/>
    <w:p>
      <w:pPr>
        <w:pStyle w:val="Heading3"/>
      </w:pPr>
      <w:r>
        <w:t xml:space="preserve">坏点子：避开尸横遍野的领域</w:t>
      </w:r>
    </w:p>
    <w:p>
      <w:pPr>
        <w:pStyle w:val="FirstParagraph"/>
      </w:pPr>
      <w:r>
        <w:t xml:space="preserve">“在有鱼的地方捕鱼”这一点我认为非常重要。你可以创办一个你喜欢、你非常兴奋的东西，但没有人需要它。再多谈谈这具体是什么样子的。当你思考那些告诉你这里有鱼，但又没有像你指出的那样被过度捕捞的点子时，你看到了什么？</w:t>
      </w:r>
    </w:p>
    <w:p>
      <w:pPr>
        <w:pStyle w:val="BodyText"/>
      </w:pPr>
      <w:r>
        <w:t xml:space="preserve">我认为这很难。沃伦·巴菲特有一句名言：“我是一个更好的商人，因为我是一个投资者；我是一个更好的投资者，因为我是一个商人。”我觉得，为了知道哪些问题值得解决，你得先有一些有价值的问题。所以这有点难，因为我记得我20岁的时候会说，我讨厌我能为我的猫买到的所有猫家具，我打赌人们愿意花很多钱来解决这个问题。但我对那个商业模式的现实一无所知。我不明白人们实际上愿意付多少钱。我没有足够的生活经验去判断，“是的，这确实是一个有价值的机会。”我认为，能够现实地知道人们愿意为解决问题付多少钱，这是非常有价值的。</w:t>
      </w:r>
    </w:p>
    <w:p>
      <w:pPr>
        <w:pStyle w:val="BodyText"/>
      </w:pPr>
      <w:r>
        <w:t xml:space="preserve">我举的房地产经纪人卖房的例子，因为我研究过那个行业，我知道一个经纪人卖一套房子可以赚2万到5万美元。所以我可以推断，如果我有一种独特的方式为他们获取客户，这些客户会买房，转化率很高，那么这可能值5000美元一个潜在客户，对吧？所以我认为你必须深入理解问题，才能真正知道。因为我刚开始的时候，我会追随每一个兔子洞，每一个我想到的电视购物点子我都觉得是天才。</w:t>
      </w:r>
    </w:p>
    <w:p>
      <w:pPr>
        <w:pStyle w:val="BodyText"/>
      </w:pPr>
      <w:r>
        <w:t xml:space="preserve">很不幸，我认为这主要靠直觉。芒格和巴菲特谈到大脑中有很多心智模型，它们形成一个网格结构，对吧？它们都相互连接。我觉得对我来说，很多时候这几乎就像我是一个AI模型，我用所有关于什么有效、什么无效、什么是好的护城河、什么是坏的商业模式等等的数据训练过。当我看到一个点子时，我立刻就知道。我想现在所有的创业者都非常幸运，他们可以去Claude或ChatGPT，然后说：“嘿，我正在考虑开一家肉毒杆菌诊所。你能帮我分析一下数字吗？这是个好生意吗？难点在哪里？监管护城河是什么？我的薪资会是什么样子？”我以前没有任何这些工具，所以我创办了很多极其愚蠢的公司，但我认为现在没有任何借口了。你应该能用AI做到这一点。</w:t>
      </w:r>
    </w:p>
    <w:bookmarkEnd w:id="141"/>
    <w:bookmarkStart w:id="142" w:name="无聊的生意才是好生意"/>
    <w:p>
      <w:pPr>
        <w:pStyle w:val="Heading3"/>
      </w:pPr>
      <w:r>
        <w:t xml:space="preserve">无聊的生意才是好生意</w:t>
      </w:r>
    </w:p>
    <w:p>
      <w:pPr>
        <w:pStyle w:val="FirstParagraph"/>
      </w:pPr>
      <w:r>
        <w:t xml:space="preserve">完全正确。我创办过一个叫Flow的公司，是我最早的公司之一，它基本上是Asana出现之前的Asana。它是一个在网页应用中与团队管理待办事项和项目的方式。我们基本上犯了那个很多创业者都会犯的错误，就是进入一个所有人都想进入的行业，就像咖啡馆一样。每个人都有这样的想法，“天哪，我希望我能设计自己的项目管理系统或待-办系统。”不仅如此，每个人都喜欢新事物。他们喜欢跳来跳去。就我个人而言，在过去三年里，我可能用过三种不同的生产力系统，我喜欢在它们之间跳来跳去。我当时不明白这一点，最终我花了1000万美元，试图与风险投资支持的公司竞争，而且还是自力更生。那都是我自己的钱，烧了1000万美元，试图与Asana竞争，因为我当时并不真正了解商业世界的运作方式。他们筹集了数亿美元，由Facebook的联合创始人运营。回头看，这有点像我是斐济，决定要入侵美国一样，完全是傻事。</w:t>
      </w:r>
    </w:p>
    <w:p>
      <w:pPr>
        <w:pStyle w:val="BodyText"/>
      </w:pPr>
      <w:r>
        <w:t xml:space="preserve">反过来看，如果我当时把同样的精力，投入到一个我听说过的非常无聊的领域，比如我最近看到一家公司，他们每年赚3000万美元，他们所做的只是帮助人们填写表格以获得某些政府项目的援助。比如，你叔叔残疾了，你需要申请政府资金。这个过程非常耗时和痛苦，你必须填写所有这些表格。他们只是有软件帮你填写表格，然后说，你看，你会得到2万美元的补助，付给我们1000美元就行了。这是一个如此无聊的生意，没有人早上醒来说，“我想做个填表软件”，但我想如果他们能年赚2000万美元，他们会的。</w:t>
      </w:r>
    </w:p>
    <w:p>
      <w:pPr>
        <w:pStyle w:val="BodyText"/>
      </w:pPr>
      <w:r>
        <w:t xml:space="preserve">沿着这个思路，关于那些人们应该避免的坏点子，有哪些是你觉得每个人都认为会是好主意，但做了之后总是失败的？</w:t>
      </w:r>
    </w:p>
    <w:p>
      <w:pPr>
        <w:pStyle w:val="BodyText"/>
      </w:pPr>
      <w:r>
        <w:t xml:space="preserve">我认为最大的错误，从我自己的经验来看，就是进入那些别人屡战屡败的商业模式，却想着“我能做得更好”。例如，大约10年前，我和我一个最好的朋友，我们真的很想开一家酒吧。我们只是觉得有一家酒吧，我们和我们所有的朋友都可以去，那会很酷。我们认为这对城市有好处。我们认为我们可以用很高的利润率来运营，因为我们是技术人员，我们知道如何构建系统，我们擅长做生意。结果我们被彻底地教训了。我们意识到，与经营披萨店的人相比，我们对生意一无所知。你想想，就像我之前举的例子，如果你经营一家软件公司，需要做什么？你得雇一群技术宅，他们需要网络连接和电脑，你需要付他们工资，你需要在线协调，每个人都可以异步工作。没什么非得按部就班的，至少在小规模时并不复杂。而一家披萨店，如果面包师早上三点没起床准备面团，整个生意就完蛋了。从前台到后台，从送货准时到达，所有这些物流环节，都有一百个不同的失败点。所以我认为就是这类事情。我还进入了新闻行业，本地新闻。我最后在温哥华买了一家老报纸，情况完全一样。你不能用一个卓越的管理团队去改变一个糟糕的商业模式。最终，商业模式会胜出。</w:t>
      </w:r>
    </w:p>
    <w:p>
      <w:pPr>
        <w:pStyle w:val="BodyText"/>
      </w:pPr>
      <w:r>
        <w:t xml:space="preserve">这真是很好的建议。基本上，如果某个领域里尸横遍野，那很可能有什么东西一直在杀死他们，而你可能意识不到，直到有人想出解决办法。偶尔，千载难逢地，有人会说，“好吧，我们这样做，然后它就成功了。”</w:t>
      </w:r>
    </w:p>
    <w:p>
      <w:pPr>
        <w:pStyle w:val="BodyText"/>
      </w:pPr>
      <w:r>
        <w:t xml:space="preserve">看看Instacart。当Instacart出现时，所有人都说，“Webvan失败了。这个永远不会成功。”而我们现在还不一定知道Instacart是否是一家好公司。我不知道，我没研究过。但我认为当时的情况是，好吧，技术已经发生了足够大的变化，这事可以成了。但是，创办Instacart、亚马逊或Coupang更容易，还是创办一家企业SaaS软件公司更容易？绝对是企业SaaS软件公司。</w:t>
      </w:r>
    </w:p>
    <w:bookmarkEnd w:id="142"/>
    <w:bookmarkStart w:id="143" w:name="生活方式生意-vs-风险投资"/>
    <w:p>
      <w:pPr>
        <w:pStyle w:val="Heading3"/>
      </w:pPr>
      <w:r>
        <w:t xml:space="preserve">生活方式生意 vs. 风险投资</w:t>
      </w:r>
    </w:p>
    <w:p>
      <w:pPr>
        <w:pStyle w:val="FirstParagraph"/>
      </w:pPr>
      <w:r>
        <w:t xml:space="preserve">让我们来谈谈一个在推特上无休止的辩论。也许这是一个错误的二分法，即生活方式生意、自力更生的生意，这种不融资、只靠收入生存的想法，与风险投资支持的、追求规模的公司。感觉你非常擅长第一类，而很多人，这是他们的梦想，“我就创办点什么，开个生活方式生意，一年赚几百万，永远不融资。谁需要风投？风投糟透了。”对于你手头的一个想法，如何决定走哪条路，你有什么建议？</w:t>
      </w:r>
    </w:p>
    <w:p>
      <w:pPr>
        <w:pStyle w:val="BodyText"/>
      </w:pPr>
      <w:r>
        <w:t xml:space="preserve">我认为，“生活方式”或自力更生的生意不能做大，这种说法是不对的。我的意思是，我们完全是自力更生，现在我们所有公司的总收入接近3亿美元。而我一直以来都专注于从小生意、小点子、简单的点子开始，通常是收购小公司，看着它们成长壮大。我认为我们所做的和风险投资家所做的唯一区别，就是对烧钱的容忍度。我只是没看到，如果我们选择的生意不在竞争极其激烈的市场，或者它们有某种护城河，比如强大的品牌、像社交网络那样的网络效应，或者类似的东西，我不觉得我们不让它们烧钱是在阻碍它们的发展，因为这些东西会自然增长。我的意思是，这些数字就像气球，只要我们不把它们搞得太糟，它们就会一直膨胀。</w:t>
      </w:r>
    </w:p>
    <w:p>
      <w:pPr>
        <w:pStyle w:val="BodyText"/>
      </w:pPr>
      <w:r>
        <w:t xml:space="preserve">所以我认为最终的决定取决于，你想要你的“宏伟、艰巨、大胆的目标”有多“艰巨”。如果你的目标是创办下一家卫星公司，创造某种疯狂的技术革命，那么是的，你将不得不进行风险投资，除非你已经是亿万富翁了。但如果你只是想修修补补，解决一个你认为不会有超强竞争的问题，例如，那个填表软件，或者只做一个狭窄领域的事情，不需要烧掉两三千万、四千万才能盈利的软件，那么你可以过上美好的生活，建立一家出色的公司，如果你处理得当，它可以扩展到数亿美元的规模，而无需任何融资。</w:t>
      </w:r>
    </w:p>
    <w:p>
      <w:pPr>
        <w:pStyle w:val="BodyText"/>
      </w:pPr>
      <w:r>
        <w:t xml:space="preserve">看看Things，你知道Things吗？我用过，我也用。它很棒。Things已经存在20年了，它仍然存在。它由一、二、或三个人运营，团队不大，肯定不到10人。我相信它是自力更生的，它一直持续提供卓越的产品，并建立了一批忠实的追随者。他们有他们的10000个真正的粉丝，这就足够了。但他们做得不多，他们非常有意识。他们不做任何AI的东西，他们没有API，他们没有安卓版。他们非常专注，我认为他们成功了。但问题是，一个MBA或商学院教授会如何评价他们的成功？如果成功的标准是他们是否最大化地占据了市场份额，并尽可能地做大，那么答案是否定的，因为Asana和其他公司已经建立了数十亿美元的公司。如果目标是创始人过着难以置信的生活，可能拥有三栋房子，到处飞，做任何他想做的事，拥有持续的收入，并且他可以戴着耳机，构建人们喜爱的漂亮软件，那么我认为他赢了。我通常更倾向于认为，Things的创始人赢了，而不是达斯汀·莫斯科维茨。达斯汀·莫斯科维茨只是在玩一个和Things创始人不同的游戏。如果达斯汀·莫斯科维茨运营Things，他会很痛苦；如果Things的创始人运营Asana，他可能会自杀，因为他想戴上耳机去搞开发。</w:t>
      </w:r>
    </w:p>
    <w:bookmarkEnd w:id="143"/>
    <w:bookmarkStart w:id="144" w:name="伟大的商业模式护城河"/>
    <w:p>
      <w:pPr>
        <w:pStyle w:val="Heading3"/>
      </w:pPr>
      <w:r>
        <w:t xml:space="preserve">伟大的商业模式：护城河</w:t>
      </w:r>
    </w:p>
    <w:p>
      <w:pPr>
        <w:pStyle w:val="FirstParagraph"/>
      </w:pPr>
      <w:r>
        <w:t xml:space="preserve">我做生意基本上就是买公司。在我职业生涯的早期，我创办了一家公司，然后又创办了大约10家，然后我意识到创办公司极其困难。我当时做得不错，赚了不少钱，还卖掉了一家公司。我展望未来10年，认真问自己，我希望我的职业生涯是什么样的？我对我正在做的事情满意吗？答案是否定的。我不喜欢创办公司和经历那种失败率，压力非常大。于是我拿起一本关于投资的书，我很幸运，我买的第一本是关于沃伦·巴菲特的。对于那些不了解的人来说，沃伦·巴菲特与你可能听到的所有风险投资、拼搏文化的东西都相反。他基本上就是静静地坐在房间里整天读书，尽管他拥有260家不同的公司，是世界上最富有的10个人之一，他的生活却异常平静。他只做他想做的事，大部分时间都花在安静地阅读上，一年一两次，他会做出一个购买公司的大决定。</w:t>
      </w:r>
    </w:p>
    <w:p>
      <w:pPr>
        <w:pStyle w:val="BodyText"/>
      </w:pPr>
      <w:r>
        <w:t xml:space="preserve">所以当我读到沃伦·巴菲特时，我只是想，“哇，我真是个傻瓜。我像个疯子一样跑来跑去，试图经营所有这些公司。我为什么不直接买公司，让它们自己运营呢？”所以当我买一家公司时，我真正寻找的是我搞不砸的东西。当然，我们买下一家公司后，会努力不把它搞砸，我们非常谨慎，实际上非常特别，当Tiny收购一家公司时，我们通常就让他们自己运营。如果他们已经有管理层，我们就说一切照旧，没人应该知道我们收购了他们。当然，人们会知道，但实际上不应该有任何变化。我们通常做的唯一改变是，如果创始人想离开公司，那我们就会请一位CEO来运营公司，这可能是我们做出的最重要的决定。</w:t>
      </w:r>
    </w:p>
    <w:p>
      <w:pPr>
        <w:pStyle w:val="BodyText"/>
      </w:pPr>
      <w:r>
        <w:t xml:space="preserve">但我寻找的是那种好到难以搞砸的公司。大多数公司都非常容易搞砸。一个人离开，整个公司就分崩离析，因为它就像用牙线和胶带粘在一起的。所以我真正寻找的是沃伦·巴菲特所说的“护城河”。护城河基本上可以是一个品牌，比如可口可乐、泰诺、雅维之类的。它能给你定价权，让你能持续收费，并拥有忠实的客户。或者我们通常在网络效应中找到很多机会。我们通常寻找的是一个已经变得如此之大，以至于人们不想去别处的社区。例如，我们拥有Letterboxd，它是最大的电影爱好者社交网络。问题是，如果别人想和我们竞争，为什么有人会去他们的用户很少的社交网络，而他们所有的朋友都已经在使用Letterboxd了？你可以在Instagram、Facebook或类似的应用上看到同样的情况。所以我们寻找的就是这样的公司，有持久力，难以与之竞争，并且我们可以长期持有的东西。</w:t>
      </w:r>
    </w:p>
    <w:bookmarkEnd w:id="144"/>
    <w:bookmarkStart w:id="145" w:name="人员问题与管理哲学"/>
    <w:p>
      <w:pPr>
        <w:pStyle w:val="Heading3"/>
      </w:pPr>
      <w:r>
        <w:t xml:space="preserve">人员问题与管理哲学</w:t>
      </w:r>
    </w:p>
    <w:p>
      <w:pPr>
        <w:pStyle w:val="FirstParagraph"/>
      </w:pPr>
      <w:r>
        <w:t xml:space="preserve">我的商业伙伴克里斯有一句很棒的名言。他说：“没有问题，只有人的问题。”我们发现，你可以告诉我们有一场灾难，我们的一个业务部门即将倒闭之类的。只要我身边有真正优秀的聪明人，我就感觉很好。但当我们有一个坏人，一个疯子，一个自恋狂，或者一个非常可怕、难相处的人时，一切都完了，生活变得无比紧张。所以我想，我大概花了20%的时间，只是为了确保我们非常仔细地筛选人，并确保我们与我们喜欢的人合作。我可以在谈到AI时说，我做了一些非常有趣的事情来帮助我筛选和识别难相处的人，但我发现，我职业生涯早期犯的最大错误是，我会因为凭直觉喜欢某人而雇佣他们，并且我以为我能改变他们。这就像在恋爱关系中一样，如果你和一个你觉得“好吧，只要我能让他皈依基督教，或者我能改变他的父母或他的性格”的人结婚，结果从来都不会好。</w:t>
      </w:r>
    </w:p>
    <w:p>
      <w:pPr>
        <w:pStyle w:val="BodyText"/>
      </w:pPr>
      <w:r>
        <w:t xml:space="preserve">我发现我从来没能改变过任何人。你永远无法通过指导把某人变成一个好员工。我有一个经验法则，如果我哪怕有一次想到“我应该解雇这个人吗？”，我就应该立即解雇他们。这对我来说一直是一个信号，当某人是超级明星时，我无法想象解雇他们。我认为那是不可能的，没有他们我会迷失方向。但当我反复开始想，“天哪，这个人能行吗？”几乎总是在6到12个月内，事情就告吹了。所以我真的努力对这类事情非常直接，当它行不通时就果断切断。所以我想，教训就是，为你需要的东西而招聘。不要只为潜力而招聘，这与很多人说的相反。很多人说为潜力而招聘，然后把他们培养成你需要的样子。我只是没有发现这一点。我认为你需要招聘一个已经完全成型，能做你需要做的事情的人。但话说回来，每个人做事的方式都不同。</w:t>
      </w:r>
    </w:p>
    <w:bookmarkEnd w:id="145"/>
    <w:bookmarkStart w:id="146" w:name="人工智能我的工作与生活副驾驶"/>
    <w:p>
      <w:pPr>
        <w:pStyle w:val="Heading3"/>
      </w:pPr>
      <w:r>
        <w:t xml:space="preserve">人工智能：我的工作与生活副驾驶</w:t>
      </w:r>
    </w:p>
    <w:p>
      <w:pPr>
        <w:pStyle w:val="FirstParagraph"/>
      </w:pPr>
      <w:r>
        <w:t xml:space="preserve">在推特上看你真的很有趣。很明显，你已经对人工智能痴迷了。我不知道该用什么词，AI爱好者？我喜欢的是，你不是那种只说不做、在推特上高谈阔论的人，你显然在你工作的方方面面都在使用它，并且还在寻找更多使用AI的方式。所以我有很多问题，因为我认为越来越多的创始人将会达到你今天的水平。首先，你现在的AI工具栈里都有什么？你发现自己最常用或最有用的是哪些工具？</w:t>
      </w:r>
    </w:p>
    <w:p>
      <w:pPr>
        <w:pStyle w:val="BodyText"/>
      </w:pPr>
      <w:r>
        <w:t xml:space="preserve">我主要使用的工具是一个叫做Lindy的工具，Lindy.ai。它基本上可以让你构建工作流和代理（agent）。非常简单。你可能会说，“当我在Gmail API中收到一封邮件时，我想添加一个AI代理，读取邮件并根据内容给它贴上标签。”或者你可以构建一个疯狂的鲁布·戈德堡机器，把不同的邮件发送到各种不同的地方。例如，当我收到一封关于我孩子学校的邮件时，我有一个大问题，就是我孩子的学校发太多邮件了，周四有实地考察，你需要带以下东西。与此同时，还有家长教师会，所有这些事情都要添加到我的日历里。AI代理会自动把这些信息提取出来，放到我的日历上，确保有我需要准备的所有东西的笔记。所以我基本上尝试把我收件箱里所有人类能做的事情都用Lindy自动化了。</w:t>
      </w:r>
    </w:p>
    <w:p>
      <w:pPr>
        <w:pStyle w:val="BodyText"/>
      </w:pPr>
      <w:r>
        <w:t xml:space="preserve">我的收件箱大概有四五个代理。然后我还有一大堆其他的，我有一个日历代理，一个会议代理，一个邮件代理，一个日程安排器，一个CRM，基本上它们都是不同的工作流。每个工作流里都有一大堆代理。</w:t>
      </w:r>
    </w:p>
    <w:p>
      <w:pPr>
        <w:pStyle w:val="BodyText"/>
      </w:pPr>
      <w:r>
        <w:t xml:space="preserve">让我再详细说说邮件的那个。基本上邮件进来后，第一个代理会说，“安德鲁需要看这个吗？”比如说，你在一个邮件串里，你已经发表了意见，其他人只是说，“酷，可以。”我就不需要看了。所以它就直接存档了。这立刻就减少了我大约20%的邮件。然后它会判断这是否是时间敏感的？是否需要在未来24小时内处理？如果是，它会给它贴上一个特殊的24小时标签。这样我进邮箱的时候，我发现最大的压力之一就是，“天哪，这里有200封邮件，如果我不全部看完，我就不知道哪里有紧急情况。”现在我知道了。然后它会处理每一封邮件，判断这是否是一个简单的决定。比如，你发邮件给我说，“嘿，想一起吃午饭吗？”它会私下发邮件给我说，“嘿，Lenny想吃午饭。你想说‘好’吗？你想说‘好，但几个月后’吗？你想说‘不’吗？你想怎么说不？”它会给我多项选择。我只要说“4”，然后它就会以我的名义给你发邮件，写一封体贴周到的邮件之类的。这样的东西太酷了，太有用了。我想说，它取代了我以前全职助理的工作，我以前有个全职助理就只处理邮件，现在这些都完全自动化了。</w:t>
      </w:r>
    </w:p>
    <w:p>
      <w:pPr>
        <w:pStyle w:val="BodyText"/>
      </w:pPr>
      <w:r>
        <w:t xml:space="preserve">我还用Replit。Replit基本上是一个代码协作平台。你真的可以进去说，“我想为我的声音软件业务做一个网站。这是一份有很多细节的大文档”，然后它就会去设计一个相当不错的网站。但现在你还可以构建网络应用了。你可以直接说，“是的，构建一个做XYZ的Python网络应用”，而且设计越来越好，因为它使用Claude 4。你可以开始说，“用Stripe的风格来做。好好想想，用大卫·奥格威或马尔科姆·格拉德威尔的语气重写所有文案”，它做得非常好。所以我发现，以前会让我沮丧的事情，因为我得依赖一个五人团队，现在我完全可以自己搞定，尤其是在网络项目方面。所以我玩得很开心。</w:t>
      </w:r>
    </w:p>
    <w:p>
      <w:pPr>
        <w:pStyle w:val="BodyText"/>
      </w:pPr>
      <w:r>
        <w:t xml:space="preserve">另一个我喜欢的是Limitless。不知道你见没见过。我有一个。它非常酷。可以夹在你的衬衫上。我其实就把它放在口袋里，所以通常没人注意到我戴着它，我就整天戴着。它会记录我做的所有事情。然后我可以说，前几天我和某人喝咖啡，我是那种一分钟说一堆话的人，我说，“哦，我会把那个发给你，我会做这个”，等等。所以一天结束时，我可以说，“嘿，我今天答应了别人什么事？”或者更好的是，每个人都喜欢这个用例，我和我女朋友吵架。她说，“你没那么说。”我就可以说，“嗯，实际上你说了。”你可以像查询大语言模型一样查询它。你可以说，“你现在是一个夫妻咨询师。看看这场吵架。每个人需要什么？它是怎么开始的？关键的台词是什么？它在哪里变了？你怎么能做得更好？”所以老实说，从关系的角度来看，这可能是它最有用的时候。</w:t>
      </w:r>
    </w:p>
    <w:bookmarkEnd w:id="146"/>
    <w:bookmarkStart w:id="147" w:name="人工智能的未来与工作的变革"/>
    <w:p>
      <w:pPr>
        <w:pStyle w:val="Heading3"/>
      </w:pPr>
      <w:r>
        <w:t xml:space="preserve">人工智能的未来与工作的变革</w:t>
      </w:r>
    </w:p>
    <w:p>
      <w:pPr>
        <w:pStyle w:val="FirstParagraph"/>
      </w:pPr>
      <w:r>
        <w:t xml:space="preserve">威廉·吉布森有一句名言：“未来已来，只是分布不均。”我认为我们现在正处于Palm Treo阶段。你还记得Palm Treo吗？那是2007年，当时有一款叫Palm Treo的设备，它就像一个带手写笔的小PDA，还有一个小调制解调器附件。你可以随时随地收发邮件，这在当时是件惊人的事。我记得我一边逛商场买鞋，一边回复工作邮件，心里想着，“这是终极的自由。太不可思议了。”但那个设备的问题是它很烂。你得用手写笔，用户体验不好。然后iPhone出来了，你就觉得，“好吧，这才是我的期待。这才是真家伙。”但Palm Treo给了我一个小小的预告。</w:t>
      </w:r>
    </w:p>
    <w:p>
      <w:pPr>
        <w:pStyle w:val="BodyText"/>
      </w:pPr>
      <w:r>
        <w:t xml:space="preserve">所以现在，像我这样有时间和技能去钻研和构建代理的人可以做到这些事。但它还没有普及到每个人。我认为，如果它能普及到每个人，比如你只要打开ChatGPT说，“嘿，ChatGPT，我经营一家公司，你能帮我吗？”然后它开始问你问题，说，“哦，你做销售。你想让我设置一个销售代理吗？好的，插入你的HubSpot API，现在告诉我一些事情，然后给我你所有数据的访问权限。”然后不知不觉中，它就成了手机另一端的一个数字员工，就像电影《她》里那样，你可以和它交谈，它能去帮你做事。我认为这大概是我们未来五年内会迎来的iPhone时刻。</w:t>
      </w:r>
    </w:p>
    <w:p>
      <w:pPr>
        <w:pStyle w:val="BodyText"/>
      </w:pPr>
      <w:r>
        <w:t xml:space="preserve">所以我认为，如果AI不继续发展，我们会看到一些严重的岗位流失，就像你已经提到的，翻译、研究员、行政人员、某些助理工作，根据他们做的工作类型，那些工作肯定会受到巨大影响。但我认为很快，如果模型像他们说的那样发展，所有的知识工作岗位都可能受到影响。我的意思是，如果你相信萨姆·奥尔特曼和达里奥·阿莫迪，达里奥·阿莫迪说，“到2027年，我们的模型将比所有博士都聪明。”在任何学科上都是。这是一个惊人的声明。而他一直是一个非常保守，甚至有点担忧的声音，在AI世界里，非常谨慎地说这样的话。所以当他那么说的时候，我竖起了耳朵，开始仔细听。我不知道事情会怎么发展。他可能是在试图融资，我们得对此持保留态度。但如果那是真的，那么我认为很多知识工作岗位将发生巨大变化。</w:t>
      </w:r>
    </w:p>
    <w:bookmarkEnd w:id="147"/>
    <w:bookmarkStart w:id="148" w:name="幸福金钱与心理健康"/>
    <w:p>
      <w:pPr>
        <w:pStyle w:val="Heading3"/>
      </w:pPr>
      <w:r>
        <w:t xml:space="preserve">幸福、金钱与心理健康</w:t>
      </w:r>
    </w:p>
    <w:p>
      <w:pPr>
        <w:pStyle w:val="FirstParagraph"/>
      </w:pPr>
      <w:r>
        <w:t xml:space="preserve">你还记得你二十出头的时候吗？我记得我二十出头的时候，我总觉得，“我需要搬去欧洲。我需要去发现自我。”我当时非常焦虑、紧张，处于一种存在危机中。然后我会飞去欧洲背包旅行什么的，但我仍然感到焦虑，仍然有我的存在危机，只不过现在我身在欧洲。我认为现实是，无论你脑子里有什么，无论那个焦虑循环是什么，它不会因为你有了更大的房子、银行账户里有更多的钱，或者你在巴厘岛或任何地方就消失。那是在你体内发生的一种化学反应，与你的过去、你的DNA以及所有那些东西有关，它们共同创造了那种状态。</w:t>
      </w:r>
    </w:p>
    <w:p>
      <w:pPr>
        <w:pStyle w:val="BodyText"/>
      </w:pPr>
      <w:r>
        <w:t xml:space="preserve">对我来说，我一直是一个非常焦虑的人。我总是担心明天，很少享受今天，我总是在担心健康、我的生意、我的家庭或任何事情可能出问题。所以当我开始我的生意时，我只想，“我只是不想为别人工作。”如果我能早上醒来，做我自己的事，一年赚6万美元，我就会快乐。我做到了，然后是，一旦我一年赚一百万美元，可以买房子，我就会快乐。我也做到了，如此类推，一直到我一度身价超过十亿美元。顺便说一句，书名《从咖啡师到亿万富翁》应该改了，现在是“前亿万富翁”，因为我们的股票跌了，但这并没有改变任何事情。我仍然和以前一样焦虑。</w:t>
      </w:r>
    </w:p>
    <w:p>
      <w:pPr>
        <w:pStyle w:val="BodyText"/>
      </w:pPr>
      <w:r>
        <w:t xml:space="preserve">我记得一个月前，有一天我坐在桑拿房里，为一堆生意问题和钱的事情而紧张，我停下来对自己说，“等一下。”十年前，我也有所有同样的想法，为类似的问题而紧张，当时我们的收入是2000万美元，或者1500万美元。现在我们接近3亿美元了，我仍然为同样的事情而紧张。最可悲的是，当我遇到越来越多更富有的人，一直到数十亿富翁，我意识到他们仍然在和同龄人比较，为谁拥有什么而竞争，追踪各种东西，仍然不快乐。那个焦虑循环或抑郁仍然在他们的大脑里。</w:t>
      </w:r>
    </w:p>
    <w:p>
      <w:pPr>
        <w:pStyle w:val="BodyText"/>
      </w:pPr>
      <w:r>
        <w:t xml:space="preserve">有几件事。一是，在某种程度上重新定义金钱，让它不仅仅是为我自己添砖加瓦，让生活更好。例如，我和一个非常富有的朋友聊天，我说了我描述的所有感受，拥有这一切，但我感觉并不好。他说，“那你为什么工作？”我说，“嗯，我想我只是为了让数字变大，有更多的员工，这很好。我们的企业在世界上做好事，帮助更多的人，但最终只是为了堆积现金。”他说，“我重新定义了它，我所有的钱，90%以上的钱，都投入我的慈善基金会，然后捐给伟大的事业。所以当我想到努力工作，或者失去一笔交易，或者一笔投资顺利时，胜利不是为了我。胜利是为了做一些好事。”所以我这么做了，这确实有帮助。</w:t>
      </w:r>
    </w:p>
    <w:p>
      <w:pPr>
        <w:pStyle w:val="BodyText"/>
      </w:pPr>
      <w:r>
        <w:t xml:space="preserve">我也开始减少花钱。我发现我拥有的东西越多，我拥有的房子越多，直接为我工作来管理所有这些东西的人越多，我就越不快乐。我被我的东西所拥有。</w:t>
      </w:r>
    </w:p>
    <w:p>
      <w:pPr>
        <w:pStyle w:val="BodyText"/>
      </w:pPr>
      <w:r>
        <w:t xml:space="preserve">但最重要的一件事，答案可能有点奇怪，实际上是给自己用药。我一生都非常焦虑。2020年，我记得我和我前妻在看电影，我一直在想，“我需要回复那封邮件。如果我不回复，那个人会生气的。”然后我意识到我看了20分钟电影，却不知道电影里发生了什么。然后我就想，“天哪，我老婆要生我气了。我们要吵架了。”我把所有这些负面情绪都投射出来。就在那一刻，我想，“好吧，也许我真的需要试试SSRI之类的药物。这不可持续。”所以我去找我的医生，他给我开了一种药。我记得我非常害怕，我把它切成10片。我说，“我就吃一小片。”之后又过了六个月我才敢尝试。但我开始每天吃这些小片，我注意到大概三四天后，就好像有人把那个在我内心说各种难听话的声音调小了。我一生中第一次感到解脱。再多的钱、成功、关注或其他任何东西，都比不上这颗小小的黄色药丸对我的精神状态所做的。所以现在我已经服用SSRI四年半了。</w:t>
      </w:r>
    </w:p>
    <w:p>
      <w:pPr>
        <w:pStyle w:val="BodyText"/>
      </w:pPr>
      <w:r>
        <w:t xml:space="preserve">然后我也开始治疗我的ADHD。我会说我的大脑从时代广场变成了一个安静的图书馆。我知道很多人害怕这个，但最终，大多数人都在表现出他们内心正在发生的事情。有一个创伤，或者有什么医学上的问题，那正在制造这种焦虑、这种抑郁、这种感觉，解决这个问题比试图从外部世界获得赞扬要重要得多。</w:t>
      </w:r>
    </w:p>
    <w:bookmarkEnd w:id="148"/>
    <w:bookmarkStart w:id="149" w:name="闪电问答"/>
    <w:p>
      <w:pPr>
        <w:pStyle w:val="Heading3"/>
      </w:pPr>
      <w:r>
        <w:t xml:space="preserve">闪电问答</w:t>
      </w:r>
    </w:p>
    <w:p>
      <w:pPr>
        <w:pStyle w:val="FirstParagraph"/>
      </w:pPr>
      <w:r>
        <w:rPr>
          <w:bCs/>
          <w:b/>
        </w:rPr>
        <w:t xml:space="preserve">你最常向他人推荐的两三本书是什么？</w:t>
      </w:r>
    </w:p>
    <w:p>
      <w:pPr>
        <w:pStyle w:val="BodyText"/>
      </w:pPr>
      <w:r>
        <w:t xml:space="preserve">如果我只能推荐两本，我会推荐罗伯特·格林的《人性法则》。它基本上是一本关于各种人格障碍或心理效应的汇编。人们如何让自己的思想做出错误的决定？什么是自恋者？什么是精神变态者？等等。罗伯特·格林通过讲故事的方式，以一种非常引人入胜的方式讲述了所有这些。所以每一章都有一个关于那种人格障碍的人的故事。所以我喜欢那本书。</w:t>
      </w:r>
    </w:p>
    <w:p>
      <w:pPr>
        <w:pStyle w:val="BodyText"/>
      </w:pPr>
      <w:r>
        <w:t xml:space="preserve">另一本我喜欢的是菲利克斯·丹尼斯的书，叫做《如何致富》。它很搞笑，因为整本书开头就说，“我发财了，但我后悔了，我希望我能成为一个诗人。”结果他去建立了一个巨大的出版帝国，六十多岁时成了诗人，然后死于喉癌。所以这是他的故事，他基本上是说，“我会告诉你如何建立企业，尽管你可能不应该这么做。”我二十多岁的时候读了那本书，觉得非常兴奋和鼓舞人心，然后我最近重读了它，我想，“天哪，我为什么没听这个家伙的话？”他说的每件事都成真了。</w:t>
      </w:r>
    </w:p>
    <w:p>
      <w:pPr>
        <w:pStyle w:val="BodyText"/>
      </w:pPr>
      <w:r>
        <w:rPr>
          <w:bCs/>
          <w:b/>
        </w:rPr>
        <w:t xml:space="preserve">最近有没有你特别喜欢的电影或电视剧？</w:t>
      </w:r>
    </w:p>
    <w:p>
      <w:pPr>
        <w:pStyle w:val="BodyText"/>
      </w:pPr>
      <w:r>
        <w:t xml:space="preserve">我喜欢《挑战者》。不知道你看过没，但演技惊人，摄影惊人。它就像一部惊人的浪漫三角恋网球电影。非常非常好。</w:t>
      </w:r>
    </w:p>
    <w:p>
      <w:pPr>
        <w:pStyle w:val="BodyText"/>
      </w:pPr>
      <w:r>
        <w:rPr>
          <w:bCs/>
          <w:b/>
        </w:rPr>
        <w:t xml:space="preserve">最近有没有发现什么你特别喜欢的产品？</w:t>
      </w:r>
    </w:p>
    <w:p>
      <w:pPr>
        <w:pStyle w:val="BodyText"/>
      </w:pPr>
      <w:r>
        <w:t xml:space="preserve">我是那种坚信机器人吸尘器理念的人。这些年来我可能在不同的机器人吸尘器上花了1万美元，大概五六个。我终于买到了一个真正好用的。它叫Matic吸尘器，M-A-T-I-C。基本上，我认为它就像前谷歌工程师们造了一辆迷你Waymo汽车。它有机器视觉，能避开所有东西，绝不会缠绕，还能拖地和吸尘。到目前为止，我对它印象非常深刻。</w:t>
      </w:r>
    </w:p>
    <w:p>
      <w:pPr>
        <w:pStyle w:val="BodyText"/>
      </w:pPr>
      <w:r>
        <w:rPr>
          <w:bCs/>
          <w:b/>
        </w:rPr>
        <w:t xml:space="preserve">你有没有最喜欢的人生座右铭，经常在工作或生活中用到？</w:t>
      </w:r>
    </w:p>
    <w:p>
      <w:pPr>
        <w:pStyle w:val="BodyText"/>
      </w:pPr>
      <w:r>
        <w:t xml:space="preserve">我最喜欢的是耶日·格雷戈雷克的一句话：“轻松的选择，艰难的人生。艰难的选择，轻松的人生。”我经常发现，每当我做出轻松的选择时，我的生活就会变得艰难。而当我做出艰难的选择，比如关闭公司、解雇员工、告别一个我曾兴奋的项目时，这几乎总是正确的选择，它让我的生活轻松很多。</w:t>
      </w:r>
    </w:p>
    <w:p>
      <w:pPr>
        <w:pStyle w:val="BodyText"/>
      </w:pPr>
      <w:r>
        <w:rPr>
          <w:bCs/>
          <w:b/>
        </w:rPr>
        <w:t xml:space="preserve">你十几岁的时候，在运营 Macteens 网站时，你曾在一次会议上采访了史蒂夫·乔布斯。这是真的吗？</w:t>
      </w:r>
    </w:p>
    <w:p>
      <w:pPr>
        <w:pStyle w:val="BodyText"/>
      </w:pPr>
      <w:r>
        <w:t xml:space="preserve">我十几岁的时候，我有一个科技新闻网站，我给苹果的公关发了邮件，说：“嘿，我能采访史蒂夫·乔布斯吗？”他们有点嘲笑我。他们说，“是的，没门。你不可能采访史蒂夫·乔布斯，但是，嘿，你为什么不去参加这个Apple Store的参观活动呢？”当时还没有其他Apple Store存在。这是在纽约的Macworld，大概是2003或2004年。所以我对此非常兴奋。我到场准备参加这个参观，那里还有30个其他记者，我排在队伍的最前面。一辆黑色的大SUV停了下来，一个男人下车了，那个男人穿着灰色的新百伦鞋，戴着约翰·列侬式的小圆眼镜，穿着高领毛衣。我的大脑终于把这些拼凑起来，我意识到那是史蒂夫·乔布斯。他直接向我走来，因为我排在最前面，他和我握手说：“嗨，我是史蒂夫。”我当时就像一个颤抖的烂摊子。我17岁。他是我的英雄，我的耶稣。我肾上腺素飙升，一进门就开始问他问题，我基本上就一直待在他身边，向他请教各种各样的事情。所以并不是我能问他关于人生的终极问题，我问的是关于新的17英寸iMac之类的问题。但能见到他是一次非常酷的经历。</w:t>
      </w:r>
    </w:p>
    <w:p>
      <w:r>
        <w:pict>
          <v:rect style="width:0;height:1.5pt" o:hralign="center" o:hrstd="t" o:hr="t"/>
        </w:pict>
      </w:r>
    </w:p>
    <w:bookmarkEnd w:id="149"/>
    <w:bookmarkStart w:id="150" w:name="如何联系安德鲁"/>
    <w:p>
      <w:pPr>
        <w:pStyle w:val="Heading3"/>
      </w:pPr>
      <w:r>
        <w:t xml:space="preserve">如何联系安德鲁</w:t>
      </w:r>
    </w:p>
    <w:p>
      <w:pPr>
        <w:pStyle w:val="FirstParagraph"/>
      </w:pPr>
      <w:r>
        <w:t xml:space="preserve">我的公司叫Tiny，T-I-N-Y.com，我们收购公司。基本上，当我们卖掉自己的公司时，我们讨厌那个过程。我们经历了一个过程，和所有那些经营私募股权公司的混蛋交谈，他们穿着西装出现在我们办公室，用一堆我们听不懂的词。我们最后想，“天哪，为什么我们不能卖给像我们这样的人呢？”所以我们基本上创办了Tiny，成为我们希望我们能卖给的那种买家。我们寻找的是具有我之前提到的一些品质的公司。真正高质量的公司，在世界上做积极的事情，有快乐的客户、快乐的员工，并且有某种竞争优势，能让它们在未来继续存在。我们拥有AeroPress、Letterboxd、Dribble（一个设计社交网络）等一大批这样的公司。所以如果有人在考虑出售他们的公司，一定要联系我们。</w:t>
      </w:r>
    </w:p>
    <w:p>
      <w:pPr>
        <w:pStyle w:val="BodyText"/>
      </w:pPr>
      <w:r>
        <w:t xml:space="preserve">如果你只是想联系我，如果有什么有趣的人要来加拿大维多利亚（我住的地方），给我发封邮件，我很乐意和你喝杯咖啡。我喜欢上播客的原因是，我能遇到很多有趣的人，无论是随机的，比如我在咖啡馆，有人看到我打招呼，我经常那样交到很多朋友，还是有人来到我的家乡。所以，是的，尽管联系我吧。</w:t>
      </w:r>
    </w:p>
    <w:p>
      <w:pPr>
        <w:pStyle w:val="BodyText"/>
      </w:pPr>
      <w:r>
        <w:t xml:space="preserve">安德鲁，非常感谢你来到这里。</w:t>
      </w:r>
    </w:p>
    <w:p>
      <w:pPr>
        <w:pStyle w:val="BodyText"/>
      </w:pPr>
      <w:r>
        <w:t xml:space="preserve">是的，谢谢你，兄弟。这很有趣。</w:t>
      </w:r>
    </w:p>
    <w:p>
      <w:r>
        <w:pict>
          <v:rect style="width:0;height:1.5pt" o:hralign="center" o:hrstd="t" o:hr="t"/>
        </w:pict>
      </w:r>
    </w:p>
    <w:bookmarkEnd w:id="150"/>
    <w:bookmarkEnd w:id="151"/>
    <w:bookmarkStart w:id="160" w:name="readitlater-19-03-17"/>
    <w:p>
      <w:pPr>
        <w:pStyle w:val="Heading1"/>
      </w:pPr>
      <w:r>
        <w:t xml:space="preserve">ReadItLater 19-03-17</w:t>
      </w:r>
    </w:p>
    <w:p>
      <w:pPr>
        <w:pStyle w:val="FirstParagraph"/>
      </w:pPr>
      <w:r>
        <w:t xml:space="preserve">好的，这是对视频内容的详细解读。</w:t>
      </w:r>
    </w:p>
    <w:bookmarkStart w:id="152" w:name="摘要"/>
    <w:p>
      <w:pPr>
        <w:pStyle w:val="Heading3"/>
      </w:pPr>
      <w:r>
        <w:t xml:space="preserve">摘要</w:t>
      </w:r>
    </w:p>
    <w:p>
      <w:pPr>
        <w:pStyle w:val="FirstParagraph"/>
      </w:pPr>
      <w:r>
        <w:t xml:space="preserve">该视频详细演示了名为</w:t>
      </w:r>
      <w:r>
        <w:t xml:space="preserve"> </w:t>
      </w:r>
      <w:r>
        <w:rPr>
          <w:bCs/>
          <w:b/>
        </w:rPr>
        <w:t xml:space="preserve">RepoPrompt</w:t>
      </w:r>
      <w:r>
        <w:t xml:space="preserve"> </w:t>
      </w:r>
      <w:r>
        <w:t xml:space="preserve">的应用程序中一项名为</w:t>
      </w:r>
      <w:r>
        <w:t xml:space="preserve"> </w:t>
      </w:r>
      <w:r>
        <w:rPr>
          <w:bCs/>
          <w:b/>
        </w:rPr>
        <w:t xml:space="preserve">MCP Server</w:t>
      </w:r>
      <w:r>
        <w:t xml:space="preserve"> </w:t>
      </w:r>
      <w:r>
        <w:t xml:space="preserve">(Model-Context-Protocol，模型上下文协议) 的新功能。此功能将 RepoPrompt 转变为一个强大的上下文中心，允许它与其他外部 AI 驱动的编辑器（如 Claude Desktop, Cursor, VS Code）无缝集成。</w:t>
      </w:r>
    </w:p>
    <w:p>
      <w:pPr>
        <w:pStyle w:val="BodyText"/>
      </w:pPr>
      <w:r>
        <w:t xml:space="preserve">核心亮点在于，用户可以在 RepoPrompt 中选择文件、构建复杂的代码上下文，然后任何集成了 MCP 的外部工具都可以立即访问这个上下文，而无需用户重复操作。视频通过一个实际工作流展示了这一点：</w:t>
      </w:r>
    </w:p>
    <w:p>
      <w:pPr>
        <w:numPr>
          <w:ilvl w:val="0"/>
          <w:numId w:val="1106"/>
        </w:numPr>
        <w:pStyle w:val="Compact"/>
      </w:pPr>
      <w:r>
        <w:rPr>
          <w:bCs/>
          <w:b/>
        </w:rPr>
        <w:t xml:space="preserve">使用 Claude Desktop 分析代码库</w:t>
      </w:r>
      <w:r>
        <w:t xml:space="preserve">：通过 RepoPrompt 的 MCP Server，让 Claude 分析 RepoPrompt 自身代码，并生成一份关于如何为 MCP Server 功能编写文档的详细报告，包括架构分析和缺失内容。</w:t>
      </w:r>
    </w:p>
    <w:p>
      <w:pPr>
        <w:numPr>
          <w:ilvl w:val="0"/>
          <w:numId w:val="1106"/>
        </w:numPr>
        <w:pStyle w:val="Compact"/>
      </w:pPr>
      <w:r>
        <w:rPr>
          <w:bCs/>
          <w:b/>
        </w:rPr>
        <w:t xml:space="preserve">使用 Cursor 编辑文档</w:t>
      </w:r>
      <w:r>
        <w:t xml:space="preserve">：将在 Claude 中生成的分析报告作为指令，直接在 Cursor 编辑器中执行。Cursor 通过 MCP Server 自动获取了在 RepoPrompt 中选择的文件上下文，并根据指令对文档文件进行了精确的修改。</w:t>
      </w:r>
    </w:p>
    <w:p>
      <w:pPr>
        <w:pStyle w:val="FirstParagraph"/>
      </w:pPr>
      <w:r>
        <w:t xml:space="preserve">这个流程展示了如何将不同 AI 工具的优势（Claude 的分析能力、RepoPrompt 的上下文构建能力、Cursor 的编码能力）结合起来，实现一个高效、联动的开发工作流。</w:t>
      </w:r>
    </w:p>
    <w:p>
      <w:r>
        <w:pict>
          <v:rect style="width:0;height:1.5pt" o:hralign="center" o:hrstd="t" o:hr="t"/>
        </w:pict>
      </w:r>
    </w:p>
    <w:bookmarkEnd w:id="152"/>
    <w:bookmarkStart w:id="153" w:name="核心功能mcp-server-model-context-protocol"/>
    <w:p>
      <w:pPr>
        <w:pStyle w:val="Heading3"/>
      </w:pPr>
      <w:r>
        <w:t xml:space="preserve">核心功能：MCP Server (Model-Context-Protocol)</w:t>
      </w:r>
    </w:p>
    <w:p>
      <w:pPr>
        <w:pStyle w:val="FirstParagraph"/>
      </w:pPr>
      <w:r>
        <w:t xml:space="preserve">MCP Server 是 RepoPrompt v1.3 版本中引入的一项核心功能，它本质上是一个标准化的协议和本地服务，旨在解决不同 AI 开发工具之间上下文隔离的问题。</w:t>
      </w:r>
    </w:p>
    <w:p>
      <w:pPr>
        <w:pStyle w:val="BodyText"/>
      </w:pPr>
      <w:r>
        <w:rPr>
          <w:bCs/>
          <w:b/>
        </w:rPr>
        <w:t xml:space="preserve">主要作用</w:t>
      </w:r>
      <w:r>
        <w:t xml:space="preserve">：</w:t>
      </w:r>
    </w:p>
    <w:p>
      <w:pPr>
        <w:numPr>
          <w:ilvl w:val="0"/>
          <w:numId w:val="1107"/>
        </w:numPr>
        <w:pStyle w:val="Compact"/>
      </w:pPr>
      <w:r>
        <w:rPr>
          <w:bCs/>
          <w:b/>
        </w:rPr>
        <w:t xml:space="preserve">上下文共享</w:t>
      </w:r>
      <w:r>
        <w:t xml:space="preserve">：允许 RepoPrompt 将其当前工作区的状态（如选定的文件、代码映射、文件树等）暴露给外部工具。</w:t>
      </w:r>
    </w:p>
    <w:p>
      <w:pPr>
        <w:numPr>
          <w:ilvl w:val="0"/>
          <w:numId w:val="1107"/>
        </w:numPr>
        <w:pStyle w:val="Compact"/>
      </w:pPr>
      <w:r>
        <w:rPr>
          <w:bCs/>
          <w:b/>
        </w:rPr>
        <w:t xml:space="preserve">工具互操作性</w:t>
      </w:r>
      <w:r>
        <w:t xml:space="preserve">：让外部 AI 应用（如 Claude, Cursor）可以调用 RepoPrompt 的内置工具（如文件读取、代码搜索、上下文选择等）。</w:t>
      </w:r>
    </w:p>
    <w:p>
      <w:pPr>
        <w:numPr>
          <w:ilvl w:val="0"/>
          <w:numId w:val="1107"/>
        </w:numPr>
        <w:pStyle w:val="Compact"/>
      </w:pPr>
      <w:r>
        <w:rPr>
          <w:bCs/>
          <w:b/>
        </w:rPr>
        <w:t xml:space="preserve">工作流枢纽</w:t>
      </w:r>
      <w:r>
        <w:t xml:space="preserve">：将 RepoPrompt 定位为一个工作流的中心枢纽。用户可以在此精心构建上下文，然后在自己喜欢的编辑器或 AI 聊天应用中继续工作，所有工具都能共享同一份精准的上下文信息。</w:t>
      </w:r>
    </w:p>
    <w:p>
      <w:r>
        <w:pict>
          <v:rect style="width:0;height:1.5pt" o:hralign="center" o:hrstd="t" o:hr="t"/>
        </w:pict>
      </w:r>
    </w:p>
    <w:bookmarkEnd w:id="153"/>
    <w:bookmarkStart w:id="156" w:name="演示流程使用-ai-编写-ai-功能文档"/>
    <w:p>
      <w:pPr>
        <w:pStyle w:val="Heading3"/>
      </w:pPr>
      <w:r>
        <w:t xml:space="preserve">演示流程：使用 AI 编写 AI 功能文档</w:t>
      </w:r>
    </w:p>
    <w:p>
      <w:pPr>
        <w:pStyle w:val="FirstParagraph"/>
      </w:pPr>
      <w:r>
        <w:t xml:space="preserve">演示者通过一个非常巧妙的“元任务”——使用新功能来为新功能本身编写文档，来展示 MCP Server 的强大之处。</w:t>
      </w:r>
    </w:p>
    <w:bookmarkStart w:id="154" w:name="第一步在-claude-desktop-中进行代码分析"/>
    <w:p>
      <w:pPr>
        <w:pStyle w:val="Heading4"/>
      </w:pPr>
      <w:r>
        <w:rPr>
          <w:bCs/>
          <w:b/>
        </w:rPr>
        <w:t xml:space="preserve">第一步：在 Claude Desktop 中进行代码分析</w:t>
      </w:r>
    </w:p>
    <w:p>
      <w:pPr>
        <w:numPr>
          <w:ilvl w:val="0"/>
          <w:numId w:val="1108"/>
        </w:numPr>
      </w:pPr>
      <w:r>
        <w:rPr>
          <w:bCs/>
          <w:b/>
        </w:rPr>
        <w:t xml:space="preserve">初始设置</w:t>
      </w:r>
      <w:r>
        <w:t xml:space="preserve">：</w:t>
      </w:r>
    </w:p>
    <w:p>
      <w:pPr>
        <w:numPr>
          <w:ilvl w:val="1"/>
          <w:numId w:val="1109"/>
        </w:numPr>
        <w:pStyle w:val="Compact"/>
      </w:pPr>
      <w:r>
        <w:t xml:space="preserve">在 RepoPrompt 中，演示者同时打开了两个项目文件夹：</w:t>
      </w:r>
      <w:r>
        <w:rPr>
          <w:rStyle w:val="VerbatimChar"/>
        </w:rPr>
        <w:t xml:space="preserve">RepoPromptWeb</w:t>
      </w:r>
      <w:r>
        <w:t xml:space="preserve"> </w:t>
      </w:r>
      <w:r>
        <w:t xml:space="preserve">(网站代码) 和</w:t>
      </w:r>
      <w:r>
        <w:t xml:space="preserve"> </w:t>
      </w:r>
      <w:r>
        <w:rPr>
          <w:rStyle w:val="VerbatimChar"/>
        </w:rPr>
        <w:t xml:space="preserve">RepoPrompt</w:t>
      </w:r>
      <w:r>
        <w:t xml:space="preserve"> </w:t>
      </w:r>
      <w:r>
        <w:t xml:space="preserve">(Swift 应用本身的代码)。</w:t>
      </w:r>
    </w:p>
    <w:p>
      <w:pPr>
        <w:numPr>
          <w:ilvl w:val="1"/>
          <w:numId w:val="1109"/>
        </w:numPr>
        <w:pStyle w:val="Compact"/>
      </w:pPr>
      <w:r>
        <w:t xml:space="preserve">他的目标是为网站的文档部分添加关于 Swift 应用中 MCP Server 功能的说明。</w:t>
      </w:r>
    </w:p>
    <w:p>
      <w:pPr>
        <w:numPr>
          <w:ilvl w:val="0"/>
          <w:numId w:val="1108"/>
        </w:numPr>
      </w:pPr>
      <w:r>
        <w:rPr>
          <w:bCs/>
          <w:b/>
        </w:rPr>
        <w:t xml:space="preserve">向 Claude Desktop 发出指令</w:t>
      </w:r>
      <w:r>
        <w:t xml:space="preserve">：</w:t>
      </w:r>
      <w:r>
        <w:t xml:space="preserve"> </w:t>
      </w:r>
      <w:r>
        <w:t xml:space="preserve">他切换到 Claude Desktop 应用，并向其发出了一个高级指令。</w:t>
      </w:r>
    </w:p>
    <w:p>
      <w:pPr>
        <w:numPr>
          <w:ilvl w:val="0"/>
          <w:numId w:val="1000"/>
        </w:numPr>
        <w:pStyle w:val="SourceCode"/>
      </w:pPr>
      <w:r>
        <w:rPr>
          <w:rStyle w:val="VerbatimChar"/>
        </w:rPr>
        <w:t xml:space="preserve">lets focus on reading code from the repo prompt app - and select files that will help us specifically learn about the mcp server feature - and allow us to update our docs accordingly</w:t>
      </w:r>
    </w:p>
    <w:p>
      <w:pPr>
        <w:numPr>
          <w:ilvl w:val="0"/>
          <w:numId w:val="1000"/>
        </w:numPr>
      </w:pPr>
      <w:r>
        <w:rPr>
          <w:bCs/>
          <w:b/>
        </w:rPr>
        <w:t xml:space="preserve">中文大意</w:t>
      </w:r>
      <w:r>
        <w:t xml:space="preserve">：“让我们专注于阅读 RepoPrompt 应用的代码，并选择那些能帮助我们具体了解 MCP Server 功能的文件，然后让我们能相应地更新文档。”</w:t>
      </w:r>
    </w:p>
    <w:p>
      <w:pPr>
        <w:numPr>
          <w:ilvl w:val="0"/>
          <w:numId w:val="1108"/>
        </w:numPr>
      </w:pPr>
      <w:r>
        <w:rPr>
          <w:bCs/>
          <w:b/>
        </w:rPr>
        <w:t xml:space="preserve">Claude 的自动化操作（通过 MCP Server）</w:t>
      </w:r>
      <w:r>
        <w:t xml:space="preserve">：</w:t>
      </w:r>
      <w:r>
        <w:t xml:space="preserve"> </w:t>
      </w:r>
      <w:r>
        <w:t xml:space="preserve">在收到指令后，Claude 开始通过 MCP Server 调用 RepoPrompt 的一系列工具来完成任务：</w:t>
      </w:r>
    </w:p>
    <w:p>
      <w:pPr>
        <w:numPr>
          <w:ilvl w:val="1"/>
          <w:numId w:val="1110"/>
        </w:numPr>
        <w:pStyle w:val="Compact"/>
      </w:pPr>
      <w:r>
        <w:rPr>
          <w:bCs/>
          <w:b/>
        </w:rPr>
        <w:t xml:space="preserve">探索文件结构</w:t>
      </w:r>
      <w:r>
        <w:t xml:space="preserve">：调用</w:t>
      </w:r>
      <w:r>
        <w:t xml:space="preserve"> </w:t>
      </w:r>
      <w:r>
        <w:rPr>
          <w:rStyle w:val="VerbatimChar"/>
        </w:rPr>
        <w:t xml:space="preserve">get_file_tree</w:t>
      </w:r>
      <w:r>
        <w:t xml:space="preserve"> </w:t>
      </w:r>
      <w:r>
        <w:t xml:space="preserve">来获取整个项目的文件列表。</w:t>
      </w:r>
    </w:p>
    <w:p>
      <w:pPr>
        <w:numPr>
          <w:ilvl w:val="1"/>
          <w:numId w:val="1110"/>
        </w:numPr>
        <w:pStyle w:val="Compact"/>
      </w:pPr>
      <w:r>
        <w:rPr>
          <w:bCs/>
          <w:b/>
        </w:rPr>
        <w:t xml:space="preserve">智能选择文件</w:t>
      </w:r>
      <w:r>
        <w:t xml:space="preserve">：识别出与 MCP 功能相关的关键文件，并调用</w:t>
      </w:r>
      <w:r>
        <w:t xml:space="preserve"> </w:t>
      </w:r>
      <w:r>
        <w:rPr>
          <w:rStyle w:val="VerbatimChar"/>
        </w:rPr>
        <w:t xml:space="preserve">set_selection</w:t>
      </w:r>
      <w:r>
        <w:t xml:space="preserve"> </w:t>
      </w:r>
      <w:r>
        <w:t xml:space="preserve">在 RepoPrompt 的界面中自动选中这些文件。</w:t>
      </w:r>
    </w:p>
    <w:p>
      <w:pPr>
        <w:numPr>
          <w:ilvl w:val="1"/>
          <w:numId w:val="1110"/>
        </w:numPr>
        <w:pStyle w:val="Compact"/>
      </w:pPr>
      <w:r>
        <w:rPr>
          <w:bCs/>
          <w:b/>
        </w:rPr>
        <w:t xml:space="preserve">理解代码结构</w:t>
      </w:r>
      <w:r>
        <w:t xml:space="preserve">：调用</w:t>
      </w:r>
      <w:r>
        <w:t xml:space="preserve"> </w:t>
      </w:r>
      <w:r>
        <w:rPr>
          <w:rStyle w:val="VerbatimChar"/>
        </w:rPr>
        <w:t xml:space="preserve">list_codemaps_for_selection</w:t>
      </w:r>
      <w:r>
        <w:t xml:space="preserve"> </w:t>
      </w:r>
      <w:r>
        <w:t xml:space="preserve">来获取选中文件的代码结构信息（如类、函数、导入等）。</w:t>
      </w:r>
    </w:p>
    <w:p>
      <w:pPr>
        <w:numPr>
          <w:ilvl w:val="1"/>
          <w:numId w:val="1110"/>
        </w:numPr>
        <w:pStyle w:val="Compact"/>
      </w:pPr>
      <w:r>
        <w:rPr>
          <w:bCs/>
          <w:b/>
        </w:rPr>
        <w:t xml:space="preserve">读取文件内容</w:t>
      </w:r>
      <w:r>
        <w:t xml:space="preserve">：调用</w:t>
      </w:r>
      <w:r>
        <w:t xml:space="preserve"> </w:t>
      </w:r>
      <w:r>
        <w:rPr>
          <w:rStyle w:val="VerbatimChar"/>
        </w:rPr>
        <w:t xml:space="preserve">read_selected_files</w:t>
      </w:r>
      <w:r>
        <w:t xml:space="preserve"> </w:t>
      </w:r>
      <w:r>
        <w:t xml:space="preserve">和</w:t>
      </w:r>
      <w:r>
        <w:t xml:space="preserve"> </w:t>
      </w:r>
      <w:r>
        <w:rPr>
          <w:rStyle w:val="VerbatimChar"/>
        </w:rPr>
        <w:t xml:space="preserve">read_file</w:t>
      </w:r>
      <w:r>
        <w:t xml:space="preserve"> </w:t>
      </w:r>
      <w:r>
        <w:t xml:space="preserve">来读取具体的文件内容。</w:t>
      </w:r>
    </w:p>
    <w:p>
      <w:pPr>
        <w:numPr>
          <w:ilvl w:val="1"/>
          <w:numId w:val="1110"/>
        </w:numPr>
        <w:pStyle w:val="Compact"/>
      </w:pPr>
      <w:r>
        <w:rPr>
          <w:bCs/>
          <w:b/>
        </w:rPr>
        <w:t xml:space="preserve">搜索现有信息</w:t>
      </w:r>
      <w:r>
        <w:t xml:space="preserve">：调用</w:t>
      </w:r>
      <w:r>
        <w:t xml:space="preserve"> </w:t>
      </w:r>
      <w:r>
        <w:rPr>
          <w:rStyle w:val="VerbatimChar"/>
        </w:rPr>
        <w:t xml:space="preserve">search</w:t>
      </w:r>
      <w:r>
        <w:t xml:space="preserve"> </w:t>
      </w:r>
      <w:r>
        <w:t xml:space="preserve">在代码库中查找与 "MCP" 相关的现有文档或注释。</w:t>
      </w:r>
    </w:p>
    <w:p>
      <w:pPr>
        <w:numPr>
          <w:ilvl w:val="0"/>
          <w:numId w:val="1108"/>
        </w:numPr>
      </w:pPr>
      <w:r>
        <w:rPr>
          <w:bCs/>
          <w:b/>
        </w:rPr>
        <w:t xml:space="preserve">生成分析报告</w:t>
      </w:r>
      <w:r>
        <w:t xml:space="preserve">：</w:t>
      </w:r>
      <w:r>
        <w:t xml:space="preserve"> </w:t>
      </w:r>
      <w:r>
        <w:t xml:space="preserve">完成上述研究后，Claude 生成了一份非常详尽的分析报告：</w:t>
      </w:r>
      <w:r>
        <w:rPr>
          <w:bCs/>
          <w:b/>
        </w:rPr>
        <w:t xml:space="preserve">“RepoPrompt MCP Server Feature Analysis”</w:t>
      </w:r>
      <w:r>
        <w:t xml:space="preserve">。</w:t>
      </w:r>
    </w:p>
    <w:p>
      <w:pPr>
        <w:numPr>
          <w:ilvl w:val="0"/>
          <w:numId w:val="1000"/>
        </w:numPr>
      </w:pPr>
      <w:r>
        <w:t xml:space="preserve">报告内容包括：</w:t>
      </w:r>
    </w:p>
    <w:p>
      <w:pPr>
        <w:numPr>
          <w:ilvl w:val="1"/>
          <w:numId w:val="1111"/>
        </w:numPr>
        <w:pStyle w:val="Compact"/>
      </w:pPr>
      <w:r>
        <w:rPr>
          <w:bCs/>
          <w:b/>
        </w:rPr>
        <w:t xml:space="preserve">架构概览</w:t>
      </w:r>
      <w:r>
        <w:t xml:space="preserve">：核心组件如</w:t>
      </w:r>
      <w:r>
        <w:t xml:space="preserve"> </w:t>
      </w:r>
      <w:r>
        <w:rPr>
          <w:rStyle w:val="VerbatimChar"/>
        </w:rPr>
        <w:t xml:space="preserve">MCPService</w:t>
      </w:r>
      <w:r>
        <w:t xml:space="preserve">、</w:t>
      </w:r>
      <w:r>
        <w:rPr>
          <w:rStyle w:val="VerbatimChar"/>
        </w:rPr>
        <w:t xml:space="preserve">ServerNetworkManager</w:t>
      </w:r>
      <w:r>
        <w:t xml:space="preserve"> </w:t>
      </w:r>
      <w:r>
        <w:t xml:space="preserve">等的说明。</w:t>
      </w:r>
    </w:p>
    <w:p>
      <w:pPr>
        <w:numPr>
          <w:ilvl w:val="1"/>
          <w:numId w:val="1111"/>
        </w:numPr>
        <w:pStyle w:val="Compact"/>
      </w:pPr>
      <w:r>
        <w:rPr>
          <w:bCs/>
          <w:b/>
        </w:rPr>
        <w:t xml:space="preserve">网络架构</w:t>
      </w:r>
      <w:r>
        <w:t xml:space="preserve">：解释了它如何使用 Bonjour 服务进行网络发现。</w:t>
      </w:r>
    </w:p>
    <w:p>
      <w:pPr>
        <w:numPr>
          <w:ilvl w:val="1"/>
          <w:numId w:val="1111"/>
        </w:numPr>
        <w:pStyle w:val="Compact"/>
      </w:pPr>
      <w:r>
        <w:rPr>
          <w:bCs/>
          <w:b/>
        </w:rPr>
        <w:t xml:space="preserve">可用的 MCP 工具列表 (15+个)</w:t>
      </w:r>
      <w:r>
        <w:t xml:space="preserve">：详细列出了所有通过 MCP 暴露的工具，如</w:t>
      </w:r>
      <w:r>
        <w:t xml:space="preserve"> </w:t>
      </w:r>
      <w:r>
        <w:rPr>
          <w:rStyle w:val="VerbatimChar"/>
        </w:rPr>
        <w:t xml:space="preserve">search</w:t>
      </w:r>
      <w:r>
        <w:t xml:space="preserve">、</w:t>
      </w:r>
      <w:r>
        <w:rPr>
          <w:rStyle w:val="VerbatimChar"/>
        </w:rPr>
        <w:t xml:space="preserve">read_file</w:t>
      </w:r>
      <w:r>
        <w:t xml:space="preserve">、</w:t>
      </w:r>
      <w:r>
        <w:rPr>
          <w:rStyle w:val="VerbatimChar"/>
        </w:rPr>
        <w:t xml:space="preserve">get_codemap</w:t>
      </w:r>
      <w:r>
        <w:t xml:space="preserve">、</w:t>
      </w:r>
      <w:r>
        <w:rPr>
          <w:rStyle w:val="VerbatimChar"/>
        </w:rPr>
        <w:t xml:space="preserve">request_plan</w:t>
      </w:r>
      <w:r>
        <w:t xml:space="preserve"> </w:t>
      </w:r>
      <w:r>
        <w:t xml:space="preserve">等。</w:t>
      </w:r>
    </w:p>
    <w:p>
      <w:pPr>
        <w:numPr>
          <w:ilvl w:val="1"/>
          <w:numId w:val="1111"/>
        </w:numPr>
        <w:pStyle w:val="Compact"/>
      </w:pPr>
      <w:r>
        <w:rPr>
          <w:bCs/>
          <w:b/>
        </w:rPr>
        <w:t xml:space="preserve">识别文档空白</w:t>
      </w:r>
      <w:r>
        <w:t xml:space="preserve">：指出了当前文档中存在的不足之处，例如缺少对 Pro 功能的介绍、未解释规划模型等。</w:t>
      </w:r>
    </w:p>
    <w:p>
      <w:pPr>
        <w:numPr>
          <w:ilvl w:val="1"/>
          <w:numId w:val="1111"/>
        </w:numPr>
        <w:pStyle w:val="Compact"/>
      </w:pPr>
      <w:r>
        <w:rPr>
          <w:bCs/>
          <w:b/>
        </w:rPr>
        <w:t xml:space="preserve">推荐的文档更新</w:t>
      </w:r>
      <w:r>
        <w:t xml:space="preserve">：给出了具体的文档修改建议。</w:t>
      </w:r>
    </w:p>
    <w:bookmarkEnd w:id="154"/>
    <w:bookmarkStart w:id="155" w:name="第二步在-cursor-中执行文档更新"/>
    <w:p>
      <w:pPr>
        <w:pStyle w:val="Heading4"/>
      </w:pPr>
      <w:r>
        <w:rPr>
          <w:bCs/>
          <w:b/>
        </w:rPr>
        <w:t xml:space="preserve">第二步：在 Cursor 中执行文档更新</w:t>
      </w:r>
    </w:p>
    <w:p>
      <w:pPr>
        <w:numPr>
          <w:ilvl w:val="0"/>
          <w:numId w:val="1112"/>
        </w:numPr>
      </w:pPr>
      <w:r>
        <w:rPr>
          <w:bCs/>
          <w:b/>
        </w:rPr>
        <w:t xml:space="preserve">切换工具并传递指令</w:t>
      </w:r>
      <w:r>
        <w:t xml:space="preserve">：</w:t>
      </w:r>
    </w:p>
    <w:p>
      <w:pPr>
        <w:numPr>
          <w:ilvl w:val="1"/>
          <w:numId w:val="1113"/>
        </w:numPr>
        <w:pStyle w:val="Compact"/>
      </w:pPr>
      <w:r>
        <w:t xml:space="preserve">演示者将 Claude 生成的详尽分析报告复制下来。</w:t>
      </w:r>
    </w:p>
    <w:p>
      <w:pPr>
        <w:numPr>
          <w:ilvl w:val="1"/>
          <w:numId w:val="1113"/>
        </w:numPr>
        <w:pStyle w:val="Compact"/>
      </w:pPr>
      <w:r>
        <w:t xml:space="preserve">他打开了另一个 AI 驱动的代码编辑器</w:t>
      </w:r>
      <w:r>
        <w:t xml:space="preserve"> </w:t>
      </w:r>
      <w:r>
        <w:rPr>
          <w:bCs/>
          <w:b/>
        </w:rPr>
        <w:t xml:space="preserve">Cursor</w:t>
      </w:r>
      <w:r>
        <w:t xml:space="preserve">。</w:t>
      </w:r>
    </w:p>
    <w:p>
      <w:pPr>
        <w:numPr>
          <w:ilvl w:val="1"/>
          <w:numId w:val="1113"/>
        </w:numPr>
        <w:pStyle w:val="Compact"/>
      </w:pPr>
      <w:r>
        <w:t xml:space="preserve">他在 Cursor 的聊天框中输入了新的指令，并粘贴了之前的报告。</w:t>
      </w:r>
    </w:p>
    <w:p>
      <w:pPr>
        <w:numPr>
          <w:ilvl w:val="0"/>
          <w:numId w:val="1000"/>
        </w:numPr>
        <w:pStyle w:val="SourceCode"/>
      </w:pPr>
      <w:r>
        <w:rPr>
          <w:rStyle w:val="VerbatimChar"/>
        </w:rPr>
        <w:t xml:space="preserve">look at the selected files that I have, and make targetted changes to my docs - as follows</w:t>
      </w:r>
      <w:r>
        <w:br/>
      </w:r>
      <w:r>
        <w:br/>
      </w:r>
      <w:r>
        <w:rPr>
          <w:rStyle w:val="VerbatimChar"/>
        </w:rPr>
        <w:t xml:space="preserve">[此处粘贴了 Claude 生成的完整分析报告]</w:t>
      </w:r>
    </w:p>
    <w:p>
      <w:pPr>
        <w:numPr>
          <w:ilvl w:val="0"/>
          <w:numId w:val="1000"/>
        </w:numPr>
      </w:pPr>
      <w:r>
        <w:rPr>
          <w:bCs/>
          <w:b/>
        </w:rPr>
        <w:t xml:space="preserve">中文大意</w:t>
      </w:r>
      <w:r>
        <w:t xml:space="preserve">：“查看我已选择的文件，并根据以下内容对我的文档进行有针对性的更改。”</w:t>
      </w:r>
    </w:p>
    <w:p>
      <w:pPr>
        <w:numPr>
          <w:ilvl w:val="0"/>
          <w:numId w:val="1112"/>
        </w:numPr>
      </w:pPr>
      <w:r>
        <w:rPr>
          <w:bCs/>
          <w:b/>
        </w:rPr>
        <w:t xml:space="preserve">Cursor 的自动化操作（通过 MCP Server）</w:t>
      </w:r>
      <w:r>
        <w:t xml:space="preserve">：</w:t>
      </w:r>
    </w:p>
    <w:p>
      <w:pPr>
        <w:numPr>
          <w:ilvl w:val="1"/>
          <w:numId w:val="1114"/>
        </w:numPr>
        <w:pStyle w:val="Compact"/>
      </w:pPr>
      <w:r>
        <w:rPr>
          <w:bCs/>
          <w:b/>
        </w:rPr>
        <w:t xml:space="preserve">获取上下文</w:t>
      </w:r>
      <w:r>
        <w:t xml:space="preserve">：Cursor 首先通过 MCP Server 调用了</w:t>
      </w:r>
      <w:r>
        <w:t xml:space="preserve"> </w:t>
      </w:r>
      <w:r>
        <w:rPr>
          <w:rStyle w:val="VerbatimChar"/>
        </w:rPr>
        <w:t xml:space="preserve">list_selected_files</w:t>
      </w:r>
      <w:r>
        <w:t xml:space="preserve"> </w:t>
      </w:r>
      <w:r>
        <w:t xml:space="preserve">工具。它</w:t>
      </w:r>
      <w:r>
        <w:rPr>
          <w:bCs/>
          <w:b/>
        </w:rPr>
        <w:t xml:space="preserve">立即</w:t>
      </w:r>
      <w:r>
        <w:t xml:space="preserve">获取了之前在 RepoPrompt 中由 Claude 选中的那一组文件。演示者强调，他完全不需要在 Cursor 中再次手动选择文件。</w:t>
      </w:r>
    </w:p>
    <w:p>
      <w:pPr>
        <w:numPr>
          <w:ilvl w:val="1"/>
          <w:numId w:val="1114"/>
        </w:numPr>
        <w:pStyle w:val="Compact"/>
      </w:pPr>
      <w:r>
        <w:rPr>
          <w:bCs/>
          <w:b/>
        </w:rPr>
        <w:t xml:space="preserve">执行编辑</w:t>
      </w:r>
      <w:r>
        <w:t xml:space="preserve">：基于共享的上下文和指令，Cursor 开始读取相关文档文件，并直接在编辑器中应用了报告中建议的修改。屏幕上显示了带有红绿高亮的差异对比（diff）视图，清晰地展示了即将进行的更改。</w:t>
      </w:r>
    </w:p>
    <w:p>
      <w:pPr>
        <w:pStyle w:val="FirstParagraph"/>
      </w:pPr>
      <w:r>
        <w:t xml:space="preserve">这个无缝衔接的过程有力地证明了 MCP Server 如何打通不同工具，形成一个统一、高效的开发环境。</w:t>
      </w:r>
    </w:p>
    <w:p>
      <w:r>
        <w:pict>
          <v:rect style="width:0;height:1.5pt" o:hralign="center" o:hrstd="t" o:hr="t"/>
        </w:pict>
      </w:r>
    </w:p>
    <w:bookmarkEnd w:id="155"/>
    <w:bookmarkEnd w:id="156"/>
    <w:bookmarkStart w:id="159" w:name="mcp-server-的工作原理与设置"/>
    <w:p>
      <w:pPr>
        <w:pStyle w:val="Heading3"/>
      </w:pPr>
      <w:r>
        <w:t xml:space="preserve">MCP Server 的工作原理与设置</w:t>
      </w:r>
    </w:p>
    <w:bookmarkStart w:id="157" w:name="设置流程"/>
    <w:p>
      <w:pPr>
        <w:pStyle w:val="Heading4"/>
      </w:pPr>
      <w:r>
        <w:rPr>
          <w:bCs/>
          <w:b/>
        </w:rPr>
        <w:t xml:space="preserve">设置流程</w:t>
      </w:r>
    </w:p>
    <w:p>
      <w:pPr>
        <w:pStyle w:val="FirstParagraph"/>
      </w:pPr>
      <w:r>
        <w:t xml:space="preserve">RepoPrompt 提供了非常便捷的方式来将 MCP Server 集成到其他工具中。</w:t>
      </w:r>
    </w:p>
    <w:p>
      <w:pPr>
        <w:numPr>
          <w:ilvl w:val="0"/>
          <w:numId w:val="1115"/>
        </w:numPr>
      </w:pPr>
      <w:r>
        <w:rPr>
          <w:bCs/>
          <w:b/>
        </w:rPr>
        <w:t xml:space="preserve">启动与访问</w:t>
      </w:r>
      <w:r>
        <w:t xml:space="preserve">：</w:t>
      </w:r>
    </w:p>
    <w:p>
      <w:pPr>
        <w:numPr>
          <w:ilvl w:val="1"/>
          <w:numId w:val="1116"/>
        </w:numPr>
        <w:pStyle w:val="Compact"/>
      </w:pPr>
      <w:r>
        <w:t xml:space="preserve">点击 RepoPrompt 工具栏上的</w:t>
      </w:r>
      <w:r>
        <w:t xml:space="preserve"> </w:t>
      </w:r>
      <w:r>
        <w:rPr>
          <w:bCs/>
          <w:b/>
        </w:rPr>
        <w:t xml:space="preserve">MCP Server</w:t>
      </w:r>
      <w:r>
        <w:t xml:space="preserve"> </w:t>
      </w:r>
      <w:r>
        <w:t xml:space="preserve">绿色按钮。</w:t>
      </w:r>
    </w:p>
    <w:p>
      <w:pPr>
        <w:numPr>
          <w:ilvl w:val="1"/>
          <w:numId w:val="1116"/>
        </w:numPr>
        <w:pStyle w:val="Compact"/>
      </w:pPr>
      <w:r>
        <w:t xml:space="preserve">弹出一个面板，显示服务器状态（Active）、启用的工具数量，并提供了设置选项。</w:t>
      </w:r>
    </w:p>
    <w:p>
      <w:pPr>
        <w:numPr>
          <w:ilvl w:val="0"/>
          <w:numId w:val="1115"/>
        </w:numPr>
      </w:pPr>
      <w:r>
        <w:rPr>
          <w:bCs/>
          <w:b/>
        </w:rPr>
        <w:t xml:space="preserve">一键集成到 Cursor</w:t>
      </w:r>
      <w:r>
        <w:t xml:space="preserve">：</w:t>
      </w:r>
    </w:p>
    <w:p>
      <w:pPr>
        <w:numPr>
          <w:ilvl w:val="1"/>
          <w:numId w:val="1117"/>
        </w:numPr>
        <w:pStyle w:val="Compact"/>
      </w:pPr>
      <w:r>
        <w:t xml:space="preserve">面板中有一个</w:t>
      </w:r>
      <w:r>
        <w:t xml:space="preserve"> </w:t>
      </w:r>
      <w:r>
        <w:rPr>
          <w:bCs/>
          <w:b/>
        </w:rPr>
        <w:t xml:space="preserve">Add to Cursor</w:t>
      </w:r>
      <w:r>
        <w:t xml:space="preserve"> </w:t>
      </w:r>
      <w:r>
        <w:t xml:space="preserve">按钮。</w:t>
      </w:r>
    </w:p>
    <w:p>
      <w:pPr>
        <w:numPr>
          <w:ilvl w:val="1"/>
          <w:numId w:val="1117"/>
        </w:numPr>
        <w:pStyle w:val="Compact"/>
      </w:pPr>
      <w:r>
        <w:t xml:space="preserve">点击后，它会使用 deeplink 技术自动打开 Cursor 并预填好所有配置信息，用户只需点击安装即可。</w:t>
      </w:r>
    </w:p>
    <w:p>
      <w:pPr>
        <w:numPr>
          <w:ilvl w:val="0"/>
          <w:numId w:val="1115"/>
        </w:numPr>
      </w:pPr>
      <w:r>
        <w:rPr>
          <w:bCs/>
          <w:b/>
        </w:rPr>
        <w:t xml:space="preserve">手动配置（适用于 VS Code、Claude Desktop 等）</w:t>
      </w:r>
      <w:r>
        <w:t xml:space="preserve">：</w:t>
      </w:r>
    </w:p>
    <w:p>
      <w:pPr>
        <w:numPr>
          <w:ilvl w:val="1"/>
          <w:numId w:val="1118"/>
        </w:numPr>
        <w:pStyle w:val="Compact"/>
      </w:pPr>
      <w:r>
        <w:t xml:space="preserve">对于其他工具，可以点击</w:t>
      </w:r>
      <w:r>
        <w:t xml:space="preserve"> </w:t>
      </w:r>
      <w:r>
        <w:rPr>
          <w:bCs/>
          <w:b/>
        </w:rPr>
        <w:t xml:space="preserve">JSON Config</w:t>
      </w:r>
      <w:r>
        <w:t xml:space="preserve"> </w:t>
      </w:r>
      <w:r>
        <w:t xml:space="preserve">按钮或进入</w:t>
      </w:r>
      <w:r>
        <w:t xml:space="preserve"> </w:t>
      </w:r>
      <w:r>
        <w:rPr>
          <w:bCs/>
          <w:b/>
        </w:rPr>
        <w:t xml:space="preserve">MCP Settings</w:t>
      </w:r>
      <w:r>
        <w:t xml:space="preserve"> </w:t>
      </w:r>
      <w:r>
        <w:t xml:space="preserve">查看配置。</w:t>
      </w:r>
    </w:p>
    <w:p>
      <w:pPr>
        <w:numPr>
          <w:ilvl w:val="1"/>
          <w:numId w:val="1118"/>
        </w:numPr>
        <w:pStyle w:val="Compact"/>
      </w:pPr>
      <w:r>
        <w:t xml:space="preserve">RepoPrompt 会提供一段 JSON 代码段，用户只需将其复制到目标应用的配置文件中即可。</w:t>
      </w:r>
    </w:p>
    <w:p>
      <w:pPr>
        <w:numPr>
          <w:ilvl w:val="0"/>
          <w:numId w:val="1000"/>
        </w:numPr>
      </w:pPr>
      <w:r>
        <w:rPr>
          <w:bCs/>
          <w:b/>
        </w:rPr>
        <w:t xml:space="preserve">JSON 配置示例</w:t>
      </w:r>
      <w:r>
        <w:t xml:space="preserve">：</w:t>
      </w:r>
    </w:p>
    <w:p>
      <w:pPr>
        <w:numPr>
          <w:ilvl w:val="0"/>
          <w:numId w:val="1000"/>
        </w:num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"RepoPrompt"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"/Users/pvncher/RepoPrompt/repompt_cli"</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numPr>
          <w:ilvl w:val="0"/>
          <w:numId w:val="1000"/>
        </w:numPr>
      </w:pPr>
      <w:r>
        <w:t xml:space="preserve">这段配置告诉外部工具如何通过命令行启动 RepoPrompt 的后台服务 (</w:t>
      </w:r>
      <w:r>
        <w:rPr>
          <w:rStyle w:val="VerbatimChar"/>
        </w:rPr>
        <w:t xml:space="preserve">repompt_cli</w:t>
      </w:r>
      <w:r>
        <w:t xml:space="preserve">) 来进行通信。</w:t>
      </w:r>
    </w:p>
    <w:bookmarkEnd w:id="157"/>
    <w:bookmarkStart w:id="158" w:name="工具管理"/>
    <w:p>
      <w:pPr>
        <w:pStyle w:val="Heading4"/>
      </w:pPr>
      <w:r>
        <w:rPr>
          <w:bCs/>
          <w:b/>
        </w:rPr>
        <w:t xml:space="preserve">工具管理</w:t>
      </w:r>
    </w:p>
    <w:p>
      <w:pPr>
        <w:pStyle w:val="FirstParagraph"/>
      </w:pPr>
      <w:r>
        <w:t xml:space="preserve">在</w:t>
      </w:r>
      <w:r>
        <w:t xml:space="preserve"> </w:t>
      </w:r>
      <w:r>
        <w:rPr>
          <w:bCs/>
          <w:b/>
        </w:rPr>
        <w:t xml:space="preserve">MCP Settings</w:t>
      </w:r>
      <w:r>
        <w:t xml:space="preserve"> </w:t>
      </w:r>
      <w:r>
        <w:t xml:space="preserve">界面中，用户可以精细化管理哪些 RepoPrompt 的内置工具可以被外部应用访问。</w:t>
      </w:r>
    </w:p>
    <w:p>
      <w:pPr>
        <w:numPr>
          <w:ilvl w:val="0"/>
          <w:numId w:val="1119"/>
        </w:numPr>
        <w:pStyle w:val="Compact"/>
      </w:pPr>
      <w:r>
        <w:rPr>
          <w:bCs/>
          <w:b/>
        </w:rPr>
        <w:t xml:space="preserve">启用/禁用工具</w:t>
      </w:r>
      <w:r>
        <w:t xml:space="preserve">：每个工具旁边都有一个开关。如果某个外部工具已经有了类似的功能（例如，它自带了文件搜索），用户可以在 RepoPrompt 中禁用对应的工具，以避免冲突或冗余。</w:t>
      </w:r>
    </w:p>
    <w:p>
      <w:pPr>
        <w:numPr>
          <w:ilvl w:val="0"/>
          <w:numId w:val="1119"/>
        </w:numPr>
        <w:pStyle w:val="Compact"/>
      </w:pPr>
      <w:r>
        <w:rPr>
          <w:bCs/>
          <w:b/>
        </w:rPr>
        <w:t xml:space="preserve">规划模型选择</w:t>
      </w:r>
      <w:r>
        <w:t xml:space="preserve">：对于</w:t>
      </w:r>
      <w:r>
        <w:t xml:space="preserve"> </w:t>
      </w:r>
      <w:r>
        <w:rPr>
          <w:rStyle w:val="VerbatimChar"/>
        </w:rPr>
        <w:t xml:space="preserve">request_plan</w:t>
      </w:r>
      <w:r>
        <w:t xml:space="preserve"> </w:t>
      </w:r>
      <w:r>
        <w:t xml:space="preserve">这种需要高级 AI 模型进行规划的工具，用户可以指定使用哪个模型（如 o3, o3 pro, gpt-4 等），这让你可以在不具备高级模型访问权限的工具中，通过 RepoPrompt 间接使用这些强大模型的能力。</w:t>
      </w:r>
    </w:p>
    <w:p>
      <w:pPr>
        <w:pStyle w:val="FirstParagraph"/>
      </w:pPr>
      <w:r>
        <w:t xml:space="preserve">通过这种方式，MCP Server 不仅实现了上下文同步，还提供了一个灵活、可定制的工具集，让 RepoPrompt 真正成为开发者 AI 工作流的“瑞士军刀”。</w:t>
      </w:r>
    </w:p>
    <w:p>
      <w:r>
        <w:pict>
          <v:rect style="width:0;height:1.5pt" o:hralign="center" o:hrstd="t" o:hr="t"/>
        </w:pict>
      </w:r>
    </w:p>
    <w:bookmarkEnd w:id="158"/>
    <w:bookmarkEnd w:id="159"/>
    <w:bookmarkEnd w:id="160"/>
    <w:bookmarkStart w:id="162" w:name="readitlater-19-03-24"/>
    <w:p>
      <w:pPr>
        <w:pStyle w:val="Heading1"/>
      </w:pPr>
      <w:r>
        <w:t xml:space="preserve">ReadItLater 19-03-24</w:t>
      </w:r>
    </w:p>
    <w:p>
      <w:pPr>
        <w:pStyle w:val="FirstParagraph"/>
      </w:pPr>
      <w:r>
        <w:t xml:space="preserve">欢迎来到Demystify Sci播客，我是Anastasia，我是Shiloh。这里是我们讨论那些我们认为将改变世界的理论的地方，今天也不例外。如果你听过我们的播客，你就会知道我们对大爆炸理论将何去何从非常感兴趣，也就是说，我们有充分的理由相信它很快就会分崩离析。今天，与我们一同探讨的不仅有大爆炸理论，还有整个科学界的现状，他是节目的朋友，Jim Keller，他按理说是工程师出身，一位计算机架构师。他的职业生涯遍布AMD、英特尔、呃、特斯拉，现在他在Tenstorrent公司，致力于生产桌面级半导体制造系统。他是一个花大量时间思考这些深度技术问题的人，并在此过程中，他也意识到科学界可能有很多非常宏大的范式正在发生转变。Jim是我们今年夏天在葡萄牙举办的关于“大爆炸之后会发生什么”主题会议的赞助人之一。所以我们觉得这是一个非常好的机会，可以坐下来和他聊聊，听听他对科学的看法，他对知识获取系统、人们的工作方式、思想的运作方式的看法，因为他在这方面经验丰富。</w:t>
      </w:r>
    </w:p>
    <w:p>
      <w:pPr>
        <w:pStyle w:val="BodyText"/>
      </w:pPr>
      <w:r>
        <w:t xml:space="preserve">一如既往，与Jim的对话范围超级广泛。他是一个非常有趣的家伙，他对我们存在的每一个层面都有深刻的想法，从物理学到社会本身，我们深入探讨了我们生活的世界的每一个角落。很多对话都围绕着保罗·费耶阿本德（Paul Feyerabend）作品中的思想，他倡导一种叫做“科学无政府主义”的东西。他有一本非常非常棒的书，叫做《反对方法》（Against Method），书中他阐述了这样一个观点：嘿，科学的运作方式或许不应该是由一个主导范式来统治，让所有人都盲目地接受。所以，如果你想了解更多，可以去看看《反对方法》。如果你想加入我们的“超越大爆炸”会议，门票链接在下方。门票链接也在这里的角落。我们非常希望能在那见到你，因为那将是一个充满精彩演讲的长周末，探讨我们认为未来几十年宇宙学将发生什么。这也是一个享受美好假期的绝佳机会。会议在一个美丽的海滨度假村举行，下午我们有自由时间进行合作和交友，可以在沙滩上散步，你能想象到的一切。我听说一些最古老的恐龙足迹就在不远的地方。那里将会有很多非常酷的事情发生。所以我很希望能在那里见到你，你可以和我们见面，和我们一起玩，和你最喜欢的一些科学家交谈。如果你没有钱今年夏天来葡萄牙，或许你可以挤出一两美元，以确保我们能用越来越多的时间继续做这个节目。请访问我们的Patreon页面patreon.com/demystifysci，看看你如何支持你所喜爱并认为对这个星球的未来真正重要的那种媒体。这也非常酷，因为你可以每周和我们一起玩一次，我们聚在一起聊我们最喜欢的科学话题，你也可以对节目的未来走向发表你的看法。如果你做不到，那也完全没关系，只要把这个节目告诉别人，把今天的讨论分享给你生活中任何你认为会从中受益的人。哦，等等，在我们开始之前，我想提一下，我们终于推出了我们播客的新系列，名为“范式漂移”（Paradigm Drift）。我们进行了第一期游戏节目的录制，非常精彩。非常感谢所有参与的人。但是，如果你有一个关于宇宙中某事物如何运作的理论，并且你一直渴望与世界分享，可以考虑把这个理论整理成一个非常抽象的版本，并在“范式漂移直播”上与我们分享。下一次录制将在3月25日，太平洋时间下午6:30。你基本上有一分钟的时间来陈述那个想法，然后Anastasia、我自己和我们的嘉宾小组将就这个想法、你是谁、你是怎么想出来的等等对你进行采访。所以去看看吧，我们会在这里放一个链接，描述里也有，我希望能在“范式漂移”见到你。现在，请欣赏与Jim Keller的对话，我们下次再见。</w:t>
      </w:r>
    </w:p>
    <w:p>
      <w:pPr>
        <w:pStyle w:val="BodyText"/>
      </w:pPr>
      <w:r>
        <w:t xml:space="preserve">科学革命开始了。</w:t>
      </w:r>
    </w:p>
    <w:p>
      <w:pPr>
        <w:pStyle w:val="BodyText"/>
      </w:pPr>
      <w:r>
        <w:t xml:space="preserve">一个大型语言模型（LLM）和一个被调整用来革新范式、将所有这些想法整合在一起的东西，其根本区别是什么？可能只是内部循环和反馈的运行方式不同。我的意思是，当你训练一个LLM时，基础设施非常简单，你知道，它非常……有一个数学公式，它不是像进化出一种有机的传播错误的方法。它更像是，嗯，它有这么多层，这些东西的大小是这么大，这些东西的反函数是这样的，然后它就这么做了。想象一个范式，它在如何发现差异、然后琢磨它们、然后改进它们方面要灵活得多。在我看来，你想要一群不同的伙伴，你想要不同的……你想要一整个团队一起行动。我今天早上在做一些工作时，被困在一个非常搞笑的ChatGPT模式里。我当时就想，天啊，今天的Chat真是不好玩，用Chat工作真是太拖沓了。我试着弄清楚发生了什么，最后我试着生成一张图片，它说“我不做图片”。我当时就想，等等，这到底是怎么回事？我跑去问Nasty，她意识到它进入了这个推理模式，它不知何故被切换到了这个推理模式，据说这个模式对于解决某些问题非常有用，但结果它成了一个不那么好玩的伙伴。同时，你找错了朋友。没错，我想要一整个朋友团队。是的，是的。好吧，那么你是……我们是要聊聊吗？我们在这里做什么？你准备好向世界揭示你内心深处的科学怀疑论了吗？当然，我们看看能聊到多深。你呢？我准备好了。好吧，Shiloh想开个头，他……嗯，我不是非要用这个开头，但没关系。实际上是……我让聊天机器人给我讲一个讲给Jim Keller的笑话。我说：“你知道传奇人物Jim Keller是谁吗？”哦，是的，是的。然后我说：“我需要一个只有Jim Keller才懂的笑话。”我没懂那些笑话，我想看看你懂不懂。那个笑话是……哦，不，已经笑了……为什么CPU拒绝和GPU打架？因为它不想挑起一场核心战争（core war）。你懂吗？我不知道什么是“核心战争”，我当时就想……我得去查查。是的，是的。所以GPU和CPU的人真的很不一样。我在苹果的时候，有几个GPU的人和几个CPU的人。我总是说，你知道，CPU就像……很聪明，它们智能地、复杂地执行程序。而GPU就是一群……你知道，一群只会用蛮力的家伙。显然，在80年代有一个叫做“核心战争”的编程游戏，是两个不同程序之间为了占领某台电脑而进行的战斗。我不知道，它显然叫“核心战争”，1984年。嗯哼，是的，我可以……是的。但他们不知为何把CPU叫做核心（cores）。然后，是的，我想我没get到“核心战争”的典故。我肯定没有。它需要改进。它需要改进。</w:t>
      </w:r>
    </w:p>
    <w:bookmarkStart w:id="161" w:name="jim-keller-的科学怀疑论"/>
    <w:p>
      <w:pPr>
        <w:pStyle w:val="Heading3"/>
      </w:pPr>
      <w:r>
        <w:t xml:space="preserve">Jim Keller 的科学怀疑论</w:t>
      </w:r>
    </w:p>
    <w:p>
      <w:pPr>
        <w:pStyle w:val="FirstParagraph"/>
      </w:pPr>
      <w:r>
        <w:t xml:space="preserve">所以我想你最初是通过一个迂回的方式找到我们的，你发现我们对收集那些将改变世界的理论感兴趣。我很惊讶地发现，你完全相信科学值得一次彻底的改造、一次重启、一次对从其基本原则开始的一切的重新评估。显然，这是Shiloh和我都深切投入的事情。但我想知道，你能否为为什么你认为情况是这样而辩护。</w:t>
      </w:r>
    </w:p>
    <w:p>
      <w:pPr>
        <w:pStyle w:val="BodyText"/>
      </w:pPr>
      <w:r>
        <w:t xml:space="preserve">嗯，那是个好问题，是个很大的开场。所以我小时候很不一样。我有一个独特的优势，就是我父母觉得我很聪明，不怎么担心我。所以我很晚才学会阅读。然后有些东西，老师教的时候对别人来说显而易见，我却搞不懂，然后突然有一天“咔”一下，或者别的什么，我有时就明白了。所以我的学习过程有点奇特。尽管我有阅读障碍，一生中写的字很少，但我很能说，也读了很多书，方向有时很随机。然后，在你读了很多书，也思考了很多之后，就很容易发现，到处都充满了矛盾。在大学里，我是电子工程双学位，但也在哲学系。我注册了哲学专业的双学位。然后，很奇怪的是，我的哲学课成绩并不好，因为一旦我们开始写长篇论文，你知道，我就写不出来。我接到了哲学系主任的电话，他亲自向我解释了为什么要把我从哲学系开除，这很有趣。我听你讲过这个故事，那个系主任拿出一篇写得很好的哲学论文，非常整洁，有好几页长，然后又拿出你的论文，就像一段潦草的字迹。那是一段潦草的字迹，还有明显的拼写错误，真是惨不忍睹。在某种程度上，你知道，正确的做法应该是，“看在上帝的份上，去学怎么写作啊”。我也被叫去过，我的英语老师把我叫到一边，因为她说：“你要么是我最好的学生，要么是我最差的学生，要么你是在作弊，或者别的什么。”因为我有五份写作作业，得了两个A，两个F，还有一个D。我告诉她，毫不夸张地说，“如果我能在脑子里看到整个东西，我就能写下来。但如果我看不到，我就无法修改和完善它。”所以她说……她把我的一篇论文作为优秀写作的例子。我告诉她，我思考了三天，然后就直接写下来，原样交了上去。她说：“嗯，这其实不是我教给学生们的东西。”我的意思是，那很不寻</w:t>
      </w:r>
      <w:r>
        <w:t xml:space="preserve"> </w:t>
      </w:r>
      <w:r>
        <w:t xml:space="preserve">常。你可以告诉他们，我是通过写我的论文，通过……你知道的。所以，当你有这样的经历，你知道，而且我还有一些其他的“出格”的经历，但你又被教导传统的东西。</w:t>
      </w:r>
    </w:p>
    <w:p>
      <w:pPr>
        <w:pStyle w:val="BodyText"/>
      </w:pPr>
      <w:r>
        <w:t xml:space="preserve">比如，你被教导了亚里士多德和托勒密的科学，然后是牛顿科学，然后你接触到严肃的物理学，你知道，这就像一个旅程。你学习几千年前发生的事情，但现在你被教导量子力学，你知道量子力学、核物理、相对论，它们更好，而牛顿物理学只是一个近似。你知道，在某种程度上，托勒密就是错的。但这是否意味着，在开普勒之前，整整5000年里，所有的物理学家都错了？我的意思是，这是思考问题的方式吗？他们上学，他们研究，他们的基本前提是错的，但现在，神奇的是，我们碰巧生活在过去5000年里，我们的前提是正确的。你知道，这种可能性在我看来很低。</w:t>
      </w:r>
    </w:p>
    <w:p>
      <w:pPr>
        <w:pStyle w:val="BodyText"/>
      </w:pPr>
      <w:r>
        <w:t xml:space="preserve">然后我开始注意到一些有趣的事情。我年纪够大了，还记得宇宙是30亿岁，40亿岁，60或70亿岁的时候，当时还有争论，然后是12或13亿岁，12.7或13.7亿岁。有一天我想，哦，宇宙的年龄就是比最远的望远镜能看到的距离再早5亿年。如果你回头看，当它还是30亿岁的时候，你知道，当他们第一次认为它将是几十亿岁的时候，他们已经有了一个很好的望远镜，然后它就像，哦，该死，它大概是20到30亿岁。但后来他们造了一个更好的望远镜，它就变成了60到70亿岁。然后他们又造了一个更好的望远镜。我的意思是，这是一个故事，但它……所以现在新的望远镜出来了，埃里克·勒纳（Eric Lerner）预测，嗯，它会看得更远，他们将不得不增加宇宙的年龄。然后，你知道，人们说天文学出现了危机，或者什么的，因为，你知道，新的测量结果证伪了他们的理论。这不应该是一场危机，而应该是，嘿，我们有一个理论，它基于我们当前……它是在拟合我们当前的数据，你知道，那很可能会改变，对吧？嗯，它创造了……很多人非常非常执着于他们的理论，你知道，他们为此付出了巨大的努力。如果你开始看物理学，你知道，它无处不在，它变得……有太多的矛盾。人们不是认真对待它们，而是继续发表关于，嗯，你的一些客人说过，字面上的胡说八道的论文。</w:t>
      </w:r>
    </w:p>
    <w:p>
      <w:pPr>
        <w:pStyle w:val="BodyText"/>
      </w:pPr>
      <w:r>
        <w:t xml:space="preserve">所以，但这在所有科学中都很普遍。就像，我被教导说希腊人发明了几何学，但我也被教导说，3000年前，埃及人建造了金字塔。它们还能再三角形一点吗？它们真的很棒。这远比那要深刻得多。是的，是的，我知道，确实如此。但你被教导了一个关于埃及人的故事，然后你读到相关内容，发现那实际上是16、17世纪的人编造出来的一些东西，从来没有人退后一步说，“到底是谁做的？怎么做的？”</w:t>
      </w:r>
    </w:p>
    <w:p>
      <w:pPr>
        <w:pStyle w:val="BodyText"/>
      </w:pPr>
      <w:r>
        <w:t xml:space="preserve">我想深入分析一下你说的“那些早期的物理学家错了吗？”因为我认为，显然，从拥有一个比我们今天更没用的模型的角度来说，你可以说他们错了。但在他们相信对于宇宙如何演化存在一种可理解性的意义上，我认为他们走在正确的轨道上。我认为在同样意义上，当涉及到辨别你所说的这些知识上的差异时，你真的有两种选择。一种是神秘主义的道路，另一种是面向解决方案的道路，即你实际上在寻求机制和理解。问题在于，在所有时代，包括现在，总会有一群人倾向于那种“物理学就是会崩溃”的解决方案，或者“事情有时不必讲得通”的解决方案。这就是我在每个时代都担心的，我认为这总是科学界面临的一个选择，是愿意接受事情有时就是讲不通，还是愿意意识到他们的模型只是不完整，或者可能完全错误。我不知道这是否需要一种谦逊的元素，或者具体是什么，但它似乎是一个可能很稀有的标准。</w:t>
      </w:r>
    </w:p>
    <w:p>
      <w:pPr>
        <w:pStyle w:val="BodyText"/>
      </w:pPr>
      <w:r>
        <w:t xml:space="preserve">史蒂芬·沃尔夫勒姆（Stephen Wolfram）说过，你知道，在他的新物理学提议中，他说有牛顿物理学，现代物理学，然后他想超越这些。他的一个论点是，你知道，有多少程序只有一行代码？几乎没有。E=mc²就是一行代码。现在，E、m和c里打包了很多假设，可以这么说。但他说，你知道，我的物理学是一组方程。他说，所以有三种物理学。我想，嗯，亚里士多德的物理学有点像“方便假设”的物理学。比如你滚一个球，它会慢下来，这很明显。大东西比小东西掉得快。有所有这些直观的假设。结果发现，对于大多数日常生活来说，亚里士多德的物理学比牛顿物理学更有用。因为如果你滚一个球，你不会拿出计算器，它会慢下来，这取决于它有多大，你扔得多用力，你来估算它。现在事实证明，在亚里士多德物理学之前，基本上是万物有灵论，东西移动是因为它们被赋予了生命。但在那之前，动物们能轻松解决二阶偏微分方程。</w:t>
      </w:r>
    </w:p>
    <w:p>
      <w:pPr>
        <w:pStyle w:val="BodyText"/>
      </w:pPr>
      <w:r>
        <w:t xml:space="preserve">事实证明，我们的神经网络与解决所有这些问题相邻。所以，更确切地说，存在一种内在的动物神经网络物理学，我们很擅长这个。我能把一个球扔给朋友，他能……它会呈抛物线运动，实际上因为空气阻力会减速，它可能在旋转和移动，而他在加速，他能跑到它下面接住它。这相当复杂。我们非常擅长。我小时候，我能用火箭打中一只飞翔的鸟。我们总喜欢开玩笑说，当我们在河边的树林里时，我们正在经历人类的诞生，当我们扔这些石头的时候。因为这似乎是人类独有的、令人难以置信的能力。人们总在谈论，人类是何时变得如此特别的？他们总是在谈论语言、思想、艺术等等。他们能非常准确地瞄准。一些非常复杂的东西，因为我们的肩膀就是为此设计的。但是很多动物都能，比如一只鹰可以俯冲下来抓住一只正在躲避它的飞鸟。但它们无法变得“脱离肉体”。鹰所做的事情中有一种具身性（embodiment），它自己就是那个投射物，这更像是走路而不是投掷。我想你得考虑未来，我不知道，这其中有某种预测性，非常有趣。乌鸦会把牡蛎扔到岩石上敲开它们。所以……但不管怎样，物理学有很多种，有实用性。但有一种……这种绝对主义，人们在寻找统一理论。你知道，现在我们有了所有的数据和上帝粒子，这在我看来都很傻。</w:t>
      </w:r>
    </w:p>
    <w:p>
      <w:pPr>
        <w:pStyle w:val="BodyText"/>
      </w:pPr>
      <w:r>
        <w:t xml:space="preserve">我的意思是，这似乎相当不可能。牛顿物理学中存在那么多问题，人们在不断地往里加东西。然后你就偶然发现了一些东西。我感到非常惊讶。我有一个朋友，他的朋友是一位日震学家，这超级酷，对吧？那是一个大型观测站，你看着它。但他们都处在“太阳是气态”的范式中。我有一个有趣的想法，我不知道从哪里找到了一个列有“关于太阳我们不知道的20件事”的清单。他对此很生气。比如，你怎么在气体中产生横波？为什么太阳这么圆？为什么色温是5700度，而光谱看起来像一个黑体？它是个气体。5700度。抱歉，你说的是57度。哦是的，5700度。是的。所以有所有这些众所周知的，你知道，问题。然后他们基本上构建了一些权宜之计。同样的事情也发生在宇宙学中，随着宇宙变大，问题也随之出现。然后他们发明了暴胀、暗能量和暗物质，以及一些关于如何让氦、氘、锂的比例正确起来的古怪理论。这一切看起来都太“特设”（ad hoc）了。</w:t>
      </w:r>
    </w:p>
    <w:p>
      <w:pPr>
        <w:pStyle w:val="BodyText"/>
      </w:pPr>
      <w:r>
        <w:t xml:space="preserve">我想他生气是因为你指出了一个非常可怕的矛盾。就像我们刚才谈论的知识差异。你不可能既没有表面，又有横波。你要么有这个，要么有那个。但声称太阳有一个表面的光学错觉，同时又研究实际的地震学和它上面的横向涟셔，这在概念上是矛盾的。嗯，是的。当这些想法诞生时，他们认为太阳是气体，那是在他们理解核裂变和聚变之前。而且望远镜的分辨率很差。现在望远DCR的分辨率比他们以前能看到的表面细节要好得多。他们也没有氢的相图，我认为那是解谜的一个巨大拼图。嗯，但是如果你研究氢的相图，会发现有很多种，而且大多是理论上的，因为他们实际上无法产生大多数相。但在维基百科里，它很开心地同时说了两件事：木星和土星的核心因为压力、体积、温度和相图的关系是液态的；而太阳是气体，辐射压力阻止了它的坍缩，否则它就会坍缩。所以，总之……我知道，实际上气体压力比辐射压力更重要，这就更令人费解了，因为你没有表面，就不可能有气体压力。是的，我知道，这有点像……</w:t>
      </w:r>
    </w:p>
    <w:p>
      <w:pPr>
        <w:pStyle w:val="BodyText"/>
      </w:pPr>
      <w:r>
        <w:t xml:space="preserve">你知道，所有这些事情都冒出来了，而且无处不在。我按职业来说是个计算机架构师，不知怎的，也出于兴趣。再说一次，那是什么意思？我进化了十亿年才成为一个计算机架构师。我简直就是天生适合去做一件100年前还不存在的事情。这太搞笑了。但其中一件事，你知道，计算机架构师必须做的，而且这是一件非常奇怪的事情，就是我们建造复杂的机器。在数字设备公司（DEC）的时候，我们有一款叫EV6的芯片，大概是97年。我们只在里面放了很少的电路来观察内部情况，因为，你知道，我们是聪明、机灵的家伙，我们以为……你知道，谁知道呢？老实说，我们搞砸了。但我们造了这个芯片，有一次它运行操作系统和某个工作负载好几天，然后就崩溃了。它会卡住，会停止。你知道，所以我就坐在那里看着电脑，一个大盒子，所有软件是几百人写的，然后它崩溃了。现在怎么办？字面上说，现在怎么办？几乎没有任何信息。然后你必须……你不能妄下结论。所以我在持续接收信息而不采取行动这方面，比大多数人受过更多的训练，这是一个非常奇特的现象。</w:t>
      </w:r>
    </w:p>
    <w:p>
      <w:pPr>
        <w:pStyle w:val="BodyText"/>
      </w:pPr>
      <w:r>
        <w:t xml:space="preserve">这确实非常奇特。因为我交谈过的大多数工程师，如果你开始和他们谈论基础科学的很多部分可能需要重写，他们会有点像，“一切都好好的啊。我们有电脑，有互联网，有大语言模型，有手机，有Zoom，你能想到的一切我们都有。所以即使范式是错的，也没关系。”所以，如果你谈论的是地球上的事情，比如量子理论，然后说，“好吧，也许我们需要重新想象一下这是否真的像我们想的那么奇怪。”工程师们会说，“嗯，它能用，所以不重要。”然后当你更进一步，去谈论像宇宙学或天体物理学这样的东西时，就变得更加遥远了。所以我觉得存在这样一种态度，就是“嗯，它能用”。</w:t>
      </w:r>
    </w:p>
    <w:p>
      <w:pPr>
        <w:pStyle w:val="BodyText"/>
      </w:pPr>
      <w:r>
        <w:t xml:space="preserve">是的，所以关于工程师，有趣的是……工程师们学习科学，但他们是实用主义者。就像你说的，大多数工程师对于“热流仍然是一种流体”这种说法会觉得没问题，这很有趣。我们是实用主义者，但我们也有……同样的方程，对吧？是的，是的，不，这真的……有很多……我是电子工程师，所以我们对像叠加和一种叫做“对偶”（dual）的东西非常感兴趣。我不知道在普通物理学里是否教这个。所以你可以把一个电路看作一组电压和一组器件，或者你也可以把它看作一组电流，电压空间和电流空间的图像互为对偶，对吧？有很多这样的变换。有时域和频域。我们学习……傅里叶变换让我们把一个系统的频率响应看作是时变的。有时解决方案会简单得多。他们实际上会花两个学期的时间，在时域里用电容和电感来教你电路分析，折磨你。然后他们说，“顺便说一下，你可以在频域里做这个，所有这些积分和疯狂的玩意儿都变成了加法和乘法。”他们这么教你，是因为如果他们教你简单的方法，你就永远不会去做难的事情了。但作为工程师，时变解通常有起点和终点，而频率解没有，生活在这些边界附近会变得复杂，你基本上就忽略了。或者你做一种奇怪的事情，你有一个系统的脉冲响应，这是一个理论上的方波，从零伏到一伏，在零纳秒内完成，然后你得到系统的响应，但你主要是在求解稳态解。所以，总之，工程师有一套奇怪的技巧。但最终，我们必须让它能用。我们造的很多东西都用不了，对吧？你知道，宇宙学的某些东西用不了，他们就聚在一起想办法调整方程、数据或别的什么，或者物理学本身。或者物理学，或者他们加入暗物质，然后他们就高兴了。而在工程学里，你必须让它能用。现在，有些东西确实能用，但人们不理解，或者有人做了一个改动，比如这个马达没有达到我想要的效率，他们做了一些分析，做了一个改动，现在它达到了他们想要的效率。他们走开时会想，“太棒了”。但实际上它可能不是按他们想的那样工作的，那个改动可能没有起到他们想的作用。但同样，这是实用主义的，对吧？</w:t>
      </w:r>
    </w:p>
    <w:p>
      <w:pPr>
        <w:pStyle w:val="BodyText"/>
      </w:pPr>
      <w:r>
        <w:t xml:space="preserve">当电脑和软件有bug时，有些工程师非常擅长处理这些事情，有些则不那么擅长。然后我们把软件和计算机设计的工作方式分开，让不同类型的人做不同的事情。然后，就像……当你的大型重要计算机项目出问题，你又必须交付时，总得有人想办法解决它，无论如何。我在英特尔的时候，我们的芯片有几个bug，我们的客户都知道了。我慢慢发现，公司里大概只有四个人真正擅长调试这些东西。当我和他们交谈时，我……我认出了他们。这很有趣。就像，“哦，你们知道如何接收大量、大量、大量的信息，然后筛选它们，慢慢找出，你知道，我们必须做什么步骤才能让问题更频繁地出现，让它更明显。”因为当你开始的时候，你甚至不知道该从哪里找起。你不能简单地说，“我们在这行代码后面加一个打印语句吧。”可是有十亿行代码，你该把打印语句放在哪里呢？然后，这真的很有趣，当你开始缩小范围时，你做的任何为了更仔细观察它的事情，都会让问题消失。他们称之为“海森堡bug”（Heisenbugs），取自海森堡。所以当你观察bug时，它就消失了。这给你一个不同的……所以你必须生活在一个反事实的世界里。当有人说，“这是理论，它是真的，这是专家的数据。”我可能会想，“大概不是吧。”我这样想已经很久了。然后有些事情，我觉得有趣、愚蠢或错误，我告诉别人，他们说，“你肯定不相信那个吧？”我就说，“我不知道，这只是一个观察，不是我的错。”就像，维基百科里就是这么写的。太阳那件事，维基百科里就是这么写的。这里有一个氢球的描述，它有一个液态核心。这里有另一个氢球的描述，它是气态的。对我来说，它们都是氢球。它们字面上就在同一个文档里，却被以完全不同的方式描述。我只是个工程师，我管那个干嘛？其中一个看起来有点蠢，另一个看起来稍微可能一点。但然后你再去研究氢和氦的相图，你会发现它们……大部分都是理论上的。</w:t>
      </w:r>
    </w:p>
    <w:p>
      <w:pPr>
        <w:pStyle w:val="BodyText"/>
      </w:pPr>
      <w:r>
        <w:t xml:space="preserve">在你常待的圈子里，有多少人也在观察科学领域，并认为它值得被认真地重新评估，而不是仅仅觉得“它能用”？我……我不认为有那么多。这让你惊讶吗？不。为什么不？嗯，我的意思是，这些人是世界上最聪明的人之一。他们在处理一些最复杂的问题。一个能把有十亿行代码的程序找出来并调试好的人，一个能建造出前所未有的东西的人，这些人……如果……嗯，我们把所有东西都外包了。人类非常擅长，你知道，分门别类。就像，我的一个朋友描述他仪表盘上有个嘎嘎声。我问他一些关于嘎嘎声在哪里的问题，等等。他突然说，“哦，你能想象出仪表盘上所有的零件。”我说，“是的，我已经在做了。我脑子里能看到整个东西，我正在移动它，我要找到那颗松动的螺丝。”他说，“我一直以为仪表盘就是一个仪表盘，里面有个松动的东西。”对他来说，它没有任何零件。他不是个笨蛋，只是，你知道，有些人……不是很多人，想要拆解他们周围的一切。这其中有一部分是……因为那成就了我的事业。是的，发明东西，弄清楚它是如何工作的，为什么，以及下一个东西。然后我真的……嗯，我最近没怎么做，但我非常擅长调试电脑。就像，我当时很年轻，大概24、25岁，我们在数字设备公司（DEC）建造一台大型计算机，那是公司当时最大的产品。我们在操作系统组里有一百台。皮特·B和我的一个朋友，我们俩是负责找出它为什么每周都死机的。我们当时想，“为什么是我们？”有人说，“因为只有你们能做到。”</w:t>
      </w:r>
    </w:p>
    <w:p>
      <w:pPr>
        <w:pStyle w:val="BodyText"/>
      </w:pPr>
      <w:r>
        <w:t xml:space="preserve">这对我来说很惊讶，这在某种程度上是一种独特的技能。因为我认为我接触世界的方式就是通过这种调试的心态。我不是那种会造电脑的人，但我确实发现，我看待事物的方式，能立刻看到它们不契合或分崩离析的地方。当我和别人谈论问题时，他们似乎没有同样的处理方式，我总是感到非常惊讶。因为这似乎与接触事物本身是不可分割的。</w:t>
      </w:r>
    </w:p>
    <w:p>
      <w:pPr>
        <w:pStyle w:val="BodyText"/>
      </w:pPr>
      <w:r>
        <w:t xml:space="preserve">但你们……科学中有一种超级情绪化的层面，这不是工程学的一部分。在科学界，你除了你的理论之外，没有任何通货。就是这样。你的薪水不高，你不开发产品，奖励自己的唯一方式就是让你的理论被同行接受。是的，这很奇怪。在那个世界里，真的很难保持冷静。真的很难把你的结论放在某个别的隔间里。我只是不……我不知道工程师是否需要面对同样的情感。嗯，你会惊讶的。他们经常……你知道，关于如何做事，有派系之争，有对错之分，尤其是当管理层不是很强大或技术过硬的时候，你知道，他们就得玩，你知道，偏袒之类的游戏。所以，是的，可能会有这种情况。但是……科学也是……我的意思是，工程项目大多是协作性的，对吧？所以我们，你知道，我们不是来这里出名的，我们是来制造一个新的马达、一台新的电脑或一个新的软件栈。你知道，就像，任务是真正地协作并取得进展。最近，我参加了一个朋友的博士论文答辩，和一群学生聊了聊。从一个20个年轻人努力合作完成一件事，互相帮助的团队氛围，转变为……人们也很快会发现，这个人擅长这个，那个人擅长那个。所以你调整……哦，这些人，他们都很聪明，在某种程度上，他们在低调地互相竞争，因为谁的论文发表了，谁就更受尊重。他们会巧妙地互相拆台。而在一个工程团队里，一个好的工程团队，不总是这样，不是每个人都这样，但如果你整天漫不经心地拆你同事的台，你的老板会解雇你。因为他不想……没人想和拆台的人一起工作。你知道，你真的想和那些你喜欢合作的人一起工作，他们也喜欢和你合作。如果他们比你更擅长，他们会说，“我能帮忙吗？”你说，“当然可以。”这其中有很多社交动态和正确设置这些动态的过程。</w:t>
      </w:r>
    </w:p>
    <w:p>
      <w:pPr>
        <w:pStyle w:val="BodyText"/>
      </w:pPr>
      <w:r>
        <w:t xml:space="preserve">但科学在某种程度上特别地零和博弈。我们作为一个文化，真的需要对引力有一个统一的理解，对太阳有一个统一的理解。是的，对吧？我觉得至少在工程领域，你可以有多种技术占据相似的空间，并根据它们的专长进行竞争。人们对待自然理解的方式有一些非常困难的地方，似乎我们都需要在同一页上。我想很多这些……你说过一些话，就像……这是其中一个，你知道……我喜欢你们的原因之一是，你们探索这个空间，然后发现一些东西。但你有……你有一句话，大概是说，当你发表一篇论文时，审稿人是在找它的问题。所以这意味着你最好的方法是在现有范式中发表，只加一个补充。因为那样每个人读论文时都会说，“嗯，我的贡献是，你知道，a等于b加c。”哦，是的，他说那是对的。所以，你知道，他在做另一件事，不是我的领域，我不在乎，但这并没有证伪我。所以，人们发表论文时，改动最小，这样被证伪的概率就低。而不是说，这是一个总的来说更好的理解，但其中有很多薄弱环节。你知道，它可能有薄弱环节，但人们会说，“让我们评估这篇论文，它是否提升了我们对它的整体理解？”</w:t>
      </w:r>
    </w:p>
    <w:p>
      <w:pPr>
        <w:pStyle w:val="BodyText"/>
      </w:pPr>
      <w:r>
        <w:t xml:space="preserve">是的，因为它是一个零和博弈，它变成了一个政治联盟建设的活动，尤其是在顶级期刊上，比如《自然》、《科学》。我的意思是，这些人是……这些人联合起来，在职业生涯中编织了这些想法，他们都步调一致地站在一起。也许，如果你真的够强硬，你可以在上面挤出一点点新意。这关系到数十亿美元的利益。而且他们的衡量标准是别人是否同意他们。然后，你知道，有一些很棒的集锦视频，人们谈论这个对撞机将做什么。你知道，30年的声称和承诺，从来没有人去解雇他们，因为他们声称的几乎没有任何事情发生，这有点可悲。但是，你知道，反驳既定事实的代价是如此之高。我们今天早上和一个人谈论圣经学术。他写了一本书，关于耶稣是一个神话人物，而不是一个真实存在的人物。当我们和他交谈，看我们是否可以规划一个更长的对话时，Shiloh提到了……我们不久前请了Warren Fahy上节目。他有一个理论，关于基督教是如何从基督徒被喂狮子，到几百年后成为国教的。我认为人们没有花足够的时间去真正敬畏这个事实。因为它不仅成为国教……需要查证这是否是事实。它确实成为了……这当然让基督徒看起来很好，“我们是如此勇敢，在我们的宗教中，我们……我们简直是走进了狮子笼。”这是否发生过，没人知道。确切地说，这是否发生过，因为他们是基督徒，没人知道。这一切都相当令人兴奋。Fahy认为，弗拉维王朝的皇帝们非常喜欢这个神话故事，他们基本上普及了它，并把它变成了一种机制，用以平息犹太人的叛乱，并将各种文化整合到罗马帝国中。Shiloh把这个提给那个人，他就像，“不，那是个古怪的理论。”Shiloh说，“你……你什么意思，那是个古怪的理论？”他说，“哦，嗯，我……我实际上不知道为什么……”我当时的原话是，“那是挑衅的话。”但他完全不知道为什么那是个古怪的理论。他说，因为博士告诉他是这样。是的。Shiloh说，“嗯，如果日期……”他就像，“你简直是在我提出这些古怪理论的时候，推销你的古怪理论。”</w:t>
      </w:r>
    </w:p>
    <w:p>
      <w:pPr>
        <w:pStyle w:val="BodyText"/>
      </w:pPr>
      <w:r>
        <w:t xml:space="preserve">不，这是真的。你知道，就像海斯特·艾尔德（Hester Elder），我喜欢她的书和她的一些内容。但她，你知道，她很有趣，因为有些事情她用一种非常怀疑的心态去拆解，而另一些事情她有坚定的信念，她并不真正地……你知道，她不去想，“也许我的坚定信念也不是真的。”她认为它们是真的。你知道，如果你和她谈论这个，我不知道，她可能很灵活，也可能不。但你知道，这是一个非常不平坦的地形。就像彼得·沃伊特（Peter Woit），他写了《根本不算错》（Not Even Wrong），我喜欢他的博客，那本书也很有趣。但他对粒子物理学的某些部分是真正的信徒。Shiloh有一个非常好的关于彼得·沃伊特的故事。</w:t>
      </w:r>
    </w:p>
    <w:p>
      <w:pPr>
        <w:pStyle w:val="BodyText"/>
      </w:pPr>
      <w:r>
        <w:t xml:space="preserve">是的，彼得，还有埃里克·勒纳（Eric Lerner），是他们在我小时候把我带入这个烂摊子的。我喜欢彼得，他是互联网刚诞生时，我找到的唯一一个抵制弦理论的地方，弦理论在我小时候看来就完全是疯了。所以我非常喜欢彼得。最终，我在纽约和彼得在同一所大学读研究生。我真的很兴奋能见到他。最后，我鼓起勇气给他打电话说，“嘿，我能来找你聊聊吗？我是你的超级粉丝。”我整个下午都在他的办公室里。我的天真简直融化成了地板上的一滩水。我只是意识到，他的整个目标就是用他自己的非理性理论来取代这个非理性的弦理论。我简直崩溃了，在那次办公室会面后，我需要十年时间来重新振作起来。</w:t>
      </w:r>
    </w:p>
    <w:p>
      <w:pPr>
        <w:pStyle w:val="BodyText"/>
      </w:pPr>
      <w:r>
        <w:t xml:space="preserve">那么你在那之前还是之后读了费耶阿本德（Feyerabend）的书？之后。是他带给我的。是的。所以费耶阿本德说过，你知道，除其他外，你几乎必须有一种宗教般的信念才能推翻一个范式。所以彼得·沃伊特为了对抗弦理论而武装得恰到好处，因为他对一个替代理论有宗教般的信念，他愿意为此赴汤蹈火。所以你和我就像，“弦理论提出了很多主张，它不可证伪，他们已经搞了40年了，看起来很政治化，你知道，它似乎不太有说服力。”就像，我不知道。我对此了解不多，人们说它的数学很美。我想，宇宙真的由那么复杂的数学构成的吗？我不知道，也许是，也许不是。你知道，但我没有一个可以为之赴汤蹈火的山头。你知道，我并不真的在乎弦理论是好是坏。所以我不会因为我觉得它蠢就去推翻它。而彼得·沃伊特，他在乎。他有仇要报，他有利害关系。他有……你应该说，“哇，多么骄傲高贵的战士。”他是那种可以……因为当他推倒它时，会有人说，“嗯，彼得，你的理论是对的。”那不是……但他不知道那个，对吧？那才是神奇的地方。我知道，但这太难了，对吧？他们还说，你永远不应该见你的英雄。我的意思是，感觉就像……哦不不，你不应该在没读费耶阿-本德之前见你的英雄。我想那可能是……如果我见到费耶阿-本德，我可能会想，“哦我的天，他……他可能有太多的个人问题，以至于……”他现在已经去世了。是的，这是真的。我们不要谈论死者，他们无法为自己辩护。我第一次见到Nasa时，我是个超级……我现在仍然是鲍勃·迪伦的超级粉丝。Nasa在我们关系的第一年里，就一直在告诉我，教我鲍勃·迪伦作为一个人是多么的混蛋。他就是个玩弄女性的，你知道，一文不值的怪物，他的哲学和智慧是破产的。这……我实际上最后赢回了很多地盘。你看，我只是觉得你必须带着一点保留来看待这些事情。我不知道这是否部分……不，不是带着一点保留。不，是用爱，用一颗宽大的心。这太神奇了。人们为了做点事需要付出什么。你知道，我……我总是在想，如果我要拍一部电影，我会拍一部关于一个悲伤的、超重的、没人喜欢的、在生活中挣扎的人的电影，但拍得如此充满爱意，你知道，这个人，你知道，是个怪人。而且人们尝试过，我看过几部像这样的电影。你看过《魔鬼与丹尼尔·约翰斯顿》吗？我记得推荐过。这基本上就是电影的情节。是真的吗？是的，他是个……他是个音乐家，他开始创作这种非常奇怪、过度真诚的诗意音乐，自己制作唱片，用录音机录下来，结果变得非常有名，但后来世界把他撕碎了。这是一个非常……我认为这是一个非常有趣的原型。是的，你知道，是的。所以像彼得·沃伊特这样的人，在我的世界里是英雄。</w:t>
      </w:r>
    </w:p>
    <w:p>
      <w:pPr>
        <w:pStyle w:val="BodyText"/>
      </w:pPr>
      <w:r>
        <w:t xml:space="preserve">但“真信”（true belief）是这一切中心一个非常有趣的特征。我不太确定如何拥有一个中心没有某种“真信”的世界。因为你必须有一些人们同意作为起点的事情。我们这个时代的科学有很多这样的单元。你知道，我想，我希望我们正在走向一个拥有万亿人口或万亿智能实体的世界。他们拥有一套核心信念的可能性很低。我想如果，你知道，万亿个生命体有一百万种信念，那会非常棒。你不认为为了能够来回交流，而不会因为永恒冲突的种子而分裂，必须有一些共同的信念吗？我的意思是，有一些……因为我们生活的宇宙的这个局部角落，三维几何表现得相当明显。是的，你知道，有几件事。但然后你就有了……Cthulhu的信徒们突然插话了。是的，是的，是的。你知道，我正在看一片海洋，没有人对水有共识。所以就像……有些事情看起来很明显，但没有，你知道，关于水的统一场论。这不就是彼得森（Peterson）关于需要一个核心神话的全部观点吗？就像，一个文化如果没有某种共同的神话基础结构，就无法真正维持下去，我们都……或者说世界是虚拟的，我们能同意这一点吗？就像，我们都活在自己的脑海里，世界只是我们都集体认同的那些想法。嗯，我的意思是，很多人从我们生活的世界得到相当一致的输入。我……我基本上是一个模拟理论的怀疑者。而且，你知道，我们的大脑在我们的头脑里，我们和击中我们眼球的光子之间有传感器，或者什么的。我不认为这那么重要。就像，我们……我不是模拟理论的支持者，我不是想说那个。我只是说，我们都有点活在自己的脑海里。我们都有点活在自己的脑海里，但是输入和输出的带宽实际上相当高，我们和世界连接得很好，我们得到相对……一个盲人显然得到的刺激和有视力的人很不一样。但我们有一个共同的计算基底，所以即使输入不同，它表现得也相当相似。但你知道，这就像，我们有很多共同点，仅仅是因为我们生活的世界，物理世界。是的，物理世界，然后是那种计算世界。就像，我也不真的相信你必须有身体才能聪明，因为，你知道，不能四处走动的盲人也可以变得非常聪明。你知道，有些……需要……他们仍然有身体。是的，但他们没有得到太多输入或输出。你知道，这就像……有些人，我只是对……你用相对较少的输入就能变得多聪明感到非常惊讶。事实上，你知道，人类，我们认为我们得到很多输入，但我们看不到我们视觉领域的大部分。甚至更有趣的是，我们的大脑模拟了我们视觉领域的大部分，让它看起来我们处在一个一致的世界里，这真的很棒。</w:t>
      </w:r>
    </w:p>
    <w:p>
      <w:pPr>
        <w:pStyle w:val="BodyText"/>
      </w:pPr>
      <w:r>
        <w:t xml:space="preserve">哦，好吧。我有一个想法，想和你试试，关于“真信”和这些共享神话的必要性。我认为《圣经》的编写作为对那个时代非常有价值的神话的凝聚，具有重要的意义。它基本上是一套规则和原则，足够包容，相对容易遵循，并且在让人们为了完成伟大的事情而合作方面非常有效。它被写成……它是那个时代的产物，是那个环境的产物。它有点像是对数千年来流传的想法进行过滤，形成一个在接下来，比如说1600年里都很有用的连贯文件，直到启蒙运动时期，人们开始思考不同的事情。它仍然作为一个原型书籍存在。你可以把犹太-基督教……就像希伯来和犹太世界放进那个篮子里，你也可以把穆斯林世界放进那个篮子里。它们是这些总括性的原则。我看着我们现在生活的世界，认为环境变化太大了，我们正经历一个必须创作新神话的时代，为未来重新定义这个“真信”叙事，以便我们能够正常运作。就像……我们和一个叫安德烈·戈麦斯·阿姆松（Andre Gomez Amson）的人谈过意识的本质，他研究迷幻体验。他在研究DMT体验时发现了一个现象，有时人们会看到被称为“复制者”的东西，那是视觉领域中的一个模式，一旦你看到它，它就会试图接管一切，并使其完全符合那个相同的形状和过程。他称那些为“复制者”。然后还有其他的模式，它们在视觉领域中是离散和多样的。探索性的。再说一遍？也许是探索性的。是的，探索性的和合作性的，并且以某种方式和谐共存，但它们不试图接管。所以他称之为“团队意识”。我就想，我认为存在某种原则，可以让团队意识以一种令人愉悦、和谐且超级有效的方式共同运作。我感觉《圣经》在某种程度上就像是创造一种有效团队意识的心理技术。随着时间的推移，它发展到了成为一个团队复制者的地方，就像，一切都必须遵循这些非常非常严格的规则，但它下面的环境已经改变了。所以我想知道……我在科幻小说的背景下思考这个问题，就像科幻经典。思考现代科幻小说很少有像这次技术革命之前写的那些那样有影响力。我想知道，科幻小说中关于我们如何与技术互动，关于我们正在建设的世界以及常见的失败点的想法，是否就是这种……原始神话，这种未来的原始“真信”集合。</w:t>
      </w:r>
    </w:p>
    <w:p>
      <w:pPr>
        <w:pStyle w:val="BodyText"/>
      </w:pPr>
      <w:r>
        <w:t xml:space="preserve">是的，所以你刚才说了大概25件事。让我试着拆解几件。我希望你记了笔记，因为我没有。就像……所以，是的，有……你知道，乔丹和我聊了很多关于《圣经》的话题，它……你知道，作为西方文化中的一个实体，一种信仰。现在，我要指出几件事。大多数基督徒从未非常认真地读过《圣经》。大多数基督徒对《圣经》的了解，其实并不是《圣经》里的内容，而是别人对《圣经》的解读。所以，就像，牧师和那些研究它并真正感兴趣的人会解释它。你知道，就像，一些核心故事只有两段话，但却有数百万字的解说，而且你可以就那些故事写出很多不同的数百万字。有些故事有很好的锚点。但它真的……这是一个有趣的现象。就像，《圣经》在某种程度上是元叙事，因为它是一个文化背景、口述历史和书面历史的锚点，并被不断阐述。在像基督教这样的东西里，他们可能有相同的核心经文，但不同基督教派的信仰体系相当多样。你知道，它们也与政治信仰相联系，比如加尔文主义，你知道，还有更多的部落文化和家庭文化。你知道，所以它非常多样化。可以说它很灵活。然后人们有不同的信仰，因为我……我和乔纳森·佩吉（Jonathan Pageau）和乔丹做过一期播客。之后，我本来想……我本来想开个玩笑，我可能不该说这样的话，但乔纳森相信上帝，乔丹相信你应该相信上帝，而我生活在上帝的世界里。我觉得我比他们俩的评判心都少。就像，我真的对世界如何运作很感兴趣，但我对世界的大多数理解和信念都处在一种“待定”状态。你知道，我不会说“这必须是这样”。就像，乔丹会说，“你需要专注于一个更高的东西。”我想，“嗯，有时候我会，有时候我只是盯着海洋看。”我……我不知道。就像，我知道在一个组织里有一个明确的目标是组织人们的好方法。就像，人们……我喜欢在特斯拉和苹果工作，部分原因是因为两家公司的CEO都有非常明确的目标。你知道，他们谈了很多。那不是一句话。但特斯拉有一句话，你知道，“加速世界向可持续能源的转型。”所以，你知道，那就是为什么你有汽车、电池、太阳能电池板和充电器。你知道，那就是我们为什么造座椅。如果你的目标是可持续能源，你为什么要去造座椅？嗯，如果座椅很糟糕，没人会买车。它是一个有导向性的结构，非常简单。史蒂夫·乔布斯想要，你知道，电脑美观、易用、轻薄。更轻很多，也更薄很多，你应该真的在这方面下功夫。你知道，他……他对他的几个坚持非常强迫症，但这也为组织澄清了方向。然后，就像，他……你知道，他有一些非常棒的名言，比如，“如果你想要的只是钱，你会得到你应得的，那就是一无所有。”这澄清了整个组织为什么我们要做事。你知道，没有不同组件的投资回报率，而是，“这是否服务于制造一台漂亮电脑的目标？”因为他的信念是，如果我们造出好东西，人们会愿意付钱。他会收费……</w:t>
      </w:r>
    </w:p>
    <w:p>
      <w:pPr>
        <w:pStyle w:val="BodyText"/>
      </w:pPr>
      <w:r>
        <w:t xml:space="preserve">这些口号在我们讲述的宇宙学故事中也会大放异彩。就像，“加速向可持续能源的转型”，我想，“液态太阳，搞定。”乔布斯的那个对宇宙学家来说也完美。是的，是的。所以，是的，所以导向性的信念非常重要，有时它们会在局部出现。许多信念与《圣经》相关联，但《圣经》也像一个几乎是人们用来……它是一个护身符，代表某些信念。你知道，“这是我的世界观和我在其中的位置，你应该相信它，因为它在《圣经》里。”然后你读《圣经》，就像，“这不在《圣经》里啊。”</w:t>
      </w:r>
    </w:p>
    <w:p>
      <w:pPr>
        <w:pStyle w:val="BodyText"/>
      </w:pPr>
      <w:r>
        <w:t xml:space="preserve">我们能有一个新的吗？我想那是在Nasa的某篇……文章里。嗯，所以，有趣的是，佛教的核心信仰实际上很小，但关于它的文字却更多。你知道，《圣经》，你知道，所以你可以说，如果你的《圣经》很薄，你就会有很多解释。如果你的《圣经》很厚，你的解释就少了，但也许它就没那么灵活了。所以，关于科幻小说的有趣之处在于，你知道，当这个教会……在1800年代和1900年代开始演变时，人们开始想象未来。然后，未来超越了大多数人的想象。所以当你想象未来时，就像，你正在创造这个空间，这真的很有趣。你也有更多的自由去创造这个空间，创造其中的原型，并以某种有意义的方式将其固定下来，对吧？我最近读了两本阿西莫夫的书，小时候觉得很迷人，现在看来有点乏味和说教。就像， blah blah blah blah blah blah。不，他是在一个空荡荡的空间里填满了物体，你第一次读到那些物体时，你会觉得，“这太酷了。”如果你有这个、这个和这个，就会发生什么。是的，我从没想过那个。所以他们发明了物体，发明了互动，发明了它们的口号。现在我周围都是物体，它们比他想的要复杂得多，互动也是真实的。而他说的，就像，嗯，他描述了三件事和它们的互动，嗯，三件事里有两件是错的，它们的互动也远非我亲身经历的那样。你知道，这有点像，他感觉就像，你知道，第53本津巴布韦旅游指南，但他的视力不太好，他也没去过所有地方。就像，你知道，但，但他是谁？他很棒。他写了上百本书，他描述了没人去过的领域，他想象了各种各样的事情。所以，哪个才是真的？是同样的话语，过去具有深刻的意义，而现在，你知道，平平无奇。然后人们仍然会很高兴地说，“嗯，阿西莫夫就是最重要的科幻作家。”他确实是。但你今天不会读它们。你今天为什么要读它们？《黑客帝国》有……这更有趣。是的，《黑客帝国》真的很有趣。至少在第一部电影的前半部分，它有一些持久力，关于红药丸、蓝药丸。它的核心思想是，他们用人来获取能量，这太蠢了。如果……显然，最初的情节是他们用人来实际成为那个模拟，他们，你知道，拉拢你的大脑来创造矩阵。那就有趣多了。是的，我想他们需要……他们需要在矩阵的构建核心有一个人性元素。就像，实际上指出……那会更有趣。就像，外星人来到这里，然后用，你知道，基本上是骗我们用我们的大脑来制造矩阵。但我可以用沙子和碳制造出更多的计算能力。就像，就像……我们会看到的。我告诉过你我的理论，地球讽刺地是由制造一台非常大的计算机所需的确切材料构成的。你会那么说。哦，这在维基百科里。这不是我的错。这是观察性的。就像，电脑字面上是由氧、硅、铝和一些痕量金属制成的。去维基百科查查，地球最上面100英里是氧、硅、铝和一些痕量金属。这太完美了。就像，这是真的。如果你要设计一个由元素构成的球，去制造一台非常大的计算机，那它就是地球。再说一遍，这只是观察性的。我不知道为什么会这样。这只是一个事实。</w:t>
      </w:r>
    </w:p>
    <w:p>
      <w:pPr>
        <w:pStyle w:val="BodyText"/>
      </w:pPr>
      <w:r>
        <w:t xml:space="preserve">我的意思是，好吧，但如果你看人类发展，我觉得……我回答了你的任何问题吗？我想你回答了20个问题中的2个。是的，大多数……我的运作方式是，我只是把一堆东西放在桌子上，然后我们随遇而安。我说，“好吧。”但这与“真信”的想法和需要某种东西来引导人们走向比过去更好的未来的想法有关。因为我确实认为那是人类生存的终极必要性。那也是我们在这里所做事情的终极目标，也就是……让科学变得比以前更好，在费耶阿本德的科学无政府主义的意义上，能够同时思考不止一个想法，更少的部落主义，更少的这种零和博弈。我就想，道德文本曾经是人类对齐的原则，它们似乎没有在处理我们今天面临的问题，这让我非常着迷。而且没有一种……我没有看到一种自然的感觉。乔丹会严重不同意，首先会皱眉。我们生活在一个非常有趣的宗教领域，可以说。所以，你知道，基督教……那是一个电磁场还是……是的，是的，那是个……嗯，我认为电磁场是基础性的重要，但我是个电子工程师，所以我会这么想。不，只是想想，你知道，主要的几大宗教。这显然是，你知道，毫米级的浅薄。但基督徒，总的来说，相信上帝和救赎。而犹太教，几乎是与上帝的争论。就像，如果你，你知道，如果你和信教并研究过的犹太人交谈，它非常……有很多关于上帝的意义、生命的意义、我……你知道，这真的很有趣。在伊斯兰教中，我……我告诉我的一个穆斯林朋友，你知道，这几乎就像是对上帝的忠诚和对家庭的忠诚。他说，“我也会这么说。”然后印度教徒相信一切。儒家是一种基于规则的信仰。而佛教徒真的什么都不信。嗯，但这就是我……我看到你的一些关于神秘主义的对话，有趣的是，真正对“无”有深刻的信仰，其中有一种自由，它会带你超越，你知道，这就像一种深切的意愿，放弃你所有的假设，去获得一种更高的理解，并最终与上帝连接，或者意识到你就是上帝。所以那些是非常不同的事情。就像，在……你知道，人类，你知道，积极地，你知道，在现代宗教出现之前，我们有万物有灵论和上帝，你知道，有点像具象化的神，他们几乎像英雄一样的神，和……来自万神殿的众神。印度教徒很酷，因为他们保留了他们的万神殿，但他们实际上在核心有一种对更统一的上帝的深刻信仰。他们是过渡性的，你知道，或者说他们是一个大宗教。而且一些宗教有转型性的信仰作为其一部分。比如基督教，有些基督教派别非常强调耶稣是你通往灵性生活旅程中的转型伙伴。然后还有其他宗教，就是，你知道，跪下，你知道，坐下，跪下，做这个，做那个。它是一套基于这个的规则，你知道。所以在宗教本身内部，有探索。但在更高层次上，大的宗教实际上锚定了一些相当不同的想法。而且，这个东西，就像我说过的，大多数书中，你知道，只有一小部分是宗教的实际文本或文化。你不能随便给一群陌生人一本《圣经》，然后说他们现在就有基督教信仰了。因为基督徒的信仰实际上是，你知道，我想说，对我来说，《圣</w:t>
      </w:r>
      <w:r>
        <w:t xml:space="preserve"> </w:t>
      </w:r>
      <w:r>
        <w:t xml:space="preserve">经》一直更像一个护身符，而不是一本指导手册。这是一个复杂的事情。然后人们，你知道，就像我能开玩笑说，你知道，我们雇人时，人们是为了我工作，而不是为了钱。偶尔有人做工作选择时，两份工作，一份是好工作，一份薪水更高。他们选了薪水更高的那份，然后总是很痛苦，总是后悔。然后，你知道，有时候人们选了更有意义的工作，我得说服他们，为什么从长远来看，做这份工作会让他们赚更多的钱。</w:t>
      </w:r>
    </w:p>
    <w:p>
      <w:pPr>
        <w:pStyle w:val="BodyText"/>
      </w:pPr>
      <w:r>
        <w:t xml:space="preserve">我想这对每个人都是如此，除了律师。嗯，我知道律师和医生，他们通过成为自己领域的专家，做着完全相同的事情，赚的钱多得多。我哥哥多年前问，“为什么律师赚的钱更多？”我说，“你听听你自己，你总是在寻找新项目，你想学新东西。”就像，你不会去找一个离婚律师，然后他们说，“哇，离婚，我喜欢！这是我的第一个案子，我真的想了解离婚。”你知道，你不会这么做。或者一个庭审律师，“你打过多少场官司？”“不知道，这是我的第一场，会很有趣的。”工程师们总是那样想，对吧？</w:t>
      </w:r>
    </w:p>
    <w:p>
      <w:pPr>
        <w:pStyle w:val="BodyText"/>
      </w:pPr>
      <w:r>
        <w:t xml:space="preserve">我想说的是，律师们似乎把他们的奖金和薪水看作是他们在实践的艺术形式中至高无上的标志。我觉得这几乎就像一个读数。在某个点上，这真的与钱无关。我也会做一点那个。我赚钱部分是为了记分。我父亲说，“他们给你的钱不够多，他们就不会尊重你。”但我并不真的在乎。我也不知道该怎么处理钱。反正，我穿的都是T恤和破烂。所以我不是那种人。但是，但是，再说一遍，是的，当然。但你确实有很酷的画和海景。是的，我知道怎么谈判。</w:t>
      </w:r>
    </w:p>
    <w:p>
      <w:pPr>
        <w:pStyle w:val="BodyText"/>
      </w:pPr>
      <w:r>
        <w:t xml:space="preserve">好的，快速打断一下，请考虑访问我们的Patreon页面，看看你是否能支持这个播客继续下去，并确保我们有更多的时间和资源投入到制作比你现在听到的更好的版本。所以去patreon.com/demystifysci看看吧，我们那儿见。</w:t>
      </w:r>
    </w:p>
    <w:p>
      <w:pPr>
        <w:pStyle w:val="BodyText"/>
      </w:pPr>
      <w:r>
        <w:t xml:space="preserve">你刚才说了一些关于所有这些不同体系的非常有趣的话。所以，如果你纵观现代历史，你会发现所有这些不同的影响范围都带着它们自己的一套原则，比如“与上帝的争论”，这种“对上帝的忠诚”。那不是我的话，那是一个犹太朋友说的，“嗯，是的，我们正在和上帝争论。”我想，“哇。”你知道，如果你去过以色列，我见过很多喜欢争论的人。他们甚至告诉我，“我们喜欢你，Jim。所以我们才为每件事和你争吵。如果我们不喜欢你，我们才懒得理你。”我一直试图向Shiloh解释，我跟他争论是因为我爱他，但他……我想他来自挪威学派，在那里争论不是……他们家还说俄语，所以我完全不知道。听起来好像每个人随时都准备要了对方的命。嗯，我们是，说清楚点。</w:t>
      </w:r>
    </w:p>
    <w:p>
      <w:pPr>
        <w:pStyle w:val="BodyText"/>
      </w:pPr>
      <w:r>
        <w:t xml:space="preserve">所以有所有这些不同的看待世界的方式，以及你如何看待世界的规则集。我认为这实际上……这在历史上对每个领域（sphere）的文化产物都起到了关键和非常有价值的作用。所以当你展望未来，你说，“一万亿人有一百万种不同的信仰体系”，我就想，这难道不就是根本上的“对齐”（alignment）问题吗？试图找出某种核心的信念集，让人们能够合作。</w:t>
      </w:r>
    </w:p>
    <w:p>
      <w:pPr>
        <w:pStyle w:val="BodyText"/>
      </w:pPr>
      <w:r>
        <w:t xml:space="preserve">他们为什么会合作？我的意思是，因为他们对齐了，对吧？因为如果你……但他们为什么会对齐？就像，我希望彼得·沃伊特（Peter Woit）的宗教能成长、繁荣，你知道，把它推向他能达到的最远的地方。是的，但他有一个原则，他在某种意义上是对齐的，即有一个理解宇宙的使命，我们有做这件事的规则集。如果你从一个不同的……一大堆……是的，人们认为他是错的，那很好。那很好，但仍然有一部分……你希望他们……我认为当他们参与一个项目时，功能最好。就像我们经常谈论费耶阿本德。哦，但是，是的，但你说“你希望他们……”和“它功能最好”，这些都是你的假设。它们绝对是。所以我就想，你能否为为什么情况不是这样而辩护？因为我看向世界，我看到，我看到一个情况，即拥有某种统一的原则集，让你能为一个目标而努力，这是有史以来每一个成就的基础。所以请为为什么情况不是这样而辩护。</w:t>
      </w:r>
    </w:p>
    <w:p>
      <w:pPr>
        <w:pStyle w:val="BodyText"/>
      </w:pPr>
      <w:r>
        <w:t xml:space="preserve">嗯，那些真正相信牛顿物理学的人，你知道，认为科学已经终结了，他们不会，你知道，基本上不会资助任何发明了量子力学和相对论以及整个下一代理论的人。而现在的人们……是的，问题在于对齐。我……我发了我的第一条真正病毒式传播的推文，我发推文说……可能因为埃隆（Elon）的转发，但哈斯·康奈尔定律，你知道，官僚主义的铁律，你知道，官僚主义最终总是为自己服务并自我延续。所以，你知道，我偏好的世界是有许多行动者，他们之间对齐不佳，或者根本没有对齐，并且进行无尽的实验。是的，某些项目需要，你知道，一百、一千或一百万人来推进它们，但这些项目可以有非常不同的大小。但你知道，那个真正推动物理学迈出下一步的科学家，可能就是他和他的一个研究生，对齐是他最不需要的东西。如果他把他的一生都花在与现代物理学的霸权作斗争上，他将一事无成。</w:t>
      </w:r>
    </w:p>
    <w:p>
      <w:pPr>
        <w:pStyle w:val="BodyText"/>
      </w:pPr>
      <w:r>
        <w:t xml:space="preserve">但我认为，字面上所有的进步，你知道，一切都运行在……所以我相信自然曲线，你知道，它从低处开始，然后上升，然后进入平台期，然后衰退。我可以用一百种方式解释它。这是公司的生命周期，这是人的生命周期。你年轻，你成年，你成熟，你衰老，你死亡。就像，你知道，我们是季节性的生物，春夏秋冬。你想要所有……如果我有一个组织原则的话，那就是，一切都应该有它的时代。你知道，莎士比亚说过，“每个人都有他的季节。”对吧？然而，我们必须以某种方式集体做出决定，这就是民主真正的噩梦。</w:t>
      </w:r>
    </w:p>
    <w:p>
      <w:pPr>
        <w:pStyle w:val="BodyText"/>
      </w:pPr>
      <w:r>
        <w:t xml:space="preserve">嗯，就像，我愿意生活在一个集体决策更少的世界里。你知道，我不认为，你知道，我认为世界政府是个坏主意，因为那样我们就会集体做出糟糕的决定。我宁愿有，你知道，一千个国家。我们现在有150个，一千个会是更好的数字。美国和欧洲如果分成更小的部分会更好，因为那样你就能进行实验。但那样你就会有带核武器的小混混，这是个问题。是的，角落里有个小团伙。到目前为止，那还没有发生。而且，你知道，人类非常擅长跨越边界进行谈判。但当边界可以移动时，那就太棒了。你知道，就像北约被锁定太久了，然后它服务于北约的一部分，而不是其他部分。你知道，就像，变化的联盟。是的，总会有联盟，联盟应该在他们需要解决的问题的层面上是集体的。你知道，如果他们有空荡荡的地中海，那将是一个必须非常大的联盟。你知道，如果你必须阻止那颗有4%可能性撞击我们的小行星，那可能是一个世界范围的联盟。啊，那真的……我想……我能打断你一下吗？“在他们需要解决的问题的层面上是集体的。”我认为神话的理念是，需要解决的问题的层面是如此基础，以至于对存在的每一个人都有意义，它能以某种方式与他们对话。</w:t>
      </w:r>
    </w:p>
    <w:p>
      <w:pPr>
        <w:pStyle w:val="BodyText"/>
      </w:pPr>
      <w:r>
        <w:t xml:space="preserve">但最好的解决方案是个人化的。所以，我的意思是，基督教的天才之处之一就是，耶稣是你的个人救主，并带你进行一个项目。所以这是一个普世主义的愿景，带有个人主义的体验。就像每个人在道路上的位置都不同。而且，你知道，不仅如此，基督教本身也演变成了，你知道，成百上千的教派，它们在局部……就像我小时候去一个天主教堂，但我去的是一个牧师花了40年时间在印度教书的教堂。他是我见过的最开明的人。和他在一起真是太棒了。他教的东西，你知道，有点像在天主教会的背景下，但也是在一个非常有经验的人的背景下。这真的太棒了。他无法融入标准的天主教会。但当时的天主教会为像他这样的人提供了很多空间。而且，所以，那……他教什么？有可能把它归结为某种本质吗？</w:t>
      </w:r>
    </w:p>
    <w:p>
      <w:pPr>
        <w:pStyle w:val="BodyText"/>
      </w:pPr>
      <w:r>
        <w:t xml:space="preserve">所以他，你知道，他的弥撒，他会在10分钟内完成基本部分，然后从《圣经》中读一些东西，然后我们会……他会讲一个故事，我们也会进行讨论。你知道，25个人围坐一圈，这真的很有趣。有时候是他说话，有时候其他人也会说一点。你知道，尤其是福音书，你知道，牧师和……这些故事如何帮助你解释你的生活和你的过去？你知道，他们可以永远说下去。这非常有趣。这些人有非常大的目录。福音书故事本身就像是非常有趣讨论的起点。但你知道，我，作为一个，你知道，16岁的少年，我着迷了。你知道，我是一个读过不少书的16岁少年。我不是上帝或耶稣的深度信徒，但我对这个非常着迷。</w:t>
      </w:r>
    </w:p>
    <w:p>
      <w:pPr>
        <w:pStyle w:val="BodyText"/>
      </w:pPr>
      <w:r>
        <w:t xml:space="preserve">独特的……那是什么？嗯，神话作为起点，为普遍的挑战寻找个体解决方案的想法，我认为可能就是那一套“真信”。也就是说，这些是你面临的挑战，这就是我试图指出的那种东西。我……我认为存在……也许这根本不是真的，但我有一种潜藏的怀疑，即《圣经》故事被凝聚起来的技术景观，不包含我们今天面临的所有事情。</w:t>
      </w:r>
    </w:p>
    <w:p>
      <w:pPr>
        <w:pStyle w:val="BodyText"/>
      </w:pPr>
      <w:r>
        <w:t xml:space="preserve">是的，那很可能是真的。而且《圣经》本身，我的意思是，故事是关于2000年前的一个文化和社会的，它们太不一样了。是的。就像，它被解释……文本的天才之处之一是，它的极简状态创造了创造如此多新故事的能力。人们会发誓说这一切都在《圣经》里，但大部分都在他们的文化里，在他们的头脑里。所以也许“真信”不是输出，而是像一套连贯的输入，比如“这些是值得解决的事情”，这些是……甚至不是值得，而是“这些是必须解决的事情”，因为它们是宇宙的特征。从分子的几何学到人与人之间关系的几何学，再到人与技术、人与自然的关系。似乎拥有这样一套东西去思考和专注，才是导致繁荣的原因。我认为这正是人们现在着迷的事情，他们害怕人工智能会做什么，对吧？有些人很乐观，他们看向未来，觉得，“是的，电脑，太棒了。我们将会有智能朋友和我们一起出去做事。”但同时，也有一种对那意味着什么的深深恐惧。我们以前谈过这个，这可能是一种来自稀缺性的恐惧。</w:t>
      </w:r>
    </w:p>
    <w:p>
      <w:pPr>
        <w:pStyle w:val="BodyText"/>
      </w:pPr>
      <w:r>
        <w:t xml:space="preserve">稀缺性或者……是的，就像，新奇事物。我今天实际上……今天稀缺的是工作、金钱。就像，这些是街上人们……是的，食物。但，是的，工作、金钱、食物、朋友，它们本质上都是无限供应的。那是……那是我们太多组织的官僚俘获。但那不就要求一种稀缺性的神话来维持自身吗？嗯，人们……我们有一种稀缺性的神话。你知道，环保运动就是一种稀缺性的神话。完全正确。你知道，在人们相信它的程度上，他们实际上让自己的生活变得贫困。嗯，那正是我试图说的，就是……一种繁荣和……存在无尽机会的神话会更好。但是你必须，你知道……所以我的信念是什么？再说一遍，我向某人解释某事，他说，“你肯定不相信那个吧？”我说，“嗯，你知道，大概10个方程有10个未知数。”我不认为人类那么复杂，但它就像100个方程有200个未知数。所以我们是欠定的。你需要理解的事情清单实际上相当大。好吧，一件事是，人类非常有竞争力，在社会中相处的方式之一就是假装自己没有竞争力，但我们有。而且，你知道，有……你知道，马斯洛的需求层次，你有竞争力是为了获得生计，你有竞争力是为了获得地位，你有竞争力是为了获得，你知道，配偶、家庭，对吧？然后一件事，你知道，人们做的，获得地位的方式之一就是在你的本地群体中进行美德展示。对吧？所以那里有一个大的复杂系统。然后我们，你知道，作为动物，我们大部分进化成零和博弈的玩家。所以如果你得到什么，我就没有了。对吧？所以我们……我们经常检查那个。但我们并不真的生活在一个零和世界里。我们可以随心所欲地制造甜甜圈。你知道，但我们不这么做。我们表现得好像我们不能。我们建立了确保我们不能的系统。对吧？然后那创造了稀缺性。然后这些事情以各种方式相互作用，创造了一个世界，你知道，我们为什么花……就像，我有一个有趣的事情。我年轻的时候，数字设备公司（DEC）与联合劝募会（United Way）合作，那是一个大型慈善机构。他们让人做志愿者，我有一年也做了志愿者。感觉还不错。我深入了解了一下，联合劝募会把他们筹集的90%的钱都花在了筹款上。然后他们把钱给其他同样这么做的慈善机构。整个事情基本上就是一个纸牌屋。现在，我确定他们开始时不是那样的。他们开始时，你知道，一些慈善机构筹钱帮助某人。你知道，这在很多地方都出现。人们很难接受……“他们肯定不可能都在那么做吧？那所有那些贫困儿童的照片呢？”那是个摆拍。而且，你知道，他们确实做了一些那样的事。所以，人类的问题之一是，他们并不真的想在生活中，你知道，理解人类有多么具有攻击性和两面性。因为我们真的很擅长这个。对吧？我的一个朋友说，“嗯，有些线我不想越过。”你知道，“我不想让情况变成那样。”我们生活在一个关于那个的集体错觉中。那是一件困难的事情。然后在你生命的不同阶段，当你年轻的时候，你不应该担心这个。但今天，人们在很小的时候就被告知，他们正在摧毁这个星球，世界将要终结。我认为这是一个悲剧。这是一个50岁的人的问题，而不是一个5岁的人的问题。人们认为，“嗯，但人们应该在成长过程中知道那个。”你知道，我认为，你知道，那是个错误的态度。如果你对此是认真的，你不应该开着你的SUV去参加关于拯救世界的游行。但那不是发生的事情。就像，人们非常……很多事情的发生都很有趣。你知道，所以，是的。所以我认为有一些……我不会称之为信念，而是，你知道，对我们是谁，我们生活的世界，我们如何进化，那个进化机制创造了什么，以及，你知道，再说一遍，我会说我相信博弈论，因为我看到人们一直在玩游戏，并为产出进行优化。有些游戏产生更多的产出，有些游戏产生更少的产出。这自然地筛选了这个领域。因为你可以说，“为什么这个信念很普遍？”嗯，因为很多原因，它对很多人都有效。就像，“为什么弦理论能以如此疯狂的方式持续这么久？”因为它产生了大量的资金、大量的学生、大量的想法、大量的发表论文、大量的辩论、大量的……以及生活、家庭和成功等级。就像，你必须理解所有这些事情，才能解释为什么弦理论，你知道，也许它是对的，也许是错的，也许，你知道，他们将会有突破。我不知道。就像，我知道……但是，你知道，50年的弦理论压制了其他类型的科学家，他们确实是这么做的，这有很好的记录。但它最初是怎么存在的？嗯，你知道，你得从，“人类是谁？”开始。你知道，他们有多大的竞争力？他们有多聪明？他们有多两面性？欺骗别人的最好方法就是欺骗自己。因为那样你就不在撒谎了。</w:t>
      </w:r>
    </w:p>
    <w:p>
      <w:pPr>
        <w:pStyle w:val="BodyText"/>
      </w:pPr>
      <w:r>
        <w:t xml:space="preserve">那正是我要说的，就是……他们真的很擅长那个。这个竞争可以被重新导向，对吧？你可以把竞争导向他人，这实际上最小化了你的相似性。或者把竞争导向自己，这最大化了相似性。但那是什么……你将要重新导向其他人的那个不可抗力是什么？不，我们生活在一个博弈论的世界里，思想相互竞争，它们也有生命周期。就像，你知道，弦理论需要很长时间才能消亡。因为，你知道，有人说过，你知道，上升时间和下降时间总是相似的。所以它花了30年才达到这个状态，它不会在五年内消失。所以那些事情有一种对称性。</w:t>
      </w:r>
    </w:p>
    <w:p>
      <w:pPr>
        <w:pStyle w:val="BodyText"/>
      </w:pPr>
      <w:r>
        <w:t xml:space="preserve">但那些事情也有一种时尚和风格。是的，是的，是的。那是100个方程有100个未知数。我想那正是我试图……那是我……对。戈登·贝尔（Gordon Bell）是数字设备公司的首席技术官，他说过一句非常聪明的话。他告诉我们，“不要浪费你的生命去阻止坏事，只管让好事发生。”</w:t>
      </w:r>
    </w:p>
    <w:p>
      <w:pPr>
        <w:pStyle w:val="BodyText"/>
      </w:pPr>
      <w:r>
        <w:t xml:space="preserve">是的，绝对的，绝对的。但这是一种信念，就像，在某些地方你必须阻止坏事，但大多数时候，你知道，让好事发生更有效。因为，你知道，好事实际上是生成性的，能带人前进。而坏事浪费人们的时间和精力。但有些事情就是有了自己的生命。你知道，就像现代物理学充满了……死胡同项目，比如类星体、黑洞、暗能量、弦理论和粒子……就像，它字面上变成了，你知道，物理学的反克莱默（inverse Kramer）。你知道，这真是太疯狂了。而科学的传统之一就是在你提出新思想之前，拆除旧思想。</w:t>
      </w:r>
    </w:p>
    <w:p>
      <w:pPr>
        <w:pStyle w:val="BodyText"/>
      </w:pPr>
      <w:r>
        <w:t xml:space="preserve">是的，那是美德信号之一。“看我们，通过建立这个新的弦理论研究中心，拆除旧思想，这个中心将重构……证明引力子是有效的。”所以那字面上就像，所有的思想都被用来服务于，你知道，那个东西。所以这非常……科学家会很高兴地告诉你，你必须相信科学。而我们的核心信念之一是不要相信任何东西。</w:t>
      </w:r>
    </w:p>
    <w:p>
      <w:pPr>
        <w:pStyle w:val="BodyText"/>
      </w:pPr>
      <w:r>
        <w:t xml:space="preserve">对吧？我不知道是不是“不要相信任何东西”，也许是，“任何东西都要带着一定程度的……或者说，怀疑。”但就像，“相信过程”，也许是其中的某个点。它是一个过程，它从来不是一个你试图达到的点。但正如你所说，大多数人不仅相信过程，他们甚至不想知道反事实。我的意思是，托马斯·库恩（Thomas Kuhn）的书和费耶阿本德的书之所以如此重要，是因为他们指出，你知道，科学的原则——有数据生成理论，生成实验，我们不断更新我们的理论，那又生成新的实验——这是不正确的。就像我们，你知道，那台生成测试的机器，只找到你正在寻找的东西。人类非常擅长忽略异常现象。然后人们读了库恩的书，然后他们说，“我现在理解科学了。”然后他们继续做他们正在做的事情。他们不会回到办公室……我读费耶阿本德的书时，我读了它，它具有毁灭性。然后我又读了一遍，部分原因是我以为我已经是一个理解这一点的人了。我读了那本书，我就想，“我离这个水平还差得远呢。”</w:t>
      </w:r>
    </w:p>
    <w:p>
      <w:pPr>
        <w:pStyle w:val="BodyText"/>
      </w:pPr>
      <w:r>
        <w:t xml:space="preserve">你读那本书的时候多大？我大概是……六八年前吧。啊，有意思。然后一些有趣的东西。你知道，我喜欢这个，你知道，这个概念。就像，我们局部宇宙的三个基本原理是不确定性原理、不完备性定理和可证明性问题。你说，“嗯，你不认为不确定性原理只是基于光的波长的测量误差吗？”你的例子是什么？就像朝一个足球扔一块石头来测量它的位置。我当时想，我以为那是基础性的。对吧？你就像，“你不认为……”但这让我想起杰瑞·加西亚（Jerry Garcia）的那句话，他是我最喜欢的吉他手。有人问他，“你有什么局限吗？”他说，“我学到的一切，我知道的一切，我弹奏过的一切。”对吧？但很难把那作为中心信念。</w:t>
      </w:r>
    </w:p>
    <w:p>
      <w:pPr>
        <w:pStyle w:val="BodyText"/>
      </w:pPr>
      <w:r>
        <w:t xml:space="preserve">是吗？我只是不明白那个。就像，那……我想这又回到了谦逊的想法上。也许这是一种……但你说，“你不认为……”你用了这个词，“我们应该能够改变一些东西。”但那……那是一个源于你没有质疑的信念的陈述。我向你保证那是真的。但我认为，当你着手建造某样东西时，你必须想出一套“真信”。人们可以选择接受或不接受。但我必须看向世界，如果我正在为能够改变、创造一种看待宇宙如何运作的新方式而规划路线，以这种松散的方式，那么我必须相信，有可能基于一些客观价值来招募人们加入那个视角。就像，整个故事……这里有一个我听过很多次的核心信念，“宇宙没有义务让你理解它。”就像，那是个非常糟糕的信念。就像，那会直接把你引向虚无。对吧？但是，那个核心信念，“你应该天生具有怀疑精神，并试图理解别人告诉你的事情，而不是仅仅因为博士告诉你的就相信它”，这似乎是一个非常有成效的信念。我不相信这些是价值中立的。</w:t>
      </w:r>
    </w:p>
    <w:p>
      <w:pPr>
        <w:pStyle w:val="BodyText"/>
      </w:pPr>
      <w:r>
        <w:t xml:space="preserve">但往上一点，就是……所以我可以相信，我喜欢做的事情之一就是弄清楚事情和学习新东西。事实证明，我也喜欢学习那些能颠覆我理解的东西。所以发现不确定性原理是一个测量问题，这很有趣。而且，顺便说一句，没有人同意那个。我说，顺便说一句，没有人同意那个。所以，问问……但，但我不介意。所以对我来说，那是围绕那个信念的创造性张力的一部分。它就像，我可能仍然相信它，但那幅图景是对那个想法的一个巨大增强。而且我认为，宇宙实际上可能无法被理解，以及……理解它的时间总是……这些都是假设，这实际上是对我理解事物使命的一种增强。我对此没问题。</w:t>
      </w:r>
    </w:p>
    <w:p>
      <w:pPr>
        <w:pStyle w:val="BodyText"/>
      </w:pPr>
      <w:r>
        <w:t xml:space="preserve">当然。但我认为，“理解宇宙”这个想法也是一个抽象层，它远高于我们所处的地面层，以至于我们在要求一些……它是全能的，它是神一般的，以至于我有点像，“嗯，那似乎……那似乎与‘目标是尽可能多地理解事物，并对理解一切极其复杂的新生过程是一个白日梦的可能性保持开放’这个想法完全一致。”我就想，这两件事可以共存。因为你尽你所能地向前推进。如果你有这套智能朋友……</w:t>
      </w:r>
    </w:p>
    <w:p>
      <w:pPr>
        <w:pStyle w:val="BodyText"/>
      </w:pPr>
      <w:r>
        <w:t xml:space="preserve">这里有一个信念：你应该在严肃和白日梦之间保持大概50/50的平衡。是的。如果你在，你知道，脚踏实地的追求和白日梦之间有同等的平衡，我想你可能会……所以那可能是我的一个核心信念。</w:t>
      </w:r>
    </w:p>
    <w:p>
      <w:pPr>
        <w:pStyle w:val="BodyText"/>
      </w:pPr>
      <w:r>
        <w:t xml:space="preserve">而且我认为，“你将能够改变”或“我将能够改变”任何人的想法，这不是我追求的。这不是像，“哦，我要出去，然后我会说，‘你知道，你这么想，你应该换个想法。’”我认为方法更像是，“嘿，这是一个地方，如果你愿意，你可以换个想法。”</w:t>
      </w:r>
    </w:p>
    <w:p>
      <w:pPr>
        <w:pStyle w:val="BodyText"/>
      </w:pPr>
      <w:r>
        <w:t xml:space="preserve">是的，那是一个很好的思考的地方，你知道，创造……作为一名工程师和一个项目负责人，我是一个实用主义者。所以我一直都在改变人们的信念体系。那是我的工作。所以，然后，这真的很有趣。人类喜欢朝向一个值得称赞的目标。部分是因为其中有意义，部分是因为我们就是为此设计的。这里有一个肮脏的小伎俩。你有两组，比如50个人，其中一组是，你知道，顽固的怀疑论者，非常有知识。另一组是容易上当受骗的。他们互相开战，谁会赢？那些容易上当受骗的家伙。因为老板会说，“我们一起冲锋，赢了！”而怀疑论者会退后一步说，“你先请。”所以人类在合作和协作方面有深层的架构，你知道，超越了明显的利益和可能的伤害。所以，所以我们从对齐中获得意义，在这些事情中，这真的很有趣。这也是……这也是人类为什么经常陷入不真实，或者可能客观上对他们有害的大型集体信念的原因之一。对吧？但反过来说，它也是一种超能力。我们就是这样能够协作的。所以现在你有一个进化的特征，它既是创造惊人好处的力量，因为协作，也历史上有一个相当大的错误函数。然后，我非常意识到这一点，因为，你知道，我在英特尔有一个一万人的团队为我工作，我能感觉到他们朝着好的目标对齐，几乎是一种，你知道，心灵感应的方式。你知道，而且我能，你知道，而且你可以看到，当一群人开始朝着真正有用和好的事情对齐时，能量会改善，他们的士气会更好，他们会变得更有效率。这不仅仅是一件事，你知道，一万人很多。所以那技术上是一千个十人团队。然后，你知道，大概有50到100个，你知道，在更操作层面上混乱组织的团队。人类擅长那种事情。就像，我们天生擅长组织成十人团队，因为那是家庭规模。和50到150人的团队，因为那是一个部落。就像，而且你可以说很多关于他们应该做什么或可以做什么的事情，但有一个，有一个操作系统，一个，你知道，进化的。我想，我个人观察是进化的，我没有证据。但是，嗯，但也有方法去理解和使用那个。然后，你知道，对此有点“元认知”是很有趣的，谈论那如何运作，为什么一起工作，你知道，有意义并增加价值，但也谈论问题。所以那，你知道，我们的设计导致我们走向弦理论和暗物质，你知道，那种项目，那种，可以说，有点失控的项目，因为它是……</w:t>
      </w:r>
    </w:p>
    <w:p>
      <w:pPr>
        <w:pStyle w:val="BodyText"/>
      </w:pPr>
      <w:r>
        <w:t xml:space="preserve">你能多说说那种一万人对齐的感觉吗？我能想象到的最接近的事情是在现场表演音乐，你可以切实地感觉到整个房间因为一些好事情的发生而锁定在一起。那是我经历过的最接近的了。我想，是的，那很……我想那很接近。所以……我在以色列做过一次演讲，我们为一个项目完工举行了庆祝活动。他们租了一个体育场。你知道，大概有6、7千名员工到场，还带了家人。就像，体育场里可能有，我们说有一万人。我在最后一刻被要求做个演讲。我就想，你对一万人说什么？然后我想，我希望他们听，鼓掌，安静下来，然后欢呼。我做到了。你说了什么？那太棒了。那真是太棒了。然后我从舞台上走下来，在场地前面是我的一支团队，他们交付了这个正在庆祝的项目。他们简直是……你知道，人非常兴奋的时候，你知道，眼睛会有点呆滞，你知道，他们都是大个子，他们在拍我的背。那是一种……那是一种非常奇妙的感觉。这部分是靠……大量的辛勤工作、调试、一些争吵，你知道，解雇了一些人，就像，你知道，这些事情都很复杂。而且你必须在人们所在的地方与他们会面，同时也要给他们，你知道，一些可以相信的东西，那就是……你知道，再说一遍，就像，我……我非常感兴趣这些行为如何表现出来。然后我认为有一些非常普遍的事情。就像，我们为什么集体听音乐，我们为什么……有很多事情我们想出了如何去做，就像那样。你知道，当它好的时候，它很美。同样地，这种现象也导致了，你知道，可怕的灾难。既有，你知道，那种，你知道，让每个人都变成愤世嫉俗者的类型，也有那种，你知道，造成实际伤害的类型。你必须对这些事情有相当深入的理解。现在，我从中得出的部分信念是，我不喜欢 overarching 的大系统，因为当太多人做同样的事情，并且开始失控时，反作用力是什么？一个拥有一千个国家的世界，在我看来是一件非常好的事情。由小的子结构构成的国家是好的。你知道，如果我是国王，我会在某个时候，你知道，增加对大型实体的税收，这样当你变得太大时，就有一个很高的激励去分裂。而今天，当你变大时，你可以用你的，你知道，能力去收购其他东西，变得更大。我不认为那是一件好事。</w:t>
      </w:r>
    </w:p>
    <w:p>
      <w:pPr>
        <w:pStyle w:val="BodyText"/>
      </w:pPr>
      <w:r>
        <w:t xml:space="preserve">在艺术领域也有类似的情况，对吧？当乐队开始在体育场演出时，他们通常已经过了他们的巅峰期。而且他们失去了，你知道，一些最好的艺术家，甚至在音乐之外，比如你想到像梵高这样的人。我不知道，我有更多的音乐类比，因为我离那个更近。但就像，一些这些不知名的人，他们在相对较小的观众群中去世，他们真的只是在不断地、不断地、不断地推动。而达到那个规模之后，似乎就让人们放松下来了。</w:t>
      </w:r>
    </w:p>
    <w:p>
      <w:pPr>
        <w:pStyle w:val="BodyText"/>
      </w:pPr>
      <w:r>
        <w:t xml:space="preserve">是的，人类，你知道，只有少数人能在大规模上运作。而大多数人，那会让他们变得某种程度上疯狂。</w:t>
      </w:r>
    </w:p>
    <w:p>
      <w:pPr>
        <w:pStyle w:val="BodyText"/>
      </w:pPr>
      <w:r>
        <w:t xml:space="preserve">我认为人们真的想以任何可能的方式实现永生。而产生越来越大的、都以某个项目为中心的人群，无论是弦理论，还是建造金字塔，还是建造计算机，在某种程度上都是试图将我们自己永远地载入史册。我……我不一定认为那是一个坏的冲动，因为那似乎是支撑几乎所有成就的冲动。就像，我不认为牛顿完全与让人听他的想法和创造历史脱节。如果他不在乎，他就不会给皇家学会写信，他就不会把自己塑造成他那样的角色。所以我认为，追求永生，但同时拥抱死亡，是我们在这里试图构建的一部分。那就是，存在某种运动，某种运动，或者形状，或者构象，或者随便你怎么称呼它，你想要创造的，它在很长一段时间内都是有效的。但你也必须拥抱这样一个想法，即每个实际上符合那个构象的想法、人或社会的体现，最终都会分崩离析，必须有其他东西来取代它们。</w:t>
      </w:r>
    </w:p>
    <w:p>
      <w:pPr>
        <w:pStyle w:val="BodyText"/>
      </w:pPr>
      <w:r>
        <w:t xml:space="preserve">曼陀罗。是佛教的曼陀罗，对吧？我的意思是，是的。就像，这是……这是我认为我们试图构建的东西。不是一个我们到达的地方，或者我们喜欢，“我们已经解决了所有这些问题，我们理解了宇宙，现在我们可以专注于其他问题了。”而是更多地培养这样一种想法，即你会取得成就，你会想出想法，但那些想法 inherently 会在任何建立在其之上的东西的重压下崩溃和瓦解。而且没有人的思想可以被改变。它只是这样一个过程，为种子被播种提供空间，就像肥沃的土壤，这样其他东西就可以生长，然后凋零、腐烂，为其他东西创造新的肥沃土壤。这样你就不会有那些只是干枯的骨架，试图抓住一些拼命想要逝去的东西。</w:t>
      </w:r>
    </w:p>
    <w:p>
      <w:pPr>
        <w:pStyle w:val="BodyText"/>
      </w:pPr>
      <w:r>
        <w:t xml:space="preserve">首先，我认为思想一直在改变。你知道，我的工作就是改变人们的思想。但你和很多年轻人一起工作。就像，我认为你独特地处在一个……哦不，是……人们……嗯，有些人决定在某个年龄就不再改变了。你知道，有些人就是那样。但你知道，我让一些相当年长的人改变了。你必须给他们一条路。对吧？我们举几个例子。首先，我认为人们的思想一直在改变。你做的事情之一就是在合适的层次上创造思想集。所以，再说一遍，我们一直在谈论物理学，这是一个非常好的例子。所以，你知道，机械宇宙是一套非常连贯的想法，对很多事情都很有用。但它周围充满了异常现象。然后，你知道，发生的一件真正令人难以置信的事情是，随着电磁场理论的发展，它在某种程度上是可预测的机械的，但它根植于原子物理学，并深入到量子物理学。而且它产生了复杂的系统，磁波与电波垂直，这导致了非常有趣的现象。然后质子、电子以及一切如何工作、波长和不确定性原理。所以，你知道，电磁场理论开始引起这种范式转变，也让人们能够进行测量，然后他们偶然发现了光电效应、黑体辐射和一大堆东西。然后，关于不确定性原理的真正伟大之处在于，作为一个简单的想法，它是一个如此巨大的范式转变，它在机械宇宙之外创造了如此多的空间。对我来说，它……它很美。它在某种意义上是美丽的，因为它创造了一个比机械宇宙大得多的范式。你知道，我是在……你知道，高等微积分、电磁场理论和其他一些仍然有这种，你知道，就像，微积分是基于，你知道，趋向于无穷大或零的微分的，就像，有很多……就像，它本身就是一个范式转变，需要很多年才能掌握。而量子力学是某种不同类型的东西。而且，无论它是否真实，你知道，它如何应用，你知道，理论如何演变。再说一遍，我不是物理学家，但作为一个范式转变，它是一个非常大的想法。对吧？然后，你知道，托马斯·库恩的，你知道，书，我大概25年前读过。但费耶阿本德就像，你知道，天啊……托马斯·库恩很酷，就像，“是的，我就是这么想的。”因为人们说他们懂科学，但他们没意识到，就像，你知道，人们说，“嗯，上面的物理学家，他们真的很聪明，他们真的知道怎么回事。”就像，“真的吗？”你知道，在有记录的5000年物理学史中，他们几乎在所有事情上都错了，几乎所有时间都是。对吧？现在，其中一些是实用的、有用的，他们很久以前就建了桥，他们在罗马时代发明了比现代水泥更好的水泥。你知道，谁知道呢？对吧？这些是……你知道，超级有趣。但范式很有趣。</w:t>
      </w:r>
    </w:p>
    <w:p>
      <w:pPr>
        <w:pStyle w:val="BodyText"/>
      </w:pPr>
      <w:r>
        <w:t xml:space="preserve">所以，当前的范式，就像，再说一遍，我喜欢和你们聊天，是因为，就像，现代科学范式说，“最小化……最小化错误面。”就像，当你发表一篇论文时，尽可能多地使用公认的东西，这样你出错的可能性就最小。就像，那是个糟糕的想法。我想，创造一个范式，一个费耶阿本德规模的范式，即你想要写的论文，你知道，将新思想与其他思想融会贯通，并为新事物提供空间。任务不是因为一个小小的测量结果稍差就把它毙掉，因为费耶阿本德解释了为什么会这样，旧机器的旧测量结果在很长一段时间内都比新机器在更好的范式中的结果要好。就像，那将是一个非常有用的范式转变。那将是创造一个地方的一部分，你知道，或者，你知道，对于那些理解得很差的东西，比如，太阳。我们如何……我们如何说一个伟大的科学家将对至少20个不相容的理论有很好的理解？对吧？而且，也许你是等离子体太阳的专家，或者液体太阳，或者，你知道，电磁太阳。你知道，那……那是一件美好的事情。但是，你知道，因为推倒等离子体太阳而获得地位，这应该让你成为一个糟糕的科学家。因为好的科学家会很好地理解它们所有，给你一个细致入微的解释，说明这个能解释什么，不能解释什么。然后你就可以说，“嗯，就像，我对这个整体的信念是，我认为这个想法错得更少。”对吧？或者“这个想法实际上错得更多，但它让我能以一种非常有趣的方式进入这个特定领域。”就像，那将是一个非常有趣的范式。然后我们就不会有……你知道，然后有人可以说，“我认为应该有一个统一场论。”你知道，我个人怀疑它。就像，或者我……我认为宇宙的参数是，它……它有点大。就像，而且，你知道，也许史蒂芬·沃尔夫勒姆是对的，它会看起来更像一套程序或者更大的东西。你知道，或者，或者也许它需要在一个不同的数学空间中解决。你知道，对电子工程师来说，就像，从时域到频域的范式转变是惊人的。因为你把一个计算起来棘手复杂的东西，变得实际上很容易计算，而且实际上很直观。就像，哇。是的。那是一个不了解场的数学家的发明。就像，那是一个被应用的数学发明。那是一件很棒的事情。所以，一个科学，你知道，大概有10个像这样的想法，可以帮助创造这个非常有趣的空间。</w:t>
      </w:r>
    </w:p>
    <w:p>
      <w:pPr>
        <w:pStyle w:val="BodyText"/>
      </w:pPr>
      <w:r>
        <w:t xml:space="preserve">你认为……那个想法……这就是我为什么感兴趣。就像，我喜欢读那本关于结构化水的书，因为它有很多非常酷的解释。但更有趣的是，你可以想象对其中许多进行研究项目，去学习一些东西。而不是说，“水不可能那样工作，那太蠢了。”嗯，现在，你，你什么都不知道。而且，你对云为什么会漂浮的解释看起来很可笑。云真的很重。就像，它们为什么会漂浮？你知道，它们充满了水。当水落下时，它很重。它就像，重达数吨。它不是因为轻而漂浮，而是因为它被某种东西撑着而漂浮。对吧？</w:t>
      </w:r>
    </w:p>
    <w:p>
      <w:pPr>
        <w:pStyle w:val="BodyText"/>
      </w:pPr>
      <w:r>
        <w:t xml:space="preserve">你认为那种激励探索而不是破坏竞争思想的想法，也可以在地缘政治上应用吗？比如，未来会不会有一个世界，我们不那么关心摧毁竞争经济体或暗杀世界领导人，而只是……</w:t>
      </w:r>
    </w:p>
    <w:p>
      <w:pPr>
        <w:pStyle w:val="BodyText"/>
      </w:pPr>
      <w:r>
        <w:t xml:space="preserve">嗯，美国是一个联邦制的，你知道，宪法。就像，开国元勋们非常明确地表示，大部分权力应该由各州掌握。就像，我们慢慢地演变成一个官僚结构，或者，你知道，联邦政府，尤其是行政部门，是无所不知、无所不见的。但那实际上不是宪法。就像，这个国家字面上就是被设计成许多小州，可以进行独立的实验。你知道，所以……嗯，那里的观察是官僚俘获的规则。对吧？以及官僚主义的铁律，即官僚主义慢慢增长，然后为自己服务。所以，对此的反驳是，所有系统都必须终结。你知道，莎士比亚说过，“每个人都有他的季节。”</w:t>
      </w:r>
    </w:p>
    <w:p>
      <w:pPr>
        <w:pStyle w:val="BodyText"/>
      </w:pPr>
      <w:r>
        <w:t xml:space="preserve">嗯，我注意到现在正在发生一些特别奇怪的事情。因为，你知道，我们在美国换了政党。而且，一直有很多工作在搞清楚国外发生了什么样的官僚主义勾当，并试图……哦，抱歉，不是国外，是国内。很多官僚主义勾当，尤其是情报行动，近年来都针对美国人民。他们对此非常不舒服。但奇怪的是，我看到关注点在于，“哦，我们不应该对我们自己的人民做那种破坏性的事情，但对其他国家做就没问题。”</w:t>
      </w:r>
    </w:p>
    <w:p>
      <w:pPr>
        <w:pStyle w:val="BodyText"/>
      </w:pPr>
      <w:r>
        <w:t xml:space="preserve">我知道，这……这不对。而且，但是……嗯，我年纪够大了。所以，我有一些年轻的朋友，他们会说，“左派是这样，左派是那样。”嗯，所以我记得当右派，你知道，基于谎言发动了多场战争。在那之前，当左派政府射杀了大学生，并在公共电视上殴打抗议者。所以，你知道，高层的赌注是，你掌权多久了？我祖父在我年轻时给我的政治建议是，“把那些混蛋赶出去。”你知道，最初的比尔·克林顿是个相当不错的总统。他作为一个左派，是一个政府改革者。你知道，他还会吹萨克斯管。他可能……他会吹萨克斯管吗？他吹得好吗？我不知道。还不错，还不错，还不错。是的。所以他是个角色。但后来，你知道，他们掌权了很长时间。正如他们所说，权力导致腐败。我就不那么喜欢他了。但是，嗯，所有那些的重生现在真的很有趣。美国，就像，在国际层面上，这是一个更长远的事情。你知道，第一次世界大战前的美国不是一个强国，但在思想、资源和人民方面是一个富裕的国家。但到第二次世界大战结束时，它成了一个庞然大物。然后又在朝鲜战争和越南战争中惨败，这是另一个，你知道，事物的循环。是的，美国需要一次大规模的重置。现任政府说他们想摆脱干涉别国事务，但他们是否会这么做，我不知道。就像，你知道，有很多钱的人，他们有很多杠杆去干涉别人的事务，利用它。你知道，谁会……需要相当持续的努力才能重置那个。我们并不生活在一个有另一个……你知道，另一个强国在积极地，你知道，反对我们的世界里。就像中国，中国有点像，但他们也在做生意，他们自己也有很多问题。你知道，俄罗斯似乎在衰落，这很可悲，因为那是世界上最伟大的人民之一。中国人也是。这些事情会如何发展，你知道，今天的新闻头条，50年后会怎么解读，或者未来10年会发生什么，真的很难说。这，你知道，就像我说的，你知道，今天有一种动态，你知道，步履蹒跚的左派，你知道，他们老了，他们掌权太久了，有明显的腐败。你知道，但当我，你知道，我是在80年代和90年代长大的，我从头到尾读了《大西洋月刊》和《新共和》。他们是局外人，因为共和党掌权了很长时间。你知道，人们可以争论克林顿是民主党人，但他也有……他从中间派的角色来发挥作用，因为我们有里根、布什、克林顿，你知道，又是布什。对于一个右翼中间派来说，那是很多年的权力。然后突然翻转了。</w:t>
      </w:r>
    </w:p>
    <w:p>
      <w:pPr>
        <w:pStyle w:val="BodyText"/>
      </w:pPr>
      <w:r>
        <w:t xml:space="preserve">我认为所有这些中都有一点建议，或者至少是一些关于方向的洞察，那就是反对权力的过度，无论那是应用于科学，还是应用于政府。这实际上是我一直感到非常安心的事情。因为当左派掌权时，我看到很多人批评他们。然后另一个政党上台，有一部分人对此有一种非常残酷的、幸灾乐祸的喜悦，看到向更……公开挥舞那种权力的转变。但我真正尊重的很多人实际上在看着它，他们就像，“嗯，等一下。就像，目标不是庆祝残忍和恶毒，或者为了权力本身而庆祝权力。”我认为同样的事情可以作为一个基本原则应用于科学，那就是，对共识持怀疑态度。</w:t>
      </w:r>
    </w:p>
    <w:p>
      <w:pPr>
        <w:pStyle w:val="BodyText"/>
      </w:pPr>
      <w:r>
        <w:t xml:space="preserve">请允许我插一句，我们和这次会议的一些演讲者开了一个会，埃里克（Eric）说了一些非常棒的话。他……他在会议上其实没说太多，但他就像，“我们能做的最糟糕的事情，就是摆脱一个教条，然后赋予另一个教条权力。”我觉得……我没想到他会这么说，我喜欢这个。我就想，“哇，那完全正确。”</w:t>
      </w:r>
    </w:p>
    <w:p>
      <w:pPr>
        <w:pStyle w:val="BodyText"/>
      </w:pPr>
      <w:r>
        <w:t xml:space="preserve">这是埃里克·勒纳（Eric Lerner）吗？是的，他真的很有趣。因为他非常公开地拥抱一大堆不同的人，不都是……你知道，而且我……我非常喜欢，你知道，他有点像一个综合者。他有新颖的想法，但他也……他喜欢这个人的这个，那个人的那个。然后他试着把它们摆出来。他就像……他写论文时，你知道，通常会有，“这是我的理论和想法，以及，你知道，我认为的数据和原因，你们去搞清楚吧。”</w:t>
      </w:r>
    </w:p>
    <w:p>
      <w:pPr>
        <w:pStyle w:val="BodyText"/>
      </w:pPr>
      <w:r>
        <w:t xml:space="preserve">他来参加这次会议的先决条件之一是，他说，“我想要一个看望远镜的人在场，一个能……能真正为数据负责的人。”你知道，他想要一个可以与之较量的人，而不仅仅是一个玩弄数字的理论家。我觉得那真的很酷。</w:t>
      </w:r>
    </w:p>
    <w:p>
      <w:pPr>
        <w:pStyle w:val="BodyText"/>
      </w:pPr>
      <w:r>
        <w:t xml:space="preserve">是的。所以在政治问题上，你知道，所有政治的问题在于，有连贯的思想体系，然后有拥护它们的人，但然后有，你知道，他们是否真的言行一致。因为，你知道，很多政客，当你不掌权时，你提出想法。你知道，你简直是在进行一次搜寻任务，寻找一套能吸引足够多的人让你上台的想法。然后很多时候，当人们刚上台时，他们非常认同那些想法，他们真的会去做。但随着时间的推移，那些想法变成了，你知道，掌权的借口。就像，“我们帮助人民。”嗯，所有的钱都流向了筹款机构或官僚机构。就像，在新冠疫情期间，有一个大的拨款，用于，你知道，帮助因新冠而失业的人的慈善机构。几乎所有的钱都消失了。我知道好几个慈善机构，你知道，当那笔钱被批准时，他们知道他们应该得到那笔钱的份额，但他们得到的接近于零。你知道，波士顿的“大挖掘”（Big Dig）工程很有名，沿着波士顿“大挖掘”的每个城镇，他们建了这个100亿美元的隧道，都得到了一辆新的消防车。那和隧道有什么关系？什么都没有。对吧？嗯，如果隧道……水泥在那儿不让东西燃烧。你知道，就像……好的玩具……可能是水泥消防车，那是特殊的，你知道……嗯，然后，你知道，成年人，你知道，应该，你知道，我总是在想，“为什么……成年人……”你知道，就像你说的，你说了正确的话，你在做正确的事吗？但，但然后有一条线，人们不想生活在一个每个人都说一套做一套的世界里。因为那……那对你来说很辛苦。你知道，你努力工作，你想回家，处理你的家庭，而不是回家整晚担心政府在做和他们说得相反的事情。但，但有很多那样的事情。你知道，有人说，想象一个官僚机构的方式是，它是由你最坏的敌人来运行的，针对它，你知道，公开宣称的目标。对吧？那是一个困难的现象，但有很多证据支持那个。加利福尼亚州花了巨额资金在无家可归者、药物滥用和，你知道，低收入住房上。结果他们得到了更多的无家可归者、更多的药物滥用和更少的低收入住房。问题……部分问题在于，参与其中的慈善机构，你知道，如果他们真的解决了无家可归的问题，他们就会被关闭。事实上，你知道，他们没有。他们每年都变得越来越大。</w:t>
      </w:r>
    </w:p>
    <w:p>
      <w:pPr>
        <w:pStyle w:val="BodyText"/>
      </w:pPr>
      <w:r>
        <w:t xml:space="preserve">恐怕宇宙学也是一样。就像，它看起来是那样的。我不认为这一定是真的。我认为如果存在这些范式转变，还有很多工作要做。但我认为人们把它看作是耗尽了他们如此投入的工作。我想知道你是否能……想象一下这些新版本机构的激励结构，它不是那么根深蒂固。激励对同时发生的多个讨论持开放态度是什么样子的？</w:t>
      </w:r>
    </w:p>
    <w:p>
      <w:pPr>
        <w:pStyle w:val="BodyText"/>
      </w:pPr>
      <w:r>
        <w:t xml:space="preserve">我认为，你真的必须周期性地重置东西。我并不觉得那太悲伤。我实际上认为那就像……可以是一个，你知道，神话上，那是一件美好的事情。凤凰，重生，终结。但，你知道，这就像，你知道，人们说，“人类是这样进化的。”不，他们没有。没有人进化。你有你的基因组，如果你成功了，就会有更多的你。如果你不成功，你就是……你就是终点。就像，没有人进化。就像，我们今天的人，你知道，和过去的人不一样。就像，因为遗传学，无论什么原因，以一种几乎难以置信的复杂方式，产生了无尽的多样性。你知道，但就像，我们不进化。同样地，一个组织的重生，新的组织和从中产生的更好的世界，这很棒。但那些失去工作、被解雇、发现自己的毕生项目是浪费的人，这对他们来说很艰难。他们会合法地为了避免那个结局而斗争。而且，但是，再说一遍，也许有一个范式，每个人，你知道，与其在学校教孩子世界将要终结，我们应该教他们，所有组织都将终结，将会有不断的重生。你知道，作为一个年轻人，你应该想，你知道，你的第一份工作，也许你应该去世界级组织，在那里你可以学到很多技能。然后在它被关闭之前，跳到一个年轻的组织。或者也许你是那种在22岁就应该加入一家初创公司，从零开始的人。因为你就是那种头脑。你知道，然后不同类型的人会走不同的路。但每个人都会发现自己处在不同的……也许有人去一个中期的组织，然后跳到另一个中期的，再到另一个中期的。他们在职业生涯中待过五个不同的中期组织，那对他们来说是好的。就像，那将是一个，你知道，一个范式。你知道，是的，如果我是国王，我会说，所有政府组织在成立40年后都将被关闭。因为那样他们有10年时间起步，20年时间做好事，然后10年时间关闭。我说的关闭，是指建筑物被烧毁，所有存在的记录都消失。就像，必须彻底清理干净。</w:t>
      </w:r>
    </w:p>
    <w:p>
      <w:pPr>
        <w:pStyle w:val="BodyText"/>
      </w:pPr>
      <w:r>
        <w:t xml:space="preserve">你会是那个放火的人吗？哦，是的，当然。</w:t>
      </w:r>
    </w:p>
    <w:p>
      <w:pPr>
        <w:pStyle w:val="BodyText"/>
      </w:pPr>
      <w:r>
        <w:t xml:space="preserve">我的意思是，我真的想相信，有一种方法可以接触那些被困在这些机构里、抱着这些旧思想的人，一种能解除他们武装并为他们提供未来的方法。因为我个人，就像，我第二天要和一位宇宙学家谈话时，我会彻夜难眠。我知道我将不得不向他们介绍一些他们不会很舒服的想法，他们可能没怎么想过这些。这让我非常紧张地去和这些人打交道。我不想伤人心，对吧？我……我不想给人们带来那种创伤。但同时，我认识到进行这场对话是必要的。</w:t>
      </w:r>
    </w:p>
    <w:p>
      <w:pPr>
        <w:pStyle w:val="BodyText"/>
      </w:pPr>
      <w:r>
        <w:t xml:space="preserve">创伤会让你自由。所以，就像……我不得不解雇一些人，不是很多。就像，我不会吹嘘这个，但大部分是……嗯。但有时候这对团队真的很好，你必须为团队的更大利益服务。有时候这对人们真的很好。因为他们真的被困住了，他们像……你知道，猫和狗一样拼命地不想改变。然后他们被解雇了，那就是他们开始新旅程的时候。你知道，我解雇了这个家伙，不知怎的，另一个人本来应该……他甚至不为我工作，但他们决定他应该和我谈谈。我告诉他，你知道，我对他在做什么，为什么，以及为什么他们解雇他，为什么他们是对的的看法。他说，“你是第一个对我诚实的人。”我几年后见到他，我们，你知道，一起吃了晚饭，聊得很愉快，他过得很好。他需要一个大的，你知道，推动。因为他非常聪明，也非常固执。他真的想告诉别人该怎么做。他参与过两个成功的项目，他的领导力让项目成功了。而现在他在一个更聪明的团队里，他不再是那个领导者了。他是个好人，但，你知道，他让别人认同他的方式很糟糕，而且他的想法也不都是好的。我们最终解雇了他，因为，就像，你知道，得不偿失。你知道，我们为什么要为这个事和你争吵？我们都聚在一起，我们同意这是做事的方式，你还在为你的想法争吵。是的，我明白。当你手下有10个孩子为你工作，你是迄今为止最聪明的人，你的想法足以让项目成功，但现在情况不一样了。你得看清形势。</w:t>
      </w:r>
    </w:p>
    <w:p>
      <w:pPr>
        <w:pStyle w:val="BodyText"/>
      </w:pPr>
      <w:r>
        <w:t xml:space="preserve">他找到了一个更适合他特殊技能的新环境吗？我不知道。他说他做了很多反思，然后找到了另一份工作，他很高兴。顺便说一下，他也是一个很棒的父亲。你知道，我有时候周末会……他会和他的孩子们在一起。我当时就想，“多么了不起的人。他为什么不像那样和他的同事说话呢？”不知道。他是在追求地位。就像，这……但再说一遍，人类很复杂。</w:t>
      </w:r>
    </w:p>
    <w:p>
      <w:pPr>
        <w:pStyle w:val="BodyText"/>
      </w:pPr>
      <w:r>
        <w:t xml:space="preserve">我只是觉得你必须向人们展示一种不同的方式。通过这次会议，我们把所有这些宇宙学家和天体物理学家聚集在葡萄牙。你会来，你赞助了很多。所以我们正在做的，是试图创造一个作为替代方案的场所。而不是说，“你所做的一切都是错的，宇宙学必须崩溃，大爆炸理论结束了，所有这些都死了。”我们是在说，“嘿，有一些人正在聚集在一起，他们在建设未来，你可以加入我们。”就像，我们不是在进行一场关于真理何在、谁的理论是最终的“大逃杀”。这是一个发现的过程，就像，“有一种不同的做科学的方式。”这很神奇，因为我们请到节目上的每一位科学家，每一位学者，他们都说，“这真是一股清新的空气。”就像，“我不能和这样的人说话。我总是在审查我的言辞，为了那些我能说的话，这在同行评审中会怎么样。”我就想，“这是一个你可以说话的地方，人们会听你的想法，我们正在构建一些作为替代方案的东西。”在最好的情况下，它是一种能比我们活得更久的方法。不是因为我们想出了真理，而是因为我们想出了一种可以用来在未来所有时间里产生新思想的方法。存活下来的不是那个想法，而是一种态度。我认为那是可能的。</w:t>
      </w:r>
    </w:p>
    <w:p>
      <w:pPr>
        <w:pStyle w:val="BodyText"/>
      </w:pPr>
      <w:r>
        <w:t xml:space="preserve">我真的很……我真的很兴奋。我真的很喜欢这个想法。就像，有那么多好的数据和好的科学正在进行，即使是在糟糕的范式或糟糕的整体理论中。你知道，让好的部分，就像，浮上来，而，你知道，那些……你知道，不是每个想法和测量都需要成为某个基础设施的一部分。你知道，所以，能有，你知道，好的独立想法是很好的。就像，现代高分辨率的太阳表面照片，是惊人的、无法解释的、美丽的。而且，你知道，技术上，必须为为什么那仍然可能是一个等离子体表面（无论那到底意味着什么）辩护，就像，这看起来很疯狂。但反过来说，它实际上是什么，是真正非凡的。你知道，就像，我……我对那样的事情感兴趣。那就是，你知道，那就是我为什么喜欢，你知道，那个结构化水的家伙。因为他们就像，“嗯，这里有一堆导致理论的测量，又导致了实验，又导致了一些很酷的事情。”在书里他说，“然后这些实验，我们可以解释四分之三，这个我们完全不知道为什么是这样。”它就在书里。我喜欢它。就像，“哇。”所以你有一个理论，你没有说，“我就把这部分省略掉吧。”我和Sam Zulu一起工作，他读了很多论文。他说，你总能看出他们什么时候在篡改它。因为，就像，坐标轴很奇怪。它是1/x² log(e^4t)，你知道，就像，为了让那条线看起来好看，某个地方被折磨了。要么是数据选择，要么是……而且，你知道，很多论文是不可，你知道，复制的。就像，我们复制……实际的科学论文。你知道，你有点开始……你习惯了如何读论文。就像，“这三个想法是好的，这个看起来是……他们把这个放进去是为了发表，这是教授的想法。”你知道，这就像，“哇，太复杂了。”</w:t>
      </w:r>
    </w:p>
    <w:p>
      <w:pPr>
        <w:pStyle w:val="BodyText"/>
      </w:pPr>
      <w:r>
        <w:t xml:space="preserve">请继续。但仍然，有那么多有趣的已发表的物理学和科学，尤其是在，就像，材料世界，这很惊奇。</w:t>
      </w:r>
    </w:p>
    <w:p>
      <w:pPr>
        <w:pStyle w:val="BodyText"/>
      </w:pPr>
      <w:r>
        <w:t xml:space="preserve">可能在那些地方的幕后，还有更有趣的事情发生。是的，我……我有一个疯狂的经历，就像，我在研究生院做的工作，最终确实发表在了这个高级别期刊上，等等。但其中最酷的部分，只是静静地躺在我的论文里。就像，那些真正理论性的，你知道，理论与实践交汇的想法。它们……它们太大了。你知道，就像，那是一篇关于结构化水的论文。而且，那种结构化水特定细节的表征很有趣，可以发表。但就像，它对整个生物学可能意味着什么，水如何能被用作原始生物中的信号装置，所有这些……我的意思是，没人想碰那个。它太……太庞大了。</w:t>
      </w:r>
    </w:p>
    <w:p>
      <w:pPr>
        <w:pStyle w:val="BodyText"/>
      </w:pPr>
      <w:r>
        <w:t xml:space="preserve">是的。所以那是一个……那个想法。到目前为止，那个范式……你不能发表……像AI论文，我……几年前我读了很多。他们……他们喜欢发表，你知道，他们说他们发表了东西，但他们总是省略一些东西。而且有缺失的步骤。但奇怪的是，如果你读一大堆论文，他们省略了不同的东西。所以然后你可以通过读懂字里行间来解决人们在做什么。你知道，他说了这个和这个，但他说的是这个和这个。你知道，这……这是一个非常有趣的现象。然后偶尔，你读到一些似乎是故意误导的东西。就像，“然后我们得到了这个结果。”我心想，“我有点怀疑。”但如果你相信那个，你知道，那会让你偏离一点。你知道，这……但再说一遍，人类非常有竞争力，他们在寻找优势。就像，科学界很奇怪，因为秘密有一种优势，发表的东西是地位，是另一种优势。然后优先权是一种优势。然后还有，你是否能把你的名字写在上面。就像，我的超能力之一是和人们一起工作，让他们能去做伟大的事情。对吧？我不需要我的名字写在上面。如果我不想要任何荣誉，那我就会得到很多荣誉。我在我的一生中得到了太多的荣誉了。但那是……而其他人，他们试图获得荣誉，然后没人想帮他们，然后没人给他们任何荣誉。讽刺的是，获得最多荣誉的方式是帮助别人，尽量不要获得荣誉。而且，如果有人拿了你的想法，把它放进他们的东西里，而且它一半对一半……我管那个干嘛？就像，我……我是一个工程师。就像，我是一个，你知道，我讲究实际。你知道，如果和他们一起工作，帮助他们，调试一些东西，也许给他们一个想法，也许不给，你知道，那很棒，只要我们取得进展。不是每件事都必须完美。不是每件事甚至都必须正确。就像，这是一个……这是一个有趣的现象。</w:t>
      </w:r>
    </w:p>
    <w:p>
      <w:pPr>
        <w:pStyle w:val="BodyText"/>
      </w:pPr>
      <w:r>
        <w:t xml:space="preserve">伙计，那很有趣。我没听到结尾。就像，你以前告诉过我那个，我觉得很有趣。你说，“你要么能把事情做成，要么能获得荣誉。”我……我有点在我脑子里琢磨了那个几个星期。然后听到你说你最后还是得到了所有的荣誉，这真的……</w:t>
      </w:r>
    </w:p>
    <w:p>
      <w:pPr>
        <w:pStyle w:val="BodyText"/>
      </w:pPr>
      <w:r>
        <w:t xml:space="preserve">人们会很高兴地告诉你，“Jim做了这个，Jim做了那个。”这就像，你知道，我和这个团队一起工作。你知道，20个家伙在做这个，他们遇到了一些问题。其中一个问题是这个家伙试图在团队里推一个想法，结果把事情搞砸了。你知道，我……你知道，我反对这个，支持那个，调试了这个，给了这个家伙一个拥抱。你知道，然后他们就像……我的一个朋友说，“我们其实不知道Jim做了什么，但他做的每件事都成功了。”这有点……实际上，我喜欢的名言是约翰·博伊德（John Boyd）的，他……他是美国陆军机动作战的奠基人之一，一个研究战争和，你知道，事情如何完成的学生。他说，“你必须决定，你是想‘成事’（do something），还是想‘成名’（be somebody）。”对吧？因为如果你想成名，那你就会去发表论文，你的名字会出现在上面，你会获得荣誉。你知道，而我们的一些英雄，比如爱因斯坦，你知道，他们显然是成名的人。但他们不是通过想成名而成名的。他们是通过，你知道，在一个房间里坐了20年，写了几篇论文而成名的。我很早就发现，每当有人来找我，说，“我需要做什么步骤才能升职？”他们注定会失败。因为他们不再试图做正确的事情，或者找出今天最好的事情是什么，或者想办法帮助别人。他们有一个清单要完成。然后当世界变化，问题摇摆不定时，他们有一半时间都脱离了轨道。那……那是一件很困难的事情。</w:t>
      </w:r>
    </w:p>
    <w:p>
      <w:pPr>
        <w:pStyle w:val="BodyText"/>
      </w:pPr>
      <w:r>
        <w:t xml:space="preserve">我认为……有一些非常……但讽刺的是，讽刺的是，你可以通过帮助很多其他人而获得大量的荣誉。你只需要有效率。</w:t>
      </w:r>
    </w:p>
    <w:p>
      <w:pPr>
        <w:pStyle w:val="BodyText"/>
      </w:pPr>
      <w:r>
        <w:t xml:space="preserve">寻求成为催化剂，而不一定是那个做所有事情的人，这其中有非常明智的地方。</w:t>
      </w:r>
    </w:p>
    <w:p>
      <w:pPr>
        <w:pStyle w:val="BodyText"/>
      </w:pPr>
      <w:r>
        <w:t xml:space="preserve">我甚至不寻求成为催化剂。我是一个以任务为导向的人。就像，你知道，有时候是催化剂，有时候是调试者，有时候我必须亲自动手，有时候我必须退后一步，有时候我必须雇人，有时候我必须去搞定政治上的掩护，好让这些家伙能完成他们的工作。我不在乎。就像，那……你知道，想要完成任务，那很重要。你知道，想要弄清楚事情，我认为那很重要。想要帮助别人，就像，我……我喜欢帮助别人。当有人来找你，说，“过去两年和你一起工作很棒，我学到了很多。”那真的很有回报。就像，那太棒了。就像，我不得不，你知道……所以我喜欢那么做。但它真的不可预测。就像，有人说，“我真的想向你学习。”然后他们就什么都没学到。而有些家伙悄悄地，你知道，和你一起工作，最后他说，“伙计，我从你身上学到了好多。”我就想，“我们从来没谈过那个啊。”他说，“不，我听了你说的话。你知道，你只是和我开会，你知道，你在描述发生的这件事，它真的触动了我。”而且，真的……我都不记得你在那个房间里了。他说，“我记得你在那儿。”就像，是的，是的。一旦你的意图开始试图得到一个，你知道，除了任务之外的结果，它就开始失败了。这太疯狂了。</w:t>
      </w:r>
    </w:p>
    <w:p>
      <w:pPr>
        <w:pStyle w:val="BodyText"/>
      </w:pPr>
      <w:r>
        <w:t xml:space="preserve">因为那是……人们评价艺术的顶点，本质上是为了真实性。就像，在艺术界，或写作界，或音乐界，你能成为的最糟糕的东西，就是一个投机取巧的人，对吧？那种有点……追逐某种……为了取悦尽可能多的人而进行的某种“竞次”。是的，但然后，你知道，一旦一些人出名了，他们就会说，“你能多做点那个吗？”你知道，而且，你知道，这就像，你知道，宇宙的深层本质是，一切的讽刺。你的黑暗面会达到你想要的反面。你知道，如果你想成名，你必须试着不成名。你知道，你必须，你知道，这就像，几乎你打算的一切都会倒退。就像，有一个游戏……那个的原因是……我实际上得走了。我意识到我们一直在聊，我约了人吃晚饭。</w:t>
      </w:r>
    </w:p>
    <w:p>
      <w:pPr>
        <w:pStyle w:val="BodyText"/>
      </w:pPr>
      <w:r>
        <w:t xml:space="preserve">没关系，伙计。谢谢你来玩。和你一起总是很愉快，Jim。谢谢你们，我真的很享受和你们交谈。就像，我真的很兴奋这次会议。就像，嗯，你知道，但就像，我们第一次谈的时候，我就想，“天啊，如果能把我最喜欢的五个科学家聚在一个房间里，那我会多兴奋啊。”而你居然认识他们所有人，还和他们聊过。所以，所以对我来说，这就像一个无耻的，你知道，对我来说会很有趣的事情。但是，那个……那个为人们创造一个可以，你知道，能够谈论想法而不用担心被……只是找到，你知道……嗯，有一些很酷的事情可以思考，有一些事情可以是对的，你知道……那个，而且……是的，而且我发现，你知道，这就像，我没想到我的，你知道，世界观会被一个关于朝一个足球扔石头的有趣比喻给粉碎。你知道，而且，那……那有点神奇，那种事情会发生。能找到对那种旅程感兴趣的人，真的很有趣。</w:t>
      </w:r>
    </w:p>
    <w:p>
      <w:pPr>
        <w:pStyle w:val="BodyText"/>
      </w:pPr>
      <w:r>
        <w:t xml:space="preserve">我想感觉是相互的。是的，我们非常感谢你的帮助，让这一切成为可能。我们非常期待今年夏天和你一起玩。还有任何想加入我们的人，门票还在卖。所以我们试着保持小规模，但如果你想今年夏天在葡萄牙加入我们，6月12日到16日，还有时间。大家记下日历。是的，我会在那里。会很有趣的。好的。好的，Jim，晚餐愉快。再见，各位。再见。</w:t>
      </w:r>
    </w:p>
    <w:p>
      <w:r>
        <w:pict>
          <v:rect style="width:0;height:1.5pt" o:hralign="center" o:hrstd="t" o:hr="t"/>
        </w:pict>
      </w:r>
    </w:p>
    <w:bookmarkEnd w:id="161"/>
    <w:bookmarkEnd w:id="162"/>
    <w:bookmarkStart w:id="176" w:name="readitlater-19-03-31"/>
    <w:p>
      <w:pPr>
        <w:pStyle w:val="Heading1"/>
      </w:pPr>
      <w:r>
        <w:t xml:space="preserve">ReadItLater 19-03-31</w:t>
      </w:r>
    </w:p>
    <w:p>
      <w:pPr>
        <w:pStyle w:val="FirstParagraph"/>
      </w:pPr>
      <w:r>
        <w:t xml:space="preserve">好的，这是对视频《Context Engineering for Agents》的详细文字和图表解读。</w:t>
      </w:r>
    </w:p>
    <w:p>
      <w:r>
        <w:pict>
          <v:rect style="width:0;height:1.5pt" o:hralign="center" o:hrstd="t" o:hr="t"/>
        </w:pict>
      </w:r>
    </w:p>
    <w:bookmarkStart w:id="175" w:name="视频核心内容概述"/>
    <w:p>
      <w:pPr>
        <w:pStyle w:val="Heading2"/>
      </w:pPr>
      <w:r>
        <w:t xml:space="preserve">视频核心内容概述</w:t>
      </w:r>
    </w:p>
    <w:p>
      <w:pPr>
        <w:pStyle w:val="FirstParagraph"/>
      </w:pPr>
      <w:r>
        <w:t xml:space="preserve">该视频由 LangChain 的 Lance 主讲，系统地介绍了“上下文工程（Context Engineering）”这一概念，尤其是在构建 AI 代理（Agents）时的重要性。视频的核心论点是，上下文工程是构建高效、可靠代理的关键技能，它超越了传统的“提示工程（Prompt Engineering）”。视频将上下文工程的方法论归纳为四大核心策略：</w:t>
      </w:r>
      <w:r>
        <w:rPr>
          <w:bCs/>
          <w:b/>
        </w:rPr>
        <w:t xml:space="preserve">写入（Write）、选择（Select）、压缩（Compress）和隔离（Isolate）</w:t>
      </w:r>
      <w:r>
        <w:t xml:space="preserve">，并结合多个业界知名代理（如 Anthropic、Cognition 的研究）的实例，解释了这些策略的具体应用。最后，视频阐述了 LangChain 的</w:t>
      </w:r>
      <w:r>
        <w:t xml:space="preserve"> </w:t>
      </w:r>
      <w:r>
        <w:rPr>
          <w:rStyle w:val="VerbatimChar"/>
        </w:rPr>
        <w:t xml:space="preserve">LangGraph</w:t>
      </w:r>
      <w:r>
        <w:t xml:space="preserve"> </w:t>
      </w:r>
      <w:r>
        <w:t xml:space="preserve">框架如何为这四大策略提供原生支持。</w:t>
      </w:r>
    </w:p>
    <w:p>
      <w:r>
        <w:pict>
          <v:rect style="width:0;height:1.5pt" o:hralign="center" o:hrstd="t" o:hr="t"/>
        </w:pict>
      </w:r>
    </w:p>
    <w:bookmarkStart w:id="166" w:name="一-什么是上下文工程"/>
    <w:p>
      <w:pPr>
        <w:pStyle w:val="Heading3"/>
      </w:pPr>
      <w:r>
        <w:t xml:space="preserve">一、 什么是上下文工程？</w:t>
      </w:r>
    </w:p>
    <w:p>
      <w:pPr>
        <w:pStyle w:val="FirstParagraph"/>
      </w:pPr>
      <w:r>
        <w:rPr>
          <w:bCs/>
          <w:b/>
        </w:rPr>
        <w:t xml:space="preserve">主讲人发言</w:t>
      </w:r>
      <w:r>
        <w:t xml:space="preserve">：</w:t>
      </w:r>
    </w:p>
    <w:p>
      <w:pPr>
        <w:pStyle w:val="BlockText"/>
      </w:pPr>
      <w:r>
        <w:t xml:space="preserve">“你可能最近听过‘上下文工程’这个词。它很好地概括了我们在构建代理时所做的许多不同的事情。当然，代理需要上下文来执行任务，比如指令、外部知识以及工具调用的反馈。</w:t>
      </w:r>
      <w:r>
        <w:rPr>
          <w:bCs/>
          <w:b/>
        </w:rPr>
        <w:t xml:space="preserve">上下文工程，就是一门在代理运行轨迹的每一步，用恰到好处的信息来填充上下文窗口的艺术和科学。</w:t>
      </w:r>
      <w:r>
        <w:t xml:space="preserve">”</w:t>
      </w:r>
    </w:p>
    <w:p>
      <w:pPr>
        <w:pStyle w:val="FirstParagraph"/>
      </w:pPr>
      <w:r>
        <w:rPr>
          <w:bCs/>
          <w:b/>
        </w:rPr>
        <w:t xml:space="preserve">视频内容解读</w:t>
      </w:r>
      <w:r>
        <w:t xml:space="preserve">：</w:t>
      </w:r>
    </w:p>
    <w:p>
      <w:pPr>
        <w:pStyle w:val="BodyText"/>
      </w:pPr>
      <w:r>
        <w:t xml:space="preserve">视频开篇首先定义了上下文工程的核心。它强调，与简单地给 LLM 一个提示不同，构建复杂的代理需要在其运行的每一步动态地、智能地管理其“工作记忆”（即上下文窗口）。</w:t>
      </w:r>
    </w:p>
    <w:bookmarkStart w:id="163" w:name="X90f3f2626061f71b0c87a9724abe6bde1292eb1"/>
    <w:p>
      <w:pPr>
        <w:pStyle w:val="Heading4"/>
      </w:pPr>
      <w:r>
        <w:t xml:space="preserve">1. 上下文工程的定义与起源</w:t>
      </w:r>
    </w:p>
    <w:p>
      <w:pPr>
        <w:pStyle w:val="FirstParagraph"/>
      </w:pPr>
      <w:r>
        <w:t xml:space="preserve">视频引用了两位行业领袖的观点来阐述“上下文工程”的由来和重要性。</w:t>
      </w:r>
    </w:p>
    <w:p>
      <w:pPr>
        <w:numPr>
          <w:ilvl w:val="0"/>
          <w:numId w:val="1120"/>
        </w:numPr>
      </w:pPr>
      <w:r>
        <w:rPr>
          <w:bCs/>
          <w:b/>
        </w:rPr>
        <w:t xml:space="preserve">Tobi Lütke (Shopify CEO)</w:t>
      </w:r>
      <w:r>
        <w:t xml:space="preserve"> </w:t>
      </w:r>
      <w:r>
        <w:t xml:space="preserve">的推文：</w:t>
      </w:r>
    </w:p>
    <w:p>
      <w:pPr>
        <w:numPr>
          <w:ilvl w:val="1"/>
          <w:numId w:val="1121"/>
        </w:numPr>
        <w:pStyle w:val="Compact"/>
      </w:pPr>
      <w:r>
        <w:t xml:space="preserve">他更喜欢“上下文工程”而非“提示工程”。</w:t>
      </w:r>
    </w:p>
    <w:p>
      <w:pPr>
        <w:numPr>
          <w:ilvl w:val="1"/>
          <w:numId w:val="1121"/>
        </w:numPr>
        <w:pStyle w:val="Compact"/>
      </w:pPr>
      <w:r>
        <w:t xml:space="preserve">它更好地描述了核心技能：为任务提供所有上下文，使其能够被 LLM 合理解决的艺术。</w:t>
      </w:r>
    </w:p>
    <w:p>
      <w:pPr>
        <w:numPr>
          <w:ilvl w:val="0"/>
          <w:numId w:val="1120"/>
        </w:numPr>
      </w:pPr>
      <w:r>
        <w:rPr>
          <w:bCs/>
          <w:b/>
        </w:rPr>
        <w:t xml:space="preserve">Andrej Karpathy (前 OpenAI、Tesla AI 负责人)</w:t>
      </w:r>
      <w:r>
        <w:t xml:space="preserve"> </w:t>
      </w:r>
      <w:r>
        <w:t xml:space="preserve">的推文：</w:t>
      </w:r>
    </w:p>
    <w:p>
      <w:pPr>
        <w:numPr>
          <w:ilvl w:val="1"/>
          <w:numId w:val="1122"/>
        </w:numPr>
        <w:pStyle w:val="Compact"/>
      </w:pPr>
      <w:r>
        <w:t xml:space="preserve">他赞同 Tobi 的观点。</w:t>
      </w:r>
    </w:p>
    <w:p>
      <w:pPr>
        <w:numPr>
          <w:ilvl w:val="1"/>
          <w:numId w:val="1122"/>
        </w:numPr>
        <w:pStyle w:val="Compact"/>
      </w:pPr>
      <w:r>
        <w:t xml:space="preserve">他将上下文工程定义为：</w:t>
      </w:r>
      <w:r>
        <w:rPr>
          <w:bCs/>
          <w:b/>
        </w:rPr>
        <w:t xml:space="preserve">“在每一个工业级强度的 LLM 应用中，上下文工程是填充上下文窗口的精巧艺术和科学。”</w:t>
      </w:r>
    </w:p>
    <w:bookmarkEnd w:id="163"/>
    <w:bookmarkStart w:id="164" w:name="X7f4288e55d6dfc048554d75f8b5e7ec2da9bfdc"/>
    <w:p>
      <w:pPr>
        <w:pStyle w:val="Heading4"/>
      </w:pPr>
      <w:r>
        <w:t xml:space="preserve">2. LLM 作为操作系统的类比 (Andrej Karpathy)</w:t>
      </w:r>
    </w:p>
    <w:p>
      <w:pPr>
        <w:pStyle w:val="FirstParagraph"/>
      </w:pPr>
      <w:r>
        <w:t xml:space="preserve">视频通过一张图表和讲解，详细阐述了 Karpathy 将 LLM 类比为新型操作系统的观点，这有助于直观理解上下文工程的作用。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组件 (操作系统)</w:t>
            </w:r>
          </w:p>
        </w:tc>
        <w:tc>
          <w:tcPr/>
          <w:p>
            <w:pPr>
              <w:pStyle w:val="Compact"/>
              <w:jc w:val="left"/>
            </w:pPr>
            <w:r>
              <w:t xml:space="preserve">类比组件 (LLM)</w:t>
            </w:r>
          </w:p>
        </w:tc>
        <w:tc>
          <w:tcPr/>
          <w:p>
            <w:pPr>
              <w:pStyle w:val="Compact"/>
              <w:jc w:val="left"/>
            </w:pPr>
            <w:r>
              <w:t xml:space="preserve">描述</w:t>
            </w:r>
          </w:p>
        </w:tc>
      </w:tr>
      <w:tr>
        <w:tc>
          <w:tcPr/>
          <w:p>
            <w:pPr>
              <w:pStyle w:val="Compact"/>
              <w:jc w:val="left"/>
            </w:pPr>
            <w:r>
              <w:rPr>
                <w:bCs/>
                <w:b/>
              </w:rPr>
              <w:t xml:space="preserve">CPU</w:t>
            </w:r>
          </w:p>
        </w:tc>
        <w:tc>
          <w:tcPr/>
          <w:p>
            <w:pPr>
              <w:pStyle w:val="Compact"/>
              <w:jc w:val="left"/>
            </w:pPr>
            <w:r>
              <w:rPr>
                <w:bCs/>
                <w:b/>
              </w:rPr>
              <w:t xml:space="preserve">LLM 核心</w:t>
            </w:r>
          </w:p>
        </w:tc>
        <w:tc>
          <w:tcPr/>
          <w:p>
            <w:pPr>
              <w:pStyle w:val="Compact"/>
              <w:jc w:val="left"/>
            </w:pPr>
            <w:r>
              <w:t xml:space="preserve">负责处理和推理。</w:t>
            </w:r>
          </w:p>
        </w:tc>
      </w:tr>
      <w:tr>
        <w:tc>
          <w:tcPr/>
          <w:p>
            <w:pPr>
              <w:pStyle w:val="Compact"/>
              <w:jc w:val="left"/>
            </w:pPr>
            <w:r>
              <w:rPr>
                <w:bCs/>
                <w:b/>
              </w:rPr>
              <w:t xml:space="preserve">RAM (内存)</w:t>
            </w:r>
          </w:p>
        </w:tc>
        <w:tc>
          <w:tcPr/>
          <w:p>
            <w:pPr>
              <w:pStyle w:val="Compact"/>
              <w:jc w:val="left"/>
            </w:pPr>
            <w:r>
              <w:rPr>
                <w:bCs/>
                <w:b/>
              </w:rPr>
              <w:t xml:space="preserve">上下文窗口 (Context Window)</w:t>
            </w:r>
          </w:p>
        </w:tc>
        <w:tc>
          <w:tcPr/>
          <w:p>
            <w:pPr>
              <w:pStyle w:val="Compact"/>
              <w:jc w:val="left"/>
            </w:pPr>
            <w:r>
              <w:t xml:space="preserve">作为“工作记忆”，容量有限，处理速度快。</w:t>
            </w:r>
          </w:p>
        </w:tc>
      </w:tr>
      <w:tr>
        <w:tc>
          <w:tcPr/>
          <w:p>
            <w:pPr>
              <w:pStyle w:val="Compact"/>
              <w:jc w:val="left"/>
            </w:pPr>
            <w:r>
              <w:rPr>
                <w:bCs/>
                <w:b/>
              </w:rPr>
              <w:t xml:space="preserve">内存管理</w:t>
            </w:r>
          </w:p>
        </w:tc>
        <w:tc>
          <w:tcPr/>
          <w:p>
            <w:pPr>
              <w:pStyle w:val="Compact"/>
              <w:jc w:val="left"/>
            </w:pPr>
            <w:r>
              <w:rPr>
                <w:bCs/>
                <w:b/>
              </w:rPr>
              <w:t xml:space="preserve">上下文工程 (Context Engineering)</w:t>
            </w:r>
          </w:p>
        </w:tc>
        <w:tc>
          <w:tcPr/>
          <w:p>
            <w:pPr>
              <w:pStyle w:val="Compact"/>
              <w:jc w:val="left"/>
            </w:pPr>
            <w:r>
              <w:rPr>
                <w:bCs/>
                <w:b/>
              </w:rPr>
              <w:t xml:space="preserve">核心类比</w:t>
            </w:r>
            <w:r>
              <w:t xml:space="preserve">：决定哪些信息（指令、知识、工具反馈）在何时被加载到“RAM”（上下文窗口）中。</w:t>
            </w:r>
          </w:p>
        </w:tc>
      </w:tr>
      <w:tr>
        <w:tc>
          <w:tcPr/>
          <w:p>
            <w:pPr>
              <w:pStyle w:val="Compact"/>
              <w:jc w:val="left"/>
            </w:pPr>
            <w:r>
              <w:rPr>
                <w:bCs/>
                <w:b/>
              </w:rPr>
              <w:t xml:space="preserve">外设/I/O</w:t>
            </w:r>
          </w:p>
        </w:tc>
        <w:tc>
          <w:tcPr/>
          <w:p>
            <w:pPr>
              <w:pStyle w:val="Compact"/>
              <w:jc w:val="left"/>
            </w:pPr>
            <w:r>
              <w:rPr>
                <w:bCs/>
                <w:b/>
              </w:rPr>
              <w:t xml:space="preserve">工具、文件系统、用户输入等</w:t>
            </w:r>
          </w:p>
        </w:tc>
        <w:tc>
          <w:tcPr/>
          <w:p>
            <w:pPr>
              <w:pStyle w:val="Compact"/>
              <w:jc w:val="left"/>
            </w:pPr>
            <w:r>
              <w:t xml:space="preserve">LLM 通过这些外部接口获取信息，这些信息需要通过上下文工程进行处理后才能进入上下文窗口。</w:t>
            </w:r>
          </w:p>
        </w:tc>
      </w:tr>
    </w:tbl>
    <w:bookmarkEnd w:id="164"/>
    <w:bookmarkStart w:id="165" w:name="X73abd3cc826b38e1a9bd66c414e9fadfdf7eab5"/>
    <w:p>
      <w:pPr>
        <w:pStyle w:val="Heading4"/>
      </w:pPr>
      <w:r>
        <w:t xml:space="preserve">3. 上下文的类型与代理面临的挑战</w:t>
      </w:r>
    </w:p>
    <w:p>
      <w:pPr>
        <w:pStyle w:val="FirstParagraph"/>
      </w:pPr>
      <w:r>
        <w:t xml:space="preserve">上下文工程需要管理多种信息来源：</w:t>
      </w:r>
    </w:p>
    <w:p>
      <w:pPr>
        <w:numPr>
          <w:ilvl w:val="0"/>
          <w:numId w:val="1123"/>
        </w:numPr>
        <w:pStyle w:val="Compact"/>
      </w:pPr>
      <w:r>
        <w:rPr>
          <w:bCs/>
          <w:b/>
        </w:rPr>
        <w:t xml:space="preserve">指令 (Instructions)</w:t>
      </w:r>
      <w:r>
        <w:t xml:space="preserve">: 包括系统提示、记忆、少样本示例（few-shot examples）、工具描述等。</w:t>
      </w:r>
    </w:p>
    <w:p>
      <w:pPr>
        <w:numPr>
          <w:ilvl w:val="0"/>
          <w:numId w:val="1123"/>
        </w:numPr>
        <w:pStyle w:val="Compact"/>
      </w:pPr>
      <w:r>
        <w:rPr>
          <w:bCs/>
          <w:b/>
        </w:rPr>
        <w:t xml:space="preserve">知识 (Knowledge)</w:t>
      </w:r>
      <w:r>
        <w:t xml:space="preserve">: 包括事实、从记忆中提取的信息等。</w:t>
      </w:r>
    </w:p>
    <w:p>
      <w:pPr>
        <w:numPr>
          <w:ilvl w:val="0"/>
          <w:numId w:val="1123"/>
        </w:numPr>
        <w:pStyle w:val="Compact"/>
      </w:pPr>
      <w:r>
        <w:rPr>
          <w:bCs/>
          <w:b/>
        </w:rPr>
        <w:t xml:space="preserve">工具 (Tools)</w:t>
      </w:r>
      <w:r>
        <w:t xml:space="preserve">: 来自工具调用的反馈（如 API 响应）。</w:t>
      </w:r>
    </w:p>
    <w:p>
      <w:pPr>
        <w:pStyle w:val="FirstParagraph"/>
      </w:pPr>
      <w:r>
        <w:rPr>
          <w:bCs/>
          <w:b/>
        </w:rPr>
        <w:t xml:space="preserve">挑战</w:t>
      </w:r>
      <w:r>
        <w:t xml:space="preserve">：为什么这对代理来说尤其困难？</w:t>
      </w:r>
    </w:p>
    <w:p>
      <w:pPr>
        <w:numPr>
          <w:ilvl w:val="0"/>
          <w:numId w:val="1124"/>
        </w:numPr>
        <w:pStyle w:val="Compact"/>
      </w:pPr>
      <w:r>
        <w:rPr>
          <w:bCs/>
          <w:b/>
        </w:rPr>
        <w:t xml:space="preserve">任务长期运行</w:t>
      </w:r>
      <w:r>
        <w:t xml:space="preserve">: 代理执行复杂任务时会经历多轮对话和工具调用，上下文会迅速累积。</w:t>
      </w:r>
    </w:p>
    <w:p>
      <w:pPr>
        <w:numPr>
          <w:ilvl w:val="0"/>
          <w:numId w:val="1124"/>
        </w:numPr>
        <w:pStyle w:val="Compact"/>
      </w:pPr>
      <w:r>
        <w:rPr>
          <w:bCs/>
          <w:b/>
        </w:rPr>
        <w:t xml:space="preserve">反馈信息累积</w:t>
      </w:r>
      <w:r>
        <w:t xml:space="preserve">: 每次工具调用的结果都会被添加到上下文中，导致上下文窗口迅速膨胀。</w:t>
      </w:r>
    </w:p>
    <w:p>
      <w:pPr>
        <w:pStyle w:val="FirstParagraph"/>
      </w:pPr>
      <w:r>
        <w:t xml:space="preserve">视频展示了一个流程图，说明在多轮（Turn）交互中，上下文（包括系统消息、用户输入、工具调用、工具反馈）会不断增长，最终可能超出 LLM 的处理极限。</w:t>
      </w:r>
    </w:p>
    <w:p>
      <w:pPr>
        <w:pStyle w:val="BodyText"/>
      </w:pPr>
      <w:r>
        <w:t xml:space="preserve">这会导致所谓的</w:t>
      </w:r>
      <w:r>
        <w:t xml:space="preserve"> </w:t>
      </w:r>
      <w:r>
        <w:rPr>
          <w:bCs/>
          <w:b/>
        </w:rPr>
        <w:t xml:space="preserve">“长上下文失败 (Longer Context Failures)”</w:t>
      </w:r>
      <w:r>
        <w:t xml:space="preserve">，视频引用了 Drew Breunig 的研究，列举了以下几种失败模式：</w:t>
      </w:r>
    </w:p>
    <w:p>
      <w:pPr>
        <w:numPr>
          <w:ilvl w:val="0"/>
          <w:numId w:val="1125"/>
        </w:numPr>
        <w:pStyle w:val="Compact"/>
      </w:pPr>
      <w:r>
        <w:rPr>
          <w:bCs/>
          <w:b/>
        </w:rPr>
        <w:t xml:space="preserve">上下文中毒 (Context Poisoning)</w:t>
      </w:r>
      <w:r>
        <w:t xml:space="preserve">: 错误的幻觉信息进入上下文，影响后续决策。</w:t>
      </w:r>
    </w:p>
    <w:p>
      <w:pPr>
        <w:numPr>
          <w:ilvl w:val="0"/>
          <w:numId w:val="1125"/>
        </w:numPr>
        <w:pStyle w:val="Compact"/>
      </w:pPr>
      <w:r>
        <w:rPr>
          <w:bCs/>
          <w:b/>
        </w:rPr>
        <w:t xml:space="preserve">上下文分心 (Context Distraction)</w:t>
      </w:r>
      <w:r>
        <w:t xml:space="preserve">: 过多的上下文信息淹没了核心训练数据或指令。</w:t>
      </w:r>
    </w:p>
    <w:p>
      <w:pPr>
        <w:numPr>
          <w:ilvl w:val="0"/>
          <w:numId w:val="1125"/>
        </w:numPr>
        <w:pStyle w:val="Compact"/>
      </w:pPr>
      <w:r>
        <w:rPr>
          <w:bCs/>
          <w:b/>
        </w:rPr>
        <w:t xml:space="preserve">上下文混淆 (Context Confusion)</w:t>
      </w:r>
      <w:r>
        <w:t xml:space="preserve">: 多余的上下文信息影响了最终的响应。</w:t>
      </w:r>
    </w:p>
    <w:p>
      <w:pPr>
        <w:numPr>
          <w:ilvl w:val="0"/>
          <w:numId w:val="1125"/>
        </w:numPr>
        <w:pStyle w:val="Compact"/>
      </w:pPr>
      <w:r>
        <w:rPr>
          <w:bCs/>
          <w:b/>
        </w:rPr>
        <w:t xml:space="preserve">上下文冲突 (Context Clash)</w:t>
      </w:r>
      <w:r>
        <w:t xml:space="preserve">: 上下文中的不同部分相互矛盾。</w:t>
      </w:r>
    </w:p>
    <w:p>
      <w:pPr>
        <w:pStyle w:val="FirstParagraph"/>
      </w:pPr>
      <w:r>
        <w:t xml:space="preserve">视频最后引用了 Cognition AI 的观点作为小结：</w:t>
      </w:r>
      <w:r>
        <w:rPr>
          <w:bCs/>
          <w:b/>
        </w:rPr>
        <w:t xml:space="preserve">“上下文工程实际上是工程师构建 AI 代理的头等大事。”</w:t>
      </w:r>
    </w:p>
    <w:p>
      <w:r>
        <w:pict>
          <v:rect style="width:0;height:1.5pt" o:hralign="center" o:hrstd="t" o:hr="t"/>
        </w:pict>
      </w:r>
    </w:p>
    <w:bookmarkEnd w:id="165"/>
    <w:bookmarkEnd w:id="166"/>
    <w:bookmarkStart w:id="171" w:name="二-上下文工程的四大核心策略"/>
    <w:p>
      <w:pPr>
        <w:pStyle w:val="Heading3"/>
      </w:pPr>
      <w:r>
        <w:t xml:space="preserve">二、 上下文工程的四大核心策略</w:t>
      </w:r>
    </w:p>
    <w:p>
      <w:pPr>
        <w:pStyle w:val="FirstParagraph"/>
      </w:pPr>
      <w:r>
        <w:t xml:space="preserve">视频的核心框架是将上下文工程分为四大策略，并用一张总结性的图表进行展示。</w:t>
      </w:r>
    </w:p>
    <w:bookmarkStart w:id="167" w:name="Xc301f0233a991379305c4e1581b8419da44e903"/>
    <w:p>
      <w:pPr>
        <w:pStyle w:val="Heading4"/>
      </w:pPr>
      <w:r>
        <w:t xml:space="preserve">1. 写入上下文 (Write Context)</w:t>
      </w:r>
    </w:p>
    <w:p>
      <w:pPr>
        <w:numPr>
          <w:ilvl w:val="0"/>
          <w:numId w:val="1126"/>
        </w:numPr>
        <w:pStyle w:val="Compact"/>
      </w:pPr>
      <w:r>
        <w:rPr>
          <w:bCs/>
          <w:b/>
        </w:rPr>
        <w:t xml:space="preserve">定义</w:t>
      </w:r>
      <w:r>
        <w:t xml:space="preserve">: 将上下文信息</w:t>
      </w:r>
      <w:r>
        <w:rPr>
          <w:bCs/>
          <w:b/>
        </w:rPr>
        <w:t xml:space="preserve">保存到上下文窗口之外</w:t>
      </w:r>
      <w:r>
        <w:t xml:space="preserve">，以供后续使用。</w:t>
      </w:r>
    </w:p>
    <w:p>
      <w:pPr>
        <w:numPr>
          <w:ilvl w:val="0"/>
          <w:numId w:val="1126"/>
        </w:numPr>
        <w:pStyle w:val="Compact"/>
      </w:pPr>
      <w:r>
        <w:rPr>
          <w:bCs/>
          <w:b/>
        </w:rPr>
        <w:t xml:space="preserve">类比</w:t>
      </w:r>
      <w:r>
        <w:t xml:space="preserve">: 人类解决问题时会“记笔记”和“形成记忆”。</w:t>
      </w:r>
    </w:p>
    <w:p>
      <w:pPr>
        <w:numPr>
          <w:ilvl w:val="0"/>
          <w:numId w:val="1126"/>
        </w:numPr>
        <w:pStyle w:val="Compact"/>
      </w:pPr>
      <w:r>
        <w:rPr>
          <w:bCs/>
          <w:b/>
        </w:rPr>
        <w:t xml:space="preserve">具体实现</w:t>
      </w:r>
      <w:r>
        <w:t xml:space="preserve">:</w:t>
      </w:r>
    </w:p>
    <w:p>
      <w:pPr>
        <w:numPr>
          <w:ilvl w:val="1"/>
          <w:numId w:val="1127"/>
        </w:numPr>
        <w:pStyle w:val="Compact"/>
      </w:pPr>
      <w:r>
        <w:rPr>
          <w:bCs/>
          <w:b/>
        </w:rPr>
        <w:t xml:space="preserve">暂存盘 (Scratchpad)</w:t>
      </w:r>
      <w:r>
        <w:t xml:space="preserve">: 在</w:t>
      </w:r>
      <w:r>
        <w:rPr>
          <w:bCs/>
          <w:b/>
        </w:rPr>
        <w:t xml:space="preserve">单次代理会话内</w:t>
      </w:r>
      <w:r>
        <w:t xml:space="preserve">持久化信息。</w:t>
      </w:r>
    </w:p>
    <w:p>
      <w:pPr>
        <w:numPr>
          <w:ilvl w:val="2"/>
          <w:numId w:val="1128"/>
        </w:numPr>
        <w:pStyle w:val="Compact"/>
      </w:pPr>
      <w:r>
        <w:rPr>
          <w:bCs/>
          <w:b/>
        </w:rPr>
        <w:t xml:space="preserve">例子</w:t>
      </w:r>
      <w:r>
        <w:t xml:space="preserve">: Anthropic 的多智能体研究系统中，主研究员代理会首先思考方法并将其规划保存到内存中，以防在后续步骤中因上下文窗口超出20万token而被截断。</w:t>
      </w:r>
    </w:p>
    <w:p>
      <w:pPr>
        <w:numPr>
          <w:ilvl w:val="2"/>
          <w:numId w:val="1128"/>
        </w:numPr>
        <w:pStyle w:val="Compact"/>
      </w:pPr>
      <w:r>
        <w:rPr>
          <w:bCs/>
          <w:b/>
        </w:rPr>
        <w:t xml:space="preserve">实现</w:t>
      </w:r>
      <w:r>
        <w:t xml:space="preserve">: 可以是一个运行时的状态对象（State Object）或文件。</w:t>
      </w:r>
    </w:p>
    <w:p>
      <w:pPr>
        <w:numPr>
          <w:ilvl w:val="1"/>
          <w:numId w:val="1127"/>
        </w:numPr>
        <w:pStyle w:val="Compact"/>
      </w:pPr>
      <w:r>
        <w:rPr>
          <w:bCs/>
          <w:b/>
        </w:rPr>
        <w:t xml:space="preserve">记忆 (Memory)</w:t>
      </w:r>
      <w:r>
        <w:t xml:space="preserve">: 在</w:t>
      </w:r>
      <w:r>
        <w:rPr>
          <w:bCs/>
          <w:b/>
        </w:rPr>
        <w:t xml:space="preserve">多次代理会话间</w:t>
      </w:r>
      <w:r>
        <w:t xml:space="preserve">持久化信息。</w:t>
      </w:r>
    </w:p>
    <w:p>
      <w:pPr>
        <w:numPr>
          <w:ilvl w:val="2"/>
          <w:numId w:val="1129"/>
        </w:numPr>
        <w:pStyle w:val="Compact"/>
      </w:pPr>
      <w:r>
        <w:rPr>
          <w:bCs/>
          <w:b/>
        </w:rPr>
        <w:t xml:space="preserve">例子</w:t>
      </w:r>
      <w:r>
        <w:t xml:space="preserve">: Generative Agents、ChatGPT、Cursor 和 Windsurf 都会自动从用户与代理的交互中生成长期记忆。</w:t>
      </w:r>
    </w:p>
    <w:p>
      <w:pPr>
        <w:numPr>
          <w:ilvl w:val="2"/>
          <w:numId w:val="1129"/>
        </w:numPr>
        <w:pStyle w:val="Compact"/>
      </w:pPr>
      <w:r>
        <w:rPr>
          <w:bCs/>
          <w:b/>
        </w:rPr>
        <w:t xml:space="preserve">流程</w:t>
      </w:r>
      <w:r>
        <w:t xml:space="preserve">: 新的上下文和已有的记忆被送入 LLM，LLM 进行处理后，会生成并写入更新后的记忆。</w:t>
      </w:r>
    </w:p>
    <w:bookmarkEnd w:id="167"/>
    <w:bookmarkStart w:id="168" w:name="Xba8079dce2ca12c6cd2e6d349498d4f61ddee3a"/>
    <w:p>
      <w:pPr>
        <w:pStyle w:val="Heading4"/>
      </w:pPr>
      <w:r>
        <w:t xml:space="preserve">2. 选择上下文 (Select Context)</w:t>
      </w:r>
    </w:p>
    <w:p>
      <w:pPr>
        <w:numPr>
          <w:ilvl w:val="0"/>
          <w:numId w:val="1130"/>
        </w:numPr>
        <w:pStyle w:val="Compact"/>
      </w:pPr>
      <w:r>
        <w:rPr>
          <w:bCs/>
          <w:b/>
        </w:rPr>
        <w:t xml:space="preserve">定义</w:t>
      </w:r>
      <w:r>
        <w:t xml:space="preserve">: 将外部存储的信息</w:t>
      </w:r>
      <w:r>
        <w:rPr>
          <w:bCs/>
          <w:b/>
        </w:rPr>
        <w:t xml:space="preserve">选择性地拉入</w:t>
      </w:r>
      <w:r>
        <w:t xml:space="preserve">到上下文窗口中。</w:t>
      </w:r>
    </w:p>
    <w:p>
      <w:pPr>
        <w:numPr>
          <w:ilvl w:val="0"/>
          <w:numId w:val="1130"/>
        </w:numPr>
        <w:pStyle w:val="Compact"/>
      </w:pPr>
      <w:r>
        <w:rPr>
          <w:bCs/>
          <w:b/>
        </w:rPr>
        <w:t xml:space="preserve">具体实现</w:t>
      </w:r>
      <w:r>
        <w:t xml:space="preserve">:</w:t>
      </w:r>
    </w:p>
    <w:p>
      <w:pPr>
        <w:numPr>
          <w:ilvl w:val="1"/>
          <w:numId w:val="1131"/>
        </w:numPr>
        <w:pStyle w:val="Compact"/>
      </w:pPr>
      <w:r>
        <w:rPr>
          <w:bCs/>
          <w:b/>
        </w:rPr>
        <w:t xml:space="preserve">从暂存盘/状态中检索</w:t>
      </w:r>
      <w:r>
        <w:t xml:space="preserve">: 比如，在工具调用后，从状态中读取之前步骤的结果。</w:t>
      </w:r>
    </w:p>
    <w:p>
      <w:pPr>
        <w:numPr>
          <w:ilvl w:val="1"/>
          <w:numId w:val="1131"/>
        </w:numPr>
        <w:pStyle w:val="Compact"/>
      </w:pPr>
      <w:r>
        <w:rPr>
          <w:bCs/>
          <w:b/>
        </w:rPr>
        <w:t xml:space="preserve">从记忆中检索</w:t>
      </w:r>
      <w:r>
        <w:t xml:space="preserve">:</w:t>
      </w:r>
    </w:p>
    <w:p>
      <w:pPr>
        <w:numPr>
          <w:ilvl w:val="2"/>
          <w:numId w:val="1132"/>
        </w:numPr>
        <w:pStyle w:val="Compact"/>
      </w:pPr>
      <w:r>
        <w:rPr>
          <w:bCs/>
          <w:b/>
        </w:rPr>
        <w:t xml:space="preserve">语义记忆 (Semantic Memory)</w:t>
      </w:r>
      <w:r>
        <w:t xml:space="preserve">: 检索事实。例如，关于用户的事实信息。</w:t>
      </w:r>
    </w:p>
    <w:p>
      <w:pPr>
        <w:numPr>
          <w:ilvl w:val="2"/>
          <w:numId w:val="1132"/>
        </w:numPr>
        <w:pStyle w:val="Compact"/>
      </w:pPr>
      <w:r>
        <w:rPr>
          <w:bCs/>
          <w:b/>
        </w:rPr>
        <w:t xml:space="preserve">情景记忆 (Episodic Memory)</w:t>
      </w:r>
      <w:r>
        <w:t xml:space="preserve">: 检索过去的经历。例如，过去的代理行为或少样本示例。</w:t>
      </w:r>
    </w:p>
    <w:p>
      <w:pPr>
        <w:numPr>
          <w:ilvl w:val="2"/>
          <w:numId w:val="1132"/>
        </w:numPr>
        <w:pStyle w:val="Compact"/>
      </w:pPr>
      <w:r>
        <w:rPr>
          <w:bCs/>
          <w:b/>
        </w:rPr>
        <w:t xml:space="preserve">程序记忆 (Procedural Memory)</w:t>
      </w:r>
      <w:r>
        <w:t xml:space="preserve">: 检索指令。例如，</w:t>
      </w:r>
      <w:r>
        <w:rPr>
          <w:rStyle w:val="VerbatimChar"/>
        </w:rPr>
        <w:t xml:space="preserve">CLAUDE.md</w:t>
      </w:r>
      <w:r>
        <w:t xml:space="preserve"> </w:t>
      </w:r>
      <w:r>
        <w:t xml:space="preserve">文件中定义的项目规则。</w:t>
      </w:r>
    </w:p>
    <w:p>
      <w:pPr>
        <w:numPr>
          <w:ilvl w:val="1"/>
          <w:numId w:val="1131"/>
        </w:numPr>
        <w:pStyle w:val="Compact"/>
      </w:pPr>
      <w:r>
        <w:rPr>
          <w:bCs/>
          <w:b/>
        </w:rPr>
        <w:t xml:space="preserve">从工具中检索</w:t>
      </w:r>
      <w:r>
        <w:t xml:space="preserve">: 动态选择相关工具。有研究表明，对工具描述进行 RAG（检索增强生成）可以将工具选择的准确率提高3倍。</w:t>
      </w:r>
    </w:p>
    <w:p>
      <w:pPr>
        <w:numPr>
          <w:ilvl w:val="1"/>
          <w:numId w:val="1131"/>
        </w:numPr>
        <w:pStyle w:val="Compact"/>
      </w:pPr>
      <w:r>
        <w:rPr>
          <w:bCs/>
          <w:b/>
        </w:rPr>
        <w:t xml:space="preserve">从知识库中检索 (RAG)</w:t>
      </w:r>
      <w:r>
        <w:t xml:space="preserve">: 这是最常见的知识选择方式。视频提到了 Windsurf 的高级 RAG 策略，不仅仅是简单的嵌入搜索，还包括：</w:t>
      </w:r>
    </w:p>
    <w:p>
      <w:pPr>
        <w:numPr>
          <w:ilvl w:val="2"/>
          <w:numId w:val="1133"/>
        </w:numPr>
        <w:pStyle w:val="Compact"/>
      </w:pPr>
      <w:r>
        <w:t xml:space="preserve">使用 AST（抽象语法树）解析代码，并沿着语义上有意义的边界进行分块。</w:t>
      </w:r>
    </w:p>
    <w:p>
      <w:pPr>
        <w:numPr>
          <w:ilvl w:val="2"/>
          <w:numId w:val="1133"/>
        </w:numPr>
        <w:pStyle w:val="Compact"/>
      </w:pPr>
      <w:r>
        <w:t xml:space="preserve">结合多种检索技术，如</w:t>
      </w:r>
      <w:r>
        <w:t xml:space="preserve"> </w:t>
      </w:r>
      <w:r>
        <w:rPr>
          <w:rStyle w:val="VerbatimChar"/>
        </w:rPr>
        <w:t xml:space="preserve">grep</w:t>
      </w:r>
      <w:r>
        <w:t xml:space="preserve">/文件搜索、知识图谱、嵌入搜索等。</w:t>
      </w:r>
    </w:p>
    <w:p>
      <w:pPr>
        <w:numPr>
          <w:ilvl w:val="2"/>
          <w:numId w:val="1133"/>
        </w:numPr>
        <w:pStyle w:val="Compact"/>
      </w:pPr>
      <w:r>
        <w:t xml:space="preserve">使用重排（re-ranking）步骤来优化检索结果。</w:t>
      </w:r>
    </w:p>
    <w:bookmarkEnd w:id="168"/>
    <w:bookmarkStart w:id="169" w:name="X451578aac1545634551558ff83cdf5f0f7e5d5d"/>
    <w:p>
      <w:pPr>
        <w:pStyle w:val="Heading4"/>
      </w:pPr>
      <w:r>
        <w:t xml:space="preserve">3. 压缩上下文 (Compress Context)</w:t>
      </w:r>
    </w:p>
    <w:p>
      <w:pPr>
        <w:numPr>
          <w:ilvl w:val="0"/>
          <w:numId w:val="1134"/>
        </w:numPr>
        <w:pStyle w:val="Compact"/>
      </w:pPr>
      <w:r>
        <w:rPr>
          <w:bCs/>
          <w:b/>
        </w:rPr>
        <w:t xml:space="preserve">定义</w:t>
      </w:r>
      <w:r>
        <w:t xml:space="preserve">: 只保留执行任务所需的关键 token，减少上下文的长度。</w:t>
      </w:r>
    </w:p>
    <w:p>
      <w:pPr>
        <w:numPr>
          <w:ilvl w:val="0"/>
          <w:numId w:val="1134"/>
        </w:numPr>
        <w:pStyle w:val="Compact"/>
      </w:pPr>
      <w:r>
        <w:rPr>
          <w:bCs/>
          <w:b/>
        </w:rPr>
        <w:t xml:space="preserve">具体实现</w:t>
      </w:r>
      <w:r>
        <w:t xml:space="preserve">:</w:t>
      </w:r>
    </w:p>
    <w:p>
      <w:pPr>
        <w:numPr>
          <w:ilvl w:val="1"/>
          <w:numId w:val="1135"/>
        </w:numPr>
        <w:pStyle w:val="Compact"/>
      </w:pPr>
      <w:r>
        <w:rPr>
          <w:bCs/>
          <w:b/>
        </w:rPr>
        <w:t xml:space="preserve">摘要 (Summarization)</w:t>
      </w:r>
      <w:r>
        <w:t xml:space="preserve">:</w:t>
      </w:r>
    </w:p>
    <w:p>
      <w:pPr>
        <w:numPr>
          <w:ilvl w:val="2"/>
          <w:numId w:val="1136"/>
        </w:numPr>
        <w:pStyle w:val="Compact"/>
      </w:pPr>
      <w:r>
        <w:rPr>
          <w:bCs/>
          <w:b/>
        </w:rPr>
        <w:t xml:space="preserve">例子1 (Claude Code)</w:t>
      </w:r>
      <w:r>
        <w:t xml:space="preserve">: 当会话达到上下文窗口容量的95%时，触发“自动压缩”功能，对历史对话进行摘要。</w:t>
      </w:r>
    </w:p>
    <w:p>
      <w:pPr>
        <w:numPr>
          <w:ilvl w:val="2"/>
          <w:numId w:val="1136"/>
        </w:numPr>
        <w:pStyle w:val="Compact"/>
      </w:pPr>
      <w:r>
        <w:rPr>
          <w:bCs/>
          <w:b/>
        </w:rPr>
        <w:t xml:space="preserve">例子2 (Anthropic)</w:t>
      </w:r>
      <w:r>
        <w:t xml:space="preserve">: 对已经完成的子任务工作区进行摘要，只保留关键结果。</w:t>
      </w:r>
    </w:p>
    <w:p>
      <w:pPr>
        <w:numPr>
          <w:ilvl w:val="2"/>
          <w:numId w:val="1136"/>
        </w:numPr>
        <w:pStyle w:val="Compact"/>
      </w:pPr>
      <w:r>
        <w:rPr>
          <w:bCs/>
          <w:b/>
        </w:rPr>
        <w:t xml:space="preserve">例子3 (Cognition)</w:t>
      </w:r>
      <w:r>
        <w:t xml:space="preserve">: 在将任务传递给线性的子代理时，对父代理的上下文进行压缩。</w:t>
      </w:r>
    </w:p>
    <w:p>
      <w:pPr>
        <w:numPr>
          <w:ilvl w:val="1"/>
          <w:numId w:val="1135"/>
        </w:numPr>
        <w:pStyle w:val="Compact"/>
      </w:pPr>
      <w:r>
        <w:rPr>
          <w:bCs/>
          <w:b/>
        </w:rPr>
        <w:t xml:space="preserve">修剪 (Trimming)</w:t>
      </w:r>
      <w:r>
        <w:t xml:space="preserve">:</w:t>
      </w:r>
    </w:p>
    <w:p>
      <w:pPr>
        <w:numPr>
          <w:ilvl w:val="2"/>
          <w:numId w:val="1137"/>
        </w:numPr>
        <w:pStyle w:val="Compact"/>
      </w:pPr>
      <w:r>
        <w:rPr>
          <w:bCs/>
          <w:b/>
        </w:rPr>
        <w:t xml:space="preserve">启发式方法</w:t>
      </w:r>
      <w:r>
        <w:t xml:space="preserve">: 比如只保留最近的几条消息。</w:t>
      </w:r>
    </w:p>
    <w:p>
      <w:pPr>
        <w:numPr>
          <w:ilvl w:val="2"/>
          <w:numId w:val="1137"/>
        </w:numPr>
        <w:pStyle w:val="Compact"/>
      </w:pPr>
      <w:r>
        <w:rPr>
          <w:bCs/>
          <w:b/>
        </w:rPr>
        <w:t xml:space="preserve">学习式方法</w:t>
      </w:r>
      <w:r>
        <w:t xml:space="preserve">: 训练模型来决定哪些上下文可以被安全地移除（视频引用了</w:t>
      </w:r>
      <w:r>
        <w:t xml:space="preserve"> </w:t>
      </w:r>
      <w:r>
        <w:rPr>
          <w:rStyle w:val="VerbatimChar"/>
        </w:rPr>
        <w:t xml:space="preserve">Provence</w:t>
      </w:r>
      <w:r>
        <w:t xml:space="preserve"> </w:t>
      </w:r>
      <w:r>
        <w:t xml:space="preserve">论文）。</w:t>
      </w:r>
    </w:p>
    <w:bookmarkEnd w:id="169"/>
    <w:bookmarkStart w:id="170" w:name="X3841cb5979432c7ba6cbfef00c0682ae8f0b8bf"/>
    <w:p>
      <w:pPr>
        <w:pStyle w:val="Heading4"/>
      </w:pPr>
      <w:r>
        <w:t xml:space="preserve">4. 隔离上下文 (Isolate Context)</w:t>
      </w:r>
    </w:p>
    <w:p>
      <w:pPr>
        <w:numPr>
          <w:ilvl w:val="0"/>
          <w:numId w:val="1138"/>
        </w:numPr>
        <w:pStyle w:val="Compact"/>
      </w:pPr>
      <w:r>
        <w:rPr>
          <w:bCs/>
          <w:b/>
        </w:rPr>
        <w:t xml:space="preserve">定义</w:t>
      </w:r>
      <w:r>
        <w:t xml:space="preserve">: 将上下文进行拆分，以帮助代理执行任务。</w:t>
      </w:r>
    </w:p>
    <w:p>
      <w:pPr>
        <w:numPr>
          <w:ilvl w:val="0"/>
          <w:numId w:val="1138"/>
        </w:numPr>
        <w:pStyle w:val="Compact"/>
      </w:pPr>
      <w:r>
        <w:rPr>
          <w:bCs/>
          <w:b/>
        </w:rPr>
        <w:t xml:space="preserve">具体实现</w:t>
      </w:r>
      <w:r>
        <w:t xml:space="preserve">:</w:t>
      </w:r>
    </w:p>
    <w:p>
      <w:pPr>
        <w:numPr>
          <w:ilvl w:val="1"/>
          <w:numId w:val="1139"/>
        </w:numPr>
        <w:pStyle w:val="Compact"/>
      </w:pPr>
      <w:r>
        <w:rPr>
          <w:bCs/>
          <w:b/>
        </w:rPr>
        <w:t xml:space="preserve">多智能体 (Multi-agent)</w:t>
      </w:r>
      <w:r>
        <w:t xml:space="preserve">:</w:t>
      </w:r>
    </w:p>
    <w:p>
      <w:pPr>
        <w:numPr>
          <w:ilvl w:val="2"/>
          <w:numId w:val="1140"/>
        </w:numPr>
        <w:pStyle w:val="Compact"/>
      </w:pPr>
      <w:r>
        <w:rPr>
          <w:bCs/>
          <w:b/>
        </w:rPr>
        <w:t xml:space="preserve">例子 (Swarms, Anthropic)</w:t>
      </w:r>
      <w:r>
        <w:t xml:space="preserve">: 每个代理（或子代理）拥有自己独立的上下文窗口，并行地探索问题的不同方面。这实现了“关注点分离”，并极大地扩展了整个系统能够处理的总 token 数量。</w:t>
      </w:r>
    </w:p>
    <w:p>
      <w:pPr>
        <w:numPr>
          <w:ilvl w:val="1"/>
          <w:numId w:val="1139"/>
        </w:numPr>
        <w:pStyle w:val="Compact"/>
      </w:pPr>
      <w:r>
        <w:rPr>
          <w:bCs/>
          <w:b/>
        </w:rPr>
        <w:t xml:space="preserve">环境/沙箱 (Environment/Sandbox)</w:t>
      </w:r>
      <w:r>
        <w:t xml:space="preserve">:</w:t>
      </w:r>
    </w:p>
    <w:p>
      <w:pPr>
        <w:numPr>
          <w:ilvl w:val="2"/>
          <w:numId w:val="1141"/>
        </w:numPr>
        <w:pStyle w:val="Compact"/>
      </w:pPr>
      <w:r>
        <w:rPr>
          <w:bCs/>
          <w:b/>
        </w:rPr>
        <w:t xml:space="preserve">例子 (Hugging Face DeepResearch)</w:t>
      </w:r>
      <w:r>
        <w:t xml:space="preserve">: 将 token 密集型的对象（如图像、文档）保留在代码执行沙箱中，而不直接将它们的内容放入 LLM 的上下文窗口。只将这些对象的引用（如变量名）或简短的描述返回给 LLM。</w:t>
      </w:r>
    </w:p>
    <w:p>
      <w:pPr>
        <w:numPr>
          <w:ilvl w:val="1"/>
          <w:numId w:val="1139"/>
        </w:numPr>
        <w:pStyle w:val="Compact"/>
      </w:pPr>
      <w:r>
        <w:rPr>
          <w:bCs/>
          <w:b/>
        </w:rPr>
        <w:t xml:space="preserve">状态分区 (State Partitioning)</w:t>
      </w:r>
      <w:r>
        <w:t xml:space="preserve">:</w:t>
      </w:r>
    </w:p>
    <w:p>
      <w:pPr>
        <w:numPr>
          <w:ilvl w:val="2"/>
          <w:numId w:val="1142"/>
        </w:numPr>
        <w:pStyle w:val="Compact"/>
      </w:pPr>
      <w:r>
        <w:rPr>
          <w:bCs/>
          <w:b/>
        </w:rPr>
        <w:t xml:space="preserve">例子</w:t>
      </w:r>
      <w:r>
        <w:t xml:space="preserve">: 在一个结构化的状态对象（如 Pydantic 模型）中定义不同的字段来存储不同类型的上下文（如</w:t>
      </w:r>
      <w:r>
        <w:t xml:space="preserve"> </w:t>
      </w:r>
      <w:r>
        <w:rPr>
          <w:rStyle w:val="VerbatimChar"/>
        </w:rPr>
        <w:t xml:space="preserve">messages</w:t>
      </w:r>
      <w:r>
        <w:t xml:space="preserve">,</w:t>
      </w:r>
      <w:r>
        <w:t xml:space="preserve"> </w:t>
      </w:r>
      <w:r>
        <w:rPr>
          <w:rStyle w:val="VerbatimChar"/>
        </w:rPr>
        <w:t xml:space="preserve">scratchpad_notes</w:t>
      </w:r>
      <w:r>
        <w:t xml:space="preserve"> </w:t>
      </w:r>
      <w:r>
        <w:t xml:space="preserve">等），然后在需要时按需从特定字段中读取。</w:t>
      </w:r>
    </w:p>
    <w:p>
      <w:r>
        <w:pict>
          <v:rect style="width:0;height:1.5pt" o:hralign="center" o:hrstd="t" o:hr="t"/>
        </w:pict>
      </w:r>
    </w:p>
    <w:bookmarkEnd w:id="170"/>
    <w:bookmarkEnd w:id="171"/>
    <w:bookmarkStart w:id="174" w:name="三-langgraph-如何支持上下文工程"/>
    <w:p>
      <w:pPr>
        <w:pStyle w:val="Heading3"/>
      </w:pPr>
      <w:r>
        <w:t xml:space="preserve">三、 LangGraph 如何支持上下文工程</w:t>
      </w:r>
    </w:p>
    <w:p>
      <w:pPr>
        <w:pStyle w:val="FirstParagraph"/>
      </w:pPr>
      <w:r>
        <w:t xml:space="preserve">视频最后一部分详细介绍了</w:t>
      </w:r>
      <w:r>
        <w:t xml:space="preserve"> </w:t>
      </w:r>
      <w:r>
        <w:rPr>
          <w:rStyle w:val="VerbatimChar"/>
        </w:rPr>
        <w:t xml:space="preserve">LangGraph</w:t>
      </w:r>
      <w:r>
        <w:t xml:space="preserve"> </w:t>
      </w:r>
      <w:r>
        <w:t xml:space="preserve">如何为上述四种策略提供强大的支持。</w:t>
      </w:r>
    </w:p>
    <w:bookmarkStart w:id="172" w:name="准备工作追踪与评估-tracing--eval"/>
    <w:p>
      <w:pPr>
        <w:pStyle w:val="Heading4"/>
      </w:pPr>
      <w:r>
        <w:t xml:space="preserve">准备工作：追踪与评估 (Tracing + Eval)</w:t>
      </w:r>
    </w:p>
    <w:p>
      <w:pPr>
        <w:pStyle w:val="FirstParagraph"/>
      </w:pPr>
      <w:r>
        <w:t xml:space="preserve">在进行任何上下文工程之前，你需要：</w:t>
      </w:r>
    </w:p>
    <w:p>
      <w:pPr>
        <w:numPr>
          <w:ilvl w:val="0"/>
          <w:numId w:val="1143"/>
        </w:numPr>
        <w:pStyle w:val="Compact"/>
      </w:pPr>
      <w:r>
        <w:rPr>
          <w:bCs/>
          <w:b/>
        </w:rPr>
        <w:t xml:space="preserve">追踪 (Tracing)</w:t>
      </w:r>
      <w:r>
        <w:t xml:space="preserve">: 能够观察和调试代理的每一步，包括 token 的使用情况。</w:t>
      </w:r>
      <w:r>
        <w:rPr>
          <w:rStyle w:val="VerbatimChar"/>
        </w:rPr>
        <w:t xml:space="preserve">LangSmith</w:t>
      </w:r>
      <w:r>
        <w:t xml:space="preserve"> </w:t>
      </w:r>
      <w:r>
        <w:t xml:space="preserve">是实现这一点的绝佳工具。</w:t>
      </w:r>
    </w:p>
    <w:p>
      <w:pPr>
        <w:numPr>
          <w:ilvl w:val="0"/>
          <w:numId w:val="1143"/>
        </w:numPr>
        <w:pStyle w:val="Compact"/>
      </w:pPr>
      <w:r>
        <w:rPr>
          <w:bCs/>
          <w:b/>
        </w:rPr>
        <w:t xml:space="preserve">评估 (Eval)</w:t>
      </w:r>
      <w:r>
        <w:t xml:space="preserve">: 有一套评估标准来衡量你的改动是否提升了代理的性能，而不是降低了它。</w:t>
      </w:r>
    </w:p>
    <w:bookmarkEnd w:id="172"/>
    <w:bookmarkStart w:id="173" w:name="langgraph-对四大策略的支持"/>
    <w:p>
      <w:pPr>
        <w:pStyle w:val="Heading4"/>
      </w:pPr>
      <w:r>
        <w:t xml:space="preserve">LangGraph 对四大策略的支持</w:t>
      </w:r>
    </w:p>
    <w:p>
      <w:pPr>
        <w:numPr>
          <w:ilvl w:val="0"/>
          <w:numId w:val="1144"/>
        </w:numPr>
      </w:pPr>
      <w:r>
        <w:rPr>
          <w:bCs/>
          <w:b/>
        </w:rPr>
        <w:t xml:space="preserve">1. 写入 (Write)</w:t>
      </w:r>
    </w:p>
    <w:p>
      <w:pPr>
        <w:numPr>
          <w:ilvl w:val="1"/>
          <w:numId w:val="1145"/>
        </w:numPr>
        <w:pStyle w:val="Compact"/>
      </w:pPr>
      <w:r>
        <w:rPr>
          <w:bCs/>
          <w:b/>
        </w:rPr>
        <w:t xml:space="preserve">暂存盘 (Scratchpad)</w:t>
      </w:r>
      <w:r>
        <w:t xml:space="preserve">:</w:t>
      </w:r>
      <w:r>
        <w:t xml:space="preserve"> </w:t>
      </w:r>
      <w:r>
        <w:rPr>
          <w:rStyle w:val="VerbatimChar"/>
        </w:rPr>
        <w:t xml:space="preserve">LangGraph</w:t>
      </w:r>
      <w:r>
        <w:t xml:space="preserve"> </w:t>
      </w:r>
      <w:r>
        <w:t xml:space="preserve">的</w:t>
      </w:r>
      <w:r>
        <w:t xml:space="preserve"> </w:t>
      </w:r>
      <w:r>
        <w:rPr>
          <w:bCs/>
          <w:b/>
        </w:rPr>
        <w:t xml:space="preserve">Checkpointing</w:t>
      </w:r>
      <w:r>
        <w:t xml:space="preserve"> </w:t>
      </w:r>
      <w:r>
        <w:t xml:space="preserve">机制可以自动持久化代理的</w:t>
      </w:r>
      <w:r>
        <w:t xml:space="preserve"> </w:t>
      </w:r>
      <w:r>
        <w:rPr>
          <w:bCs/>
          <w:b/>
        </w:rPr>
        <w:t xml:space="preserve">State Object</w:t>
      </w:r>
      <w:r>
        <w:t xml:space="preserve">，完美实现了会话内的暂存盘功能。</w:t>
      </w:r>
    </w:p>
    <w:p>
      <w:pPr>
        <w:numPr>
          <w:ilvl w:val="1"/>
          <w:numId w:val="1145"/>
        </w:numPr>
        <w:pStyle w:val="Compact"/>
      </w:pPr>
      <w:r>
        <w:rPr>
          <w:bCs/>
          <w:b/>
        </w:rPr>
        <w:t xml:space="preserve">记忆 (Memory)</w:t>
      </w:r>
      <w:r>
        <w:t xml:space="preserve">:</w:t>
      </w:r>
      <w:r>
        <w:t xml:space="preserve"> </w:t>
      </w:r>
      <w:r>
        <w:rPr>
          <w:rStyle w:val="VerbatimChar"/>
        </w:rPr>
        <w:t xml:space="preserve">LangGraph</w:t>
      </w:r>
      <w:r>
        <w:t xml:space="preserve"> </w:t>
      </w:r>
      <w:r>
        <w:t xml:space="preserve">内置了</w:t>
      </w:r>
      <w:r>
        <w:rPr>
          <w:bCs/>
          <w:b/>
        </w:rPr>
        <w:t xml:space="preserve">长时记忆 (Long-term memory)</w:t>
      </w:r>
      <w:r>
        <w:t xml:space="preserve"> </w:t>
      </w:r>
      <w:r>
        <w:t xml:space="preserve">组件，可以轻松地将上下文持久化到外部数据库，实现跨会话记忆。</w:t>
      </w:r>
    </w:p>
    <w:p>
      <w:pPr>
        <w:numPr>
          <w:ilvl w:val="0"/>
          <w:numId w:val="1144"/>
        </w:numPr>
      </w:pPr>
      <w:r>
        <w:rPr>
          <w:bCs/>
          <w:b/>
        </w:rPr>
        <w:t xml:space="preserve">2. 选择 (Select)</w:t>
      </w:r>
    </w:p>
    <w:p>
      <w:pPr>
        <w:numPr>
          <w:ilvl w:val="1"/>
          <w:numId w:val="1146"/>
        </w:numPr>
        <w:pStyle w:val="Compact"/>
      </w:pPr>
      <w:r>
        <w:rPr>
          <w:bCs/>
          <w:b/>
        </w:rPr>
        <w:t xml:space="preserve">暂存盘</w:t>
      </w:r>
      <w:r>
        <w:t xml:space="preserve">: 在图的任何节点（Node）中，你都可以从</w:t>
      </w:r>
      <w:r>
        <w:t xml:space="preserve"> </w:t>
      </w:r>
      <w:r>
        <w:rPr>
          <w:rStyle w:val="VerbatimChar"/>
        </w:rPr>
        <w:t xml:space="preserve">state</w:t>
      </w:r>
      <w:r>
        <w:t xml:space="preserve"> </w:t>
      </w:r>
      <w:r>
        <w:t xml:space="preserve">对象中读取（检索）信息。</w:t>
      </w:r>
    </w:p>
    <w:p>
      <w:pPr>
        <w:numPr>
          <w:ilvl w:val="1"/>
          <w:numId w:val="1146"/>
        </w:numPr>
        <w:pStyle w:val="Compact"/>
      </w:pPr>
      <w:r>
        <w:rPr>
          <w:bCs/>
          <w:b/>
        </w:rPr>
        <w:t xml:space="preserve">记忆</w:t>
      </w:r>
      <w:r>
        <w:t xml:space="preserve">: 在任何节点中，你都可以调用</w:t>
      </w:r>
      <w:r>
        <w:t xml:space="preserve"> </w:t>
      </w:r>
      <w:r>
        <w:rPr>
          <w:rStyle w:val="VerbatimChar"/>
        </w:rPr>
        <w:t xml:space="preserve">long-term memory</w:t>
      </w:r>
      <w:r>
        <w:t xml:space="preserve"> </w:t>
      </w:r>
      <w:r>
        <w:t xml:space="preserve">来检索信息。视频提到了 DeepLearning.AI 和 LangChain Academy 的相关课程。</w:t>
      </w:r>
    </w:p>
    <w:p>
      <w:pPr>
        <w:numPr>
          <w:ilvl w:val="1"/>
          <w:numId w:val="1146"/>
        </w:numPr>
        <w:pStyle w:val="Compact"/>
      </w:pPr>
      <w:r>
        <w:rPr>
          <w:bCs/>
          <w:b/>
        </w:rPr>
        <w:t xml:space="preserve">工具</w:t>
      </w:r>
      <w:r>
        <w:t xml:space="preserve">: 视频提到了</w:t>
      </w:r>
      <w:r>
        <w:t xml:space="preserve"> </w:t>
      </w:r>
      <w:r>
        <w:rPr>
          <w:rStyle w:val="VerbatimChar"/>
        </w:rPr>
        <w:t xml:space="preserve">langgraph-bigtool</w:t>
      </w:r>
      <w:r>
        <w:t xml:space="preserve"> </w:t>
      </w:r>
      <w:r>
        <w:t xml:space="preserve">这个库，它展示了如何使用 RAG 来动态选择工具。</w:t>
      </w:r>
    </w:p>
    <w:p>
      <w:pPr>
        <w:numPr>
          <w:ilvl w:val="1"/>
          <w:numId w:val="1146"/>
        </w:numPr>
        <w:pStyle w:val="Compact"/>
      </w:pPr>
      <w:r>
        <w:rPr>
          <w:bCs/>
          <w:b/>
        </w:rPr>
        <w:t xml:space="preserve">知识</w:t>
      </w:r>
      <w:r>
        <w:t xml:space="preserve">:</w:t>
      </w:r>
      <w:r>
        <w:t xml:space="preserve"> </w:t>
      </w:r>
      <w:r>
        <w:rPr>
          <w:rStyle w:val="VerbatimChar"/>
        </w:rPr>
        <w:t xml:space="preserve">LangGraph</w:t>
      </w:r>
      <w:r>
        <w:t xml:space="preserve"> </w:t>
      </w:r>
      <w:r>
        <w:t xml:space="preserve">是一个低层框架，你可以自由地在节点内实现任何复杂的 RAG 技术。</w:t>
      </w:r>
    </w:p>
    <w:p>
      <w:pPr>
        <w:numPr>
          <w:ilvl w:val="0"/>
          <w:numId w:val="1144"/>
        </w:numPr>
      </w:pPr>
      <w:r>
        <w:rPr>
          <w:bCs/>
          <w:b/>
        </w:rPr>
        <w:t xml:space="preserve">3. 压缩 (Compress)</w:t>
      </w:r>
    </w:p>
    <w:p>
      <w:pPr>
        <w:numPr>
          <w:ilvl w:val="1"/>
          <w:numId w:val="1147"/>
        </w:numPr>
        <w:pStyle w:val="Compact"/>
      </w:pPr>
      <w:r>
        <w:rPr>
          <w:rStyle w:val="VerbatimChar"/>
        </w:rPr>
        <w:t xml:space="preserve">LangGraph</w:t>
      </w:r>
      <w:r>
        <w:t xml:space="preserve"> </w:t>
      </w:r>
      <w:r>
        <w:t xml:space="preserve">提供了一些开箱即用的工具，用于</w:t>
      </w:r>
      <w:r>
        <w:rPr>
          <w:bCs/>
          <w:b/>
        </w:rPr>
        <w:t xml:space="preserve">摘要</w:t>
      </w:r>
      <w:r>
        <w:t xml:space="preserve">和</w:t>
      </w:r>
      <w:r>
        <w:rPr>
          <w:bCs/>
          <w:b/>
        </w:rPr>
        <w:t xml:space="preserve">修剪</w:t>
      </w:r>
      <w:r>
        <w:t xml:space="preserve">消息历史。</w:t>
      </w:r>
    </w:p>
    <w:p>
      <w:pPr>
        <w:numPr>
          <w:ilvl w:val="1"/>
          <w:numId w:val="1147"/>
        </w:numPr>
        <w:pStyle w:val="Compact"/>
      </w:pPr>
      <w:r>
        <w:t xml:space="preserve">由于其低层灵活性，你可以在任何节点内定义自己的压缩逻辑，例如在工具执行后对返回结果进行后处理。</w:t>
      </w:r>
    </w:p>
    <w:p>
      <w:pPr>
        <w:numPr>
          <w:ilvl w:val="0"/>
          <w:numId w:val="1144"/>
        </w:numPr>
      </w:pPr>
      <w:r>
        <w:rPr>
          <w:bCs/>
          <w:b/>
        </w:rPr>
        <w:t xml:space="preserve">4. 隔离 (Isolate)</w:t>
      </w:r>
    </w:p>
    <w:p>
      <w:pPr>
        <w:numPr>
          <w:ilvl w:val="1"/>
          <w:numId w:val="1148"/>
        </w:numPr>
        <w:pStyle w:val="Compact"/>
      </w:pPr>
      <w:r>
        <w:rPr>
          <w:bCs/>
          <w:b/>
        </w:rPr>
        <w:t xml:space="preserve">多智能体</w:t>
      </w:r>
      <w:r>
        <w:t xml:space="preserve">:</w:t>
      </w:r>
      <w:r>
        <w:t xml:space="preserve"> </w:t>
      </w:r>
      <w:r>
        <w:rPr>
          <w:rStyle w:val="VerbatimChar"/>
        </w:rPr>
        <w:t xml:space="preserve">LangGraph</w:t>
      </w:r>
      <w:r>
        <w:t xml:space="preserve"> </w:t>
      </w:r>
      <w:r>
        <w:t xml:space="preserve">拥有多个预构建的多智能体架构，如</w:t>
      </w:r>
      <w:r>
        <w:t xml:space="preserve"> </w:t>
      </w:r>
      <w:r>
        <w:rPr>
          <w:rStyle w:val="VerbatimChar"/>
        </w:rPr>
        <w:t xml:space="preserve">langgraph-supervisor-py</w:t>
      </w:r>
      <w:r>
        <w:t xml:space="preserve"> </w:t>
      </w:r>
      <w:r>
        <w:t xml:space="preserve">和</w:t>
      </w:r>
      <w:r>
        <w:t xml:space="preserve"> </w:t>
      </w:r>
      <w:r>
        <w:rPr>
          <w:rStyle w:val="VerbatimChar"/>
        </w:rPr>
        <w:t xml:space="preserve">langgraph-swarm-py</w:t>
      </w:r>
      <w:r>
        <w:t xml:space="preserve">，并提供了大量教程和视频。</w:t>
      </w:r>
    </w:p>
    <w:p>
      <w:pPr>
        <w:numPr>
          <w:ilvl w:val="1"/>
          <w:numId w:val="1148"/>
        </w:numPr>
        <w:pStyle w:val="Compact"/>
      </w:pPr>
      <w:r>
        <w:rPr>
          <w:bCs/>
          <w:b/>
        </w:rPr>
        <w:t xml:space="preserve">环境</w:t>
      </w:r>
      <w:r>
        <w:t xml:space="preserve">: 可以轻松集成</w:t>
      </w:r>
      <w:r>
        <w:t xml:space="preserve"> </w:t>
      </w:r>
      <w:r>
        <w:rPr>
          <w:rStyle w:val="VerbatimChar"/>
        </w:rPr>
        <w:t xml:space="preserve">E2B</w:t>
      </w:r>
      <w:r>
        <w:t xml:space="preserve">、</w:t>
      </w:r>
      <w:r>
        <w:rPr>
          <w:rStyle w:val="VerbatimChar"/>
        </w:rPr>
        <w:t xml:space="preserve">Pyodide</w:t>
      </w:r>
      <w:r>
        <w:t xml:space="preserve"> </w:t>
      </w:r>
      <w:r>
        <w:t xml:space="preserve">等沙箱环境，在节点内执行代码，实现环境隔离。</w:t>
      </w:r>
    </w:p>
    <w:p>
      <w:pPr>
        <w:numPr>
          <w:ilvl w:val="1"/>
          <w:numId w:val="1148"/>
        </w:numPr>
        <w:pStyle w:val="Compact"/>
      </w:pPr>
      <w:r>
        <w:rPr>
          <w:bCs/>
          <w:b/>
        </w:rPr>
        <w:t xml:space="preserve">状态</w:t>
      </w:r>
      <w:r>
        <w:t xml:space="preserve">:</w:t>
      </w:r>
      <w:r>
        <w:t xml:space="preserve"> </w:t>
      </w:r>
      <w:r>
        <w:rPr>
          <w:rStyle w:val="VerbatimChar"/>
        </w:rPr>
        <w:t xml:space="preserve">LangGraph</w:t>
      </w:r>
      <w:r>
        <w:t xml:space="preserve"> </w:t>
      </w:r>
      <w:r>
        <w:t xml:space="preserve">的核心设计就是围绕一个结构化的</w:t>
      </w:r>
      <w:r>
        <w:t xml:space="preserve"> </w:t>
      </w:r>
      <w:r>
        <w:rPr>
          <w:bCs/>
          <w:b/>
        </w:rPr>
        <w:t xml:space="preserve">State Object</w:t>
      </w:r>
      <w:r>
        <w:t xml:space="preserve">。你可以通过定义一个复杂的模式（Schema，如 Pydantic 模型）来自然地将不同类型的上下文隔离在不同的字段中。</w:t>
      </w:r>
    </w:p>
    <w:p>
      <w:r>
        <w:pict>
          <v:rect style="width:0;height:1.5pt" o:hralign="center" o:hrstd="t" o:hr="t"/>
        </w:pict>
      </w:r>
    </w:p>
    <w:p>
      <w:pPr>
        <w:pStyle w:val="FirstParagraph"/>
      </w:pPr>
      <w:r>
        <w:rPr>
          <w:bCs/>
          <w:b/>
        </w:rPr>
        <w:t xml:space="preserve">总结</w:t>
      </w:r>
    </w:p>
    <w:p>
      <w:pPr>
        <w:pStyle w:val="BodyText"/>
      </w:pPr>
      <w:r>
        <w:t xml:space="preserve">视频系统性地将代理开发中的上下文管理问题抽象为“上下文工程”这一学科，并提出了一个清晰的四象限框架（写入、选择、压缩、隔离）。通过这个框架，开发者可以更有条理地思考和解决代理在处理复杂、长期任务时遇到的上下文溢出、性能下降等问题。同时，视频也展示了</w:t>
      </w:r>
      <w:r>
        <w:t xml:space="preserve"> </w:t>
      </w:r>
      <w:r>
        <w:rPr>
          <w:rStyle w:val="VerbatimChar"/>
        </w:rPr>
        <w:t xml:space="preserve">LangGraph</w:t>
      </w:r>
      <w:r>
        <w:t xml:space="preserve"> </w:t>
      </w:r>
      <w:r>
        <w:t xml:space="preserve">作为一个灵活的低层框架，为实现这些高级的上下文工程策略提供了强大的原生支持。</w:t>
      </w:r>
    </w:p>
    <w:p>
      <w:r>
        <w:pict>
          <v:rect style="width:0;height:1.5pt" o:hralign="center" o:hrstd="t" o:hr="t"/>
        </w:pict>
      </w:r>
    </w:p>
    <w:bookmarkEnd w:id="173"/>
    <w:bookmarkEnd w:id="174"/>
    <w:bookmarkEnd w:id="175"/>
    <w:bookmarkEnd w:id="176"/>
    <w:bookmarkStart w:id="193" w:name="readitlater-19-03-43"/>
    <w:p>
      <w:pPr>
        <w:pStyle w:val="Heading1"/>
      </w:pPr>
      <w:r>
        <w:t xml:space="preserve">ReadItLater 19-03-43</w:t>
      </w:r>
    </w:p>
    <w:p>
      <w:pPr>
        <w:pStyle w:val="FirstParagraph"/>
      </w:pPr>
      <w:r>
        <w:t xml:space="preserve">好的，这是根据您提供的 YouTube 视频生成的简体中文语音文字稿。</w:t>
      </w:r>
    </w:p>
    <w:bookmarkStart w:id="177" w:name="介绍"/>
    <w:p>
      <w:pPr>
        <w:pStyle w:val="Heading3"/>
      </w:pPr>
      <w:r>
        <w:t xml:space="preserve">介绍</w:t>
      </w:r>
    </w:p>
    <w:p>
      <w:pPr>
        <w:pStyle w:val="FirstParagraph"/>
      </w:pPr>
      <w:r>
        <w:rPr>
          <w:bCs/>
          <w:b/>
        </w:rPr>
        <w:t xml:space="preserve">发言人: Alessio</w:t>
      </w:r>
      <w:r>
        <w:t xml:space="preserve"> </w:t>
      </w:r>
      <w:r>
        <w:t xml:space="preserve">大家好，欢迎收听最新一期的 Latent Space 播客。我是 Decible 的合伙人兼首席技术官 Alessio，和我一起的是我的联合主持人，Small AI 的创始人 Swix。</w:t>
      </w:r>
    </w:p>
    <w:p>
      <w:pPr>
        <w:pStyle w:val="BodyText"/>
      </w:pPr>
      <w:r>
        <w:rPr>
          <w:bCs/>
          <w:b/>
        </w:rPr>
        <w:t xml:space="preserve">发言人: Swix</w:t>
      </w:r>
      <w:r>
        <w:t xml:space="preserve"> </w:t>
      </w:r>
      <w:r>
        <w:t xml:space="preserve">大家好。</w:t>
      </w:r>
    </w:p>
    <w:p>
      <w:pPr>
        <w:pStyle w:val="BodyText"/>
      </w:pPr>
      <w:r>
        <w:rPr>
          <w:bCs/>
          <w:b/>
        </w:rPr>
        <w:t xml:space="preserve">发言人: Alessio</w:t>
      </w:r>
      <w:r>
        <w:t xml:space="preserve"> </w:t>
      </w:r>
      <w:r>
        <w:t xml:space="preserve">今天我们演播室的嘉宾是 Cat Woo 和 Boris Journey，欢迎你们。</w:t>
      </w:r>
    </w:p>
    <w:p>
      <w:pPr>
        <w:pStyle w:val="BodyText"/>
      </w:pPr>
      <w:r>
        <w:rPr>
          <w:bCs/>
          <w:b/>
        </w:rPr>
        <w:t xml:space="preserve">发言人: Boris Journey</w:t>
      </w:r>
      <w:r>
        <w:t xml:space="preserve"> </w:t>
      </w:r>
      <w:r>
        <w:t xml:space="preserve">谢谢邀请。</w:t>
      </w:r>
    </w:p>
    <w:p>
      <w:pPr>
        <w:pStyle w:val="BodyText"/>
      </w:pPr>
      <w:r>
        <w:rPr>
          <w:bCs/>
          <w:b/>
        </w:rPr>
        <w:t xml:space="preserve">发言人: Cat Woo</w:t>
      </w:r>
      <w:r>
        <w:t xml:space="preserve"> </w:t>
      </w:r>
      <w:r>
        <w:t xml:space="preserve">谢谢。</w:t>
      </w:r>
    </w:p>
    <w:p>
      <w:pPr>
        <w:pStyle w:val="BodyText"/>
      </w:pPr>
      <w:r>
        <w:rPr>
          <w:bCs/>
          <w:b/>
        </w:rPr>
        <w:t xml:space="preserve">发言人: Alessio</w:t>
      </w:r>
      <w:r>
        <w:t xml:space="preserve"> </w:t>
      </w:r>
      <w:r>
        <w:t xml:space="preserve">Cat，我们以前就认识了，我刚意识到，从 Dagster 到 Index Ventures，现在又到了 Anthropic。</w:t>
      </w:r>
    </w:p>
    <w:p>
      <w:pPr>
        <w:pStyle w:val="BodyText"/>
      </w:pPr>
      <w:r>
        <w:rPr>
          <w:bCs/>
          <w:b/>
        </w:rPr>
        <w:t xml:space="preserve">发言人: Cat Woo</w:t>
      </w:r>
      <w:r>
        <w:t xml:space="preserve"> </w:t>
      </w:r>
      <w:r>
        <w:t xml:space="preserve">没错。</w:t>
      </w:r>
    </w:p>
    <w:p>
      <w:pPr>
        <w:pStyle w:val="BodyText"/>
      </w:pPr>
      <w:r>
        <w:rPr>
          <w:bCs/>
          <w:b/>
        </w:rPr>
        <w:t xml:space="preserve">发言人: Alessio</w:t>
      </w:r>
      <w:r>
        <w:t xml:space="preserve"> </w:t>
      </w:r>
      <w:r>
        <w:t xml:space="preserve">看到以前认识的朋友现在在 Anthropic 工作，并且在推出这么酷的产品，真是太棒了。Boris，你现在可是个名人了，因为我们刚才在外面喝咖啡的时候，就有人从你的视频里认出了你。</w:t>
      </w:r>
    </w:p>
    <w:p>
      <w:pPr>
        <w:pStyle w:val="BodyText"/>
      </w:pPr>
      <w:r>
        <w:rPr>
          <w:bCs/>
          <w:b/>
        </w:rPr>
        <w:t xml:space="preserve">发言人: Boris Journey</w:t>
      </w:r>
      <w:r>
        <w:t xml:space="preserve"> </w:t>
      </w:r>
      <w:r>
        <w:t xml:space="preserve">哦，哇。这倒是新鲜事。</w:t>
      </w:r>
    </w:p>
    <w:p>
      <w:pPr>
        <w:pStyle w:val="BodyText"/>
      </w:pPr>
      <w:r>
        <w:rPr>
          <w:bCs/>
          <w:b/>
        </w:rPr>
        <w:t xml:space="preserve">发言人: Alessio</w:t>
      </w:r>
      <w:r>
        <w:t xml:space="preserve"> </w:t>
      </w:r>
      <w:r>
        <w:t xml:space="preserve">是不是很奇妙？</w:t>
      </w:r>
    </w:p>
    <w:p>
      <w:pPr>
        <w:pStyle w:val="BodyText"/>
      </w:pPr>
      <w:r>
        <w:rPr>
          <w:bCs/>
          <w:b/>
        </w:rPr>
        <w:t xml:space="preserve">发言人: Boris Journey</w:t>
      </w:r>
      <w:r>
        <w:t xml:space="preserve"> </w:t>
      </w:r>
      <w:r>
        <w:t xml:space="preserve">是啊，过去几周里我确实有一两次这样的经历。挺让人惊讶的。</w:t>
      </w:r>
    </w:p>
    <w:p>
      <w:pPr>
        <w:pStyle w:val="BodyText"/>
      </w:pPr>
      <w:r>
        <w:rPr>
          <w:bCs/>
          <w:b/>
        </w:rPr>
        <w:t xml:space="preserve">发言人: Alessio</w:t>
      </w:r>
      <w:r>
        <w:t xml:space="preserve"> </w:t>
      </w:r>
      <w:r>
        <w:t xml:space="preserve">嗯，感谢你们抽出时间。我们今天来聊聊 Claude Code。大多数人可能都听说过它，我们觉得应该有不少人已经试用过了。但还是让我们先来给它一个清晰的定义吧，Claude Code 到底是什么？</w:t>
      </w:r>
    </w:p>
    <w:bookmarkEnd w:id="177"/>
    <w:bookmarkStart w:id="178" w:name="claude-code-是什么"/>
    <w:p>
      <w:pPr>
        <w:pStyle w:val="Heading3"/>
      </w:pPr>
      <w:r>
        <w:t xml:space="preserve">Claude Code 是什么？</w:t>
      </w:r>
    </w:p>
    <w:p>
      <w:pPr>
        <w:pStyle w:val="FirstParagraph"/>
      </w:pPr>
      <w:r>
        <w:rPr>
          <w:bCs/>
          <w:b/>
        </w:rPr>
        <w:t xml:space="preserve">发言人: Boris Journey</w:t>
      </w:r>
      <w:r>
        <w:t xml:space="preserve"> </w:t>
      </w:r>
      <w:r>
        <w:t xml:space="preserve">好的，Claude Code 就是终端里的 Claude。你知道，Claude 有很多不同的交互界面，有桌面版、网页版。而 Claude Code 运行在你的终端里。因为它在终端运行，所以它能接触到很多你在网页版或桌面版上无法获得的东西。比如，它可以运行 bash 命令，可以看到当前目录下的所有文件，并且它能以一种智能体（agentic）的方式来完成所有这些事情。</w:t>
      </w:r>
    </w:p>
    <w:p>
      <w:pPr>
        <w:pStyle w:val="BodyText"/>
      </w:pPr>
      <w:r>
        <w:t xml:space="preserve">我想，这可能要追溯到更深层的问题，就是这个想法从何而来。部分原因是我们想了解人们如何使用智能体。我们选择用命令行界面（CLI）这种形式，是因为编程是当今人们使用智能体的一个很自然的场景，这个领域已经有了产品市场契合度。但它其实更像是一个疯狂的研究项目，而且很明显，它现在还比较基础和简单。但总的来说，它就是一个运行在你终端里的智能体。</w:t>
      </w:r>
    </w:p>
    <w:p>
      <w:pPr>
        <w:pStyle w:val="BodyText"/>
      </w:pPr>
      <w:r>
        <w:rPr>
          <w:bCs/>
          <w:b/>
        </w:rPr>
        <w:t xml:space="preserve">发言人: Alessio</w:t>
      </w:r>
      <w:r>
        <w:t xml:space="preserve"> </w:t>
      </w:r>
      <w:r>
        <w:t xml:space="preserve">最好的东西都是这么开始的。</w:t>
      </w:r>
    </w:p>
    <w:bookmarkEnd w:id="178"/>
    <w:bookmarkStart w:id="179" w:name="claude-code-的诞生"/>
    <w:p>
      <w:pPr>
        <w:pStyle w:val="Heading3"/>
      </w:pPr>
      <w:r>
        <w:t xml:space="preserve">Claude Code 的诞生</w:t>
      </w:r>
    </w:p>
    <w:p>
      <w:pPr>
        <w:pStyle w:val="FirstParagraph"/>
      </w:pPr>
      <w:r>
        <w:rPr>
          <w:bCs/>
          <w:b/>
        </w:rPr>
        <w:t xml:space="preserve">发言人: Alessio</w:t>
      </w:r>
      <w:r>
        <w:t xml:space="preserve"> </w:t>
      </w:r>
      <w:r>
        <w:t xml:space="preserve">它是怎么开始的？你们是有一个宏大的计划来构建 Claude Code 吗？</w:t>
      </w:r>
    </w:p>
    <w:p>
      <w:pPr>
        <w:pStyle w:val="BodyText"/>
      </w:pPr>
      <w:r>
        <w:rPr>
          <w:bCs/>
          <w:b/>
        </w:rPr>
        <w:t xml:space="preserve">发言人: Boris Journey</w:t>
      </w:r>
      <w:r>
        <w:t xml:space="preserve"> </w:t>
      </w:r>
      <w:r>
        <w:t xml:space="preserve">并没有什么宏大计划。我刚加入 Anthropic 的时候，正在试验各种在不同地方使用模型的方法。我用的是和大家一样的公开 API。其中一个很奇怪的实验就是这个在终端里运行的 Claude。我用它来做一些奇怪的事情，比如查看我正在听什么音乐并对此作出反应，或者截取我的视频播放器画面，解释里面发生了什么。这个东西构建起来很快，玩起来也很有趣。</w:t>
      </w:r>
    </w:p>
    <w:p>
      <w:pPr>
        <w:pStyle w:val="BodyText"/>
      </w:pPr>
      <w:r>
        <w:t xml:space="preserve">后来有一次，我给了它访问终端和编写代码的能力，突然之间，它变得非常有用。我自己每天都在用它。之后范围就扩大了，我们给了核心团队使用权限，他们也开始每天都用，这很令人惊讶。然后我们又给了 Anthropic 所有的工程师和研究员使用权限，很快，每个人都开始每天使用它。我记得我们当时有一张内部用户的日活跃用户（DAU）图表，我看着它，连续几天都是垂直上升的。我们意识到，“这里面有东西”，我们必须把它开放给外部用户，让其他人也能试试。这就是它的由来。</w:t>
      </w:r>
    </w:p>
    <w:bookmarkEnd w:id="179"/>
    <w:bookmarkStart w:id="180" w:name="团队的组建与产品理念"/>
    <w:p>
      <w:pPr>
        <w:pStyle w:val="Heading3"/>
      </w:pPr>
      <w:r>
        <w:t xml:space="preserve">团队的组建与产品理念</w:t>
      </w:r>
    </w:p>
    <w:p>
      <w:pPr>
        <w:pStyle w:val="FirstParagraph"/>
      </w:pPr>
      <w:r>
        <w:rPr>
          <w:bCs/>
          <w:b/>
        </w:rPr>
        <w:t xml:space="preserve">发言人: Alessio</w:t>
      </w:r>
      <w:r>
        <w:t xml:space="preserve"> </w:t>
      </w:r>
      <w:r>
        <w:t xml:space="preserve">那时候你已经和 Boris 一起工作了吗？还是这个工具出来并开始增长后，你才觉得“好吧，我们可能需要组建一个团队”？</w:t>
      </w:r>
    </w:p>
    <w:p>
      <w:pPr>
        <w:pStyle w:val="BodyText"/>
      </w:pPr>
      <w:r>
        <w:rPr>
          <w:bCs/>
          <w:b/>
        </w:rPr>
        <w:t xml:space="preserve">发言人: Cat Woo</w:t>
      </w:r>
      <w:r>
        <w:t xml:space="preserve"> </w:t>
      </w:r>
      <w:r>
        <w:t xml:space="preserve">最初的团队是 Boris、Sid 和 Ben。随着越来越多的人开始使用这个工具，我们觉得必须投入资源来支持它，因为我们所有的研究员都在用，这是我们提高他们生产力的一个重要杠杆。那时候，我正在用 Claude Code 来做一些可视化，分析大量数据。有时候，快速启动一个 Streamlit 应用来一次性查看所有汇总统计数据非常有用，而 Claude Code 让这件事变得异常简单。我想我给 Boris 发了一大堆反馈，有一次 Boris 就问我：“你想不想直接来做这个项目？”事情就是这样发生的。</w:t>
      </w:r>
    </w:p>
    <w:p>
      <w:pPr>
        <w:pStyle w:val="BodyText"/>
      </w:pPr>
      <w:r>
        <w:rPr>
          <w:bCs/>
          <w:b/>
        </w:rPr>
        <w:t xml:space="preserve">发言人: Boris Journey</w:t>
      </w:r>
      <w:r>
        <w:t xml:space="preserve"> </w:t>
      </w:r>
      <w:r>
        <w:t xml:space="preserve">其实从我这边看，还不止这些。你当时发来了所有这些反馈，与此同时我们正在寻找一位产品经理（PM），也看了几个人。然后我记得我跟经理说：“嘿，我想要 Cat。”</w:t>
      </w:r>
    </w:p>
    <w:p>
      <w:pPr>
        <w:pStyle w:val="BodyText"/>
      </w:pPr>
      <w:r>
        <w:rPr>
          <w:bCs/>
          <w:b/>
        </w:rPr>
        <w:t xml:space="preserve">发言人: Alessio</w:t>
      </w:r>
      <w:r>
        <w:t xml:space="preserve"> </w:t>
      </w:r>
      <w:r>
        <w:t xml:space="preserve">我相信大家会好奇，在 Anthropic 内部，一个这样的项目是如何“毕业”的？就是说，你有了快速增长，然后有了一位 PM，你们是在什么时候决定“好了，可以全面开放了”？</w:t>
      </w:r>
    </w:p>
    <w:p>
      <w:pPr>
        <w:pStyle w:val="BodyText"/>
      </w:pPr>
      <w:r>
        <w:rPr>
          <w:bCs/>
          <w:b/>
        </w:rPr>
        <w:t xml:space="preserve">发言人: Cat Woo</w:t>
      </w:r>
      <w:r>
        <w:t xml:space="preserve"> </w:t>
      </w:r>
      <w:r>
        <w:t xml:space="preserve">在 Anthropic，我们有一个产品原则，就是“先做最简单的事”（do the simple thing first）。我认为我们构建产品的方式就是基于这个原则。所以你会用尽可能少的人员来配置项目，让事情尽可能保持精简，因为这些限制实际上很有帮助。对于这个项目，我们希望在扩大规模之前看到一些产品市场契合度的迹象。</w:t>
      </w:r>
    </w:p>
    <w:p>
      <w:pPr>
        <w:pStyle w:val="BodyText"/>
      </w:pPr>
      <w:r>
        <w:rPr>
          <w:bCs/>
          <w:b/>
        </w:rPr>
        <w:t xml:space="preserve">发言人: Swix</w:t>
      </w:r>
      <w:r>
        <w:t xml:space="preserve"> </w:t>
      </w:r>
      <w:r>
        <w:t xml:space="preserve">我能想象。比如我们这周要发布关于 MCP（模型间通信协议）的播客，我想 MCP 现在也像这样有了一个团队围绕它。它现在已经很正式地成为 Anthropic 的一个产品了。所以我很好奇，对于 Cat 来说，你如何看待为这样一个产品担任 PM？我想你大概是在规划路线图，倾听用户的声音。而且它的迭代速度是我在 Anthropic 从未见过的。</w:t>
      </w:r>
    </w:p>
    <w:p>
      <w:pPr>
        <w:pStyle w:val="BodyText"/>
      </w:pPr>
      <w:r>
        <w:rPr>
          <w:bCs/>
          <w:b/>
        </w:rPr>
        <w:t xml:space="preserve">发言人: Cat Woo</w:t>
      </w:r>
      <w:r>
        <w:t xml:space="preserve"> </w:t>
      </w:r>
      <w:r>
        <w:t xml:space="preserve">我认为我的管理风格是“轻触式”的。Boris 和团队本身就是非常强的产品思考者，我们路线图上的绝大多数功能，实际上都是团队成员为了满足自己的需求而构建的。所以很少有自上而下的决策。我觉得我的主要作用是，如果路上有任何障碍，我就去扫清，并确保我们在法律、市场等方面一切就绪。</w:t>
      </w:r>
    </w:p>
    <w:p>
      <w:pPr>
        <w:pStyle w:val="BodyText"/>
      </w:pPr>
      <w:r>
        <w:t xml:space="preserve">然后，在非常宏观或长期的路线图方面，整个团队会一起思考，比如，我们认为模型在未来三个月内会擅长做什么？然后我们就确保我们正在构建的东西与模型未来的能力是兼容的。</w:t>
      </w:r>
    </w:p>
    <w:p>
      <w:pPr>
        <w:pStyle w:val="BodyText"/>
      </w:pPr>
      <w:r>
        <w:rPr>
          <w:bCs/>
          <w:b/>
        </w:rPr>
        <w:t xml:space="preserve">发言人: Swix</w:t>
      </w:r>
      <w:r>
        <w:t xml:space="preserve"> </w:t>
      </w:r>
      <w:r>
        <w:t xml:space="preserve">我很想深入了解一下“模型在未来三个月内会擅长做什么？”这一点。因为我觉得这是人们在构建 AI 产品时总被告知要思考的问题，但没人知道该如何思考。因为大家只会说“它在全面地变好”、“我们很快就要实现 AGI 了，所以别费劲了”。你们是如何校准三个月的进展的？</w:t>
      </w:r>
    </w:p>
    <w:p>
      <w:pPr>
        <w:pStyle w:val="BodyText"/>
      </w:pPr>
      <w:r>
        <w:rPr>
          <w:bCs/>
          <w:b/>
        </w:rPr>
        <w:t xml:space="preserve">发言人: Cat Woo</w:t>
      </w:r>
      <w:r>
        <w:t xml:space="preserve"> </w:t>
      </w:r>
      <w:r>
        <w:t xml:space="preserve">如果你回顾历史，我们倾向于每隔几个月发布一次模型。所以“三个月”只是我随口说的一个数字。我们希望模型的发展方向是能够以尽可能高的自主性完成越来越复杂的任务。这包括确保模型能够探索并找到完成任务所需的信息，确保模型能彻底完成任务的每一个方面，确保模型能有效地组合不同的工具等等。这些是我们关心的方向。</w:t>
      </w:r>
    </w:p>
    <w:bookmarkEnd w:id="180"/>
    <w:bookmarkStart w:id="181" w:name="技术实现与设计哲学"/>
    <w:p>
      <w:pPr>
        <w:pStyle w:val="Heading3"/>
      </w:pPr>
      <w:r>
        <w:t xml:space="preserve">技术实现与设计哲学</w:t>
      </w:r>
    </w:p>
    <w:p>
      <w:pPr>
        <w:pStyle w:val="FirstParagraph"/>
      </w:pPr>
      <w:r>
        <w:rPr>
          <w:bCs/>
          <w:b/>
        </w:rPr>
        <w:t xml:space="preserve">发言人: Boris Journey</w:t>
      </w:r>
      <w:r>
        <w:t xml:space="preserve"> </w:t>
      </w:r>
      <w:r>
        <w:t xml:space="preserve">是的，回到 Claude Code，这种方法也影响了我们构建它的方式。因为我们知道，如果我们想做一个今天就有广泛产品市场契天花板的产品，我们会去做一个像 Cursor 或 GitHub Copilot 那样的东西。那些都是很棒的产品，很多人每天都在用，我自己也用。但那不是我们想做的产品。我们想做的是一个处在发展曲线更早期的东西，一个随着模型进步，可能在一年或更久之后会成为一个大产品的东西。这就是为什么 Claude Code 运行在终端里，它更原始，你可以直接接触到模型，因为我们没有花时间在上面构建那些花哨的用户界面和脚手架。</w:t>
      </w:r>
    </w:p>
    <w:p>
      <w:pPr>
        <w:pStyle w:val="BodyText"/>
      </w:pPr>
      <w:r>
        <w:rPr>
          <w:bCs/>
          <w:b/>
        </w:rPr>
        <w:t xml:space="preserve">发言人: Alessio</w:t>
      </w:r>
      <w:r>
        <w:t xml:space="preserve"> </w:t>
      </w:r>
      <w:r>
        <w:t xml:space="preserve">当谈到围绕模型的“外壳”时，一方面是提示词优化。显然，我每天都用 Cursor，Cursor 在我的提示词之外做了很多优化工作。但我知道你们最近发布了像压缩上下文这样的功能。你们是如何决定在 CLI 之上需要构建多厚的一层，又在什么时候决定某个功能应该成为 Claude Code 的一部分，而不是留给 IDE 的开发者去解决？</w:t>
      </w:r>
    </w:p>
    <w:p>
      <w:pPr>
        <w:pStyle w:val="BodyText"/>
      </w:pPr>
      <w:r>
        <w:rPr>
          <w:bCs/>
          <w:b/>
        </w:rPr>
        <w:t xml:space="preserve">发言人: Boris Journey</w:t>
      </w:r>
      <w:r>
        <w:t xml:space="preserve"> </w:t>
      </w:r>
      <w:r>
        <w:t xml:space="preserve">我们可以在三个层面来构建功能。作为一家 AI 公司，最自然的方式就是直接把功能构建到模型里，让模型自己去执行。下一层可能是在模型之上的脚手架，也就是 Claude Code 本身。再往外一层，就是把 Claude Code 作为一个工具，用在更广泛的工作流中。比如，很多人会把 Claude Code 和 tmux 结合使用，来管理多个并行的窗口和会话，我们不需要把这些都内置进来。</w:t>
      </w:r>
    </w:p>
    <w:p>
      <w:pPr>
        <w:pStyle w:val="BodyText"/>
      </w:pPr>
      <w:r>
        <w:t xml:space="preserve">像</w:t>
      </w:r>
      <w:r>
        <w:t xml:space="preserve"> </w:t>
      </w:r>
      <w:r>
        <w:rPr>
          <w:rStyle w:val="VerbatimChar"/>
        </w:rPr>
        <w:t xml:space="preserve">compact</w:t>
      </w:r>
      <w:r>
        <w:t xml:space="preserve">（压缩上下文）这个功能，它就必须处在中间层。因为我们希望你在使用 Code 时它就能工作，而不需要你额外引入工具。而以这种方式重写记忆，并不是模型今天能做到的，所以你必须用一个工具来实现。因此它就必须在那个中间层。</w:t>
      </w:r>
    </w:p>
    <w:p>
      <w:pPr>
        <w:pStyle w:val="BodyText"/>
      </w:pPr>
      <w:r>
        <w:t xml:space="preserve">我们试了很多不同的压缩方案，比如重写旧的工具调用、截断旧消息而非新消息等等。但最后，我们还是做了最简单的事情：让 Claude 去总结之前的消息，然后返回总结内容，就这么简单。有趣的是，当模型足够好时，最简单的方法通常就行之有效，你不需要过度设计。</w:t>
      </w:r>
    </w:p>
    <w:p>
      <w:pPr>
        <w:pStyle w:val="BodyText"/>
      </w:pPr>
      <w:r>
        <w:rPr>
          <w:bCs/>
          <w:b/>
        </w:rPr>
        <w:t xml:space="preserve">发言人: Swix</w:t>
      </w:r>
      <w:r>
        <w:t xml:space="preserve"> </w:t>
      </w:r>
      <w:r>
        <w:t xml:space="preserve">我们在 Claude Plays Pokémon 项目中也这么做，看到这个模式再次出现很有趣。</w:t>
      </w:r>
    </w:p>
    <w:p>
      <w:pPr>
        <w:pStyle w:val="BodyText"/>
      </w:pPr>
      <w:r>
        <w:rPr>
          <w:bCs/>
          <w:b/>
        </w:rPr>
        <w:t xml:space="preserve">发言人: Alessio</w:t>
      </w:r>
      <w:r>
        <w:t xml:space="preserve"> </w:t>
      </w:r>
      <w:r>
        <w:t xml:space="preserve">然后你们还有</w:t>
      </w:r>
      <w:r>
        <w:t xml:space="preserve"> </w:t>
      </w:r>
      <w:r>
        <w:rPr>
          <w:rStyle w:val="VerbatimChar"/>
        </w:rPr>
        <w:t xml:space="preserve">claude.md</w:t>
      </w:r>
      <w:r>
        <w:t xml:space="preserve"> </w:t>
      </w:r>
      <w:r>
        <w:t xml:space="preserve">文件，用于更由用户驱动的记忆，可以说，这相当于 Cursor 的规则（rules）功能。</w:t>
      </w:r>
    </w:p>
    <w:p>
      <w:pPr>
        <w:pStyle w:val="BodyText"/>
      </w:pPr>
      <w:r>
        <w:rPr>
          <w:bCs/>
          <w:b/>
        </w:rPr>
        <w:t xml:space="preserve">发言人: Boris Journey</w:t>
      </w:r>
      <w:r>
        <w:t xml:space="preserve"> </w:t>
      </w:r>
      <w:r>
        <w:t xml:space="preserve">是的，</w:t>
      </w:r>
      <w:r>
        <w:rPr>
          <w:rStyle w:val="VerbatimChar"/>
        </w:rPr>
        <w:t xml:space="preserve">claude.md</w:t>
      </w:r>
      <w:r>
        <w:t xml:space="preserve"> </w:t>
      </w:r>
      <w:r>
        <w:t xml:space="preserve">是“先做最简单的事”这个理念的又一个例子。我们曾有很多关于记忆架构的疯狂想法，这方面有大量的文献和外部产品。我们想从中汲取灵感，但最终我们推出的还是最简单的东西：就是一个文件，里面有些内容，它会自动被读入上下文。现在这个文件有几个版本，你可以把它放在根目录、子目录或你的主目录里，我们会以不同的方式读取所有这些文件。总之，就是最简单可行的方案。</w:t>
      </w:r>
    </w:p>
    <w:bookmarkEnd w:id="181"/>
    <w:bookmarkStart w:id="182" w:name="灵感来源与-aider-的渊源"/>
    <w:p>
      <w:pPr>
        <w:pStyle w:val="Heading3"/>
      </w:pPr>
      <w:r>
        <w:t xml:space="preserve">灵感来源：与 Aider 的渊源</w:t>
      </w:r>
    </w:p>
    <w:p>
      <w:pPr>
        <w:pStyle w:val="FirstParagraph"/>
      </w:pPr>
      <w:r>
        <w:rPr>
          <w:bCs/>
          <w:b/>
        </w:rPr>
        <w:t xml:space="preserve">发言人: Swix</w:t>
      </w:r>
      <w:r>
        <w:t xml:space="preserve"> </w:t>
      </w:r>
      <w:r>
        <w:t xml:space="preserve">我相信你对 Aider 很熟悉，那是我们 Discord 社区里很多人喜爱的另一个工具。当 Claude Code 出来后，同样是这群人也爱上了 Claude Code。对于你从 Aider 中获得的灵感、你们做得不同的地方，或者说你们在设计原则上走了不同道路的地方，你有什么想法吗？</w:t>
      </w:r>
    </w:p>
    <w:p>
      <w:pPr>
        <w:pStyle w:val="BodyText"/>
      </w:pPr>
      <w:r>
        <w:rPr>
          <w:bCs/>
          <w:b/>
        </w:rPr>
        <w:t xml:space="preserve">发言人: Boris Journey</w:t>
      </w:r>
      <w:r>
        <w:t xml:space="preserve"> </w:t>
      </w:r>
      <w:r>
        <w:t xml:space="preserve">这其实涉及到我被“AGI 点化”（AGI pilled）的那个时刻。我可以讲讲那个故事。Aider 启发了我们在 Anthropic 内部曾经使用的一个工具，叫做 Clyde。Clyde 就是 CLI Claude 的意思。它是 Claude Code 的前身，是一个研究工具，用 Python 写的，启动要一分钟，非常具有研究员风格，不是一个打磨过的产品。</w:t>
      </w:r>
    </w:p>
    <w:p>
      <w:pPr>
        <w:pStyle w:val="BodyText"/>
      </w:pPr>
      <w:r>
        <w:t xml:space="preserve">我刚加入 Anthropic 时，正在提交我的第一个拉取请求（pull request），我是手动写的，因为我不知道有更好的方法。我当时的入职伙伴 Adam Wolf 对我说：“其实，你不用手写，让 Clyde 来写就行了。”我当时想：“好吧，毕竟是在 AI 实验室，可能有什么我不知道的能力吧。”于是我启动了那个终端工具，花了一分钟才启动起来。我跟 Clyde 说：“嘿，这是描述，能帮我创建一个 PR 吗？”它运行了几分钟后，就创建了一个 PR，而且能用。我当时完全被震撼了，因为我完全不知道有工具能做这种事。在加入之前，我以为单行自动补全就是最先进的技术了。那一刻，我被 AGI 点化了。Claude Code 就是从那里来的。所以是的，是 Aider 启发了 Clyde，Clyde 又启发了 Claude Code。所以我非常喜欢 Aider，它是个很棒的产品。</w:t>
      </w:r>
    </w:p>
    <w:p>
      <w:pPr>
        <w:pStyle w:val="BodyText"/>
      </w:pPr>
      <w:r>
        <w:rPr>
          <w:bCs/>
          <w:b/>
        </w:rPr>
        <w:t xml:space="preserve">发言人: Swix</w:t>
      </w:r>
      <w:r>
        <w:t xml:space="preserve"> </w:t>
      </w:r>
      <w:r>
        <w:t xml:space="preserve">我想人们会对比较和对比感兴趣。因为对你来说，这显然是你们公司的工具，你也在做这个。但人们想知道如何在各种工具之间做选择。有像 Cursor 这样的，有像 Devin 这样的，有 Aider，还有 Claude Code。我们不可能一次性把所有都试一遍。我的问题是，你把它放在这个选择宇宙的哪个位置？</w:t>
      </w:r>
    </w:p>
    <w:p>
      <w:pPr>
        <w:pStyle w:val="BodyText"/>
      </w:pPr>
      <w:r>
        <w:rPr>
          <w:bCs/>
          <w:b/>
        </w:rPr>
        <w:t xml:space="preserve">发言人: Boris Journey</w:t>
      </w:r>
      <w:r>
        <w:t xml:space="preserve"> </w:t>
      </w:r>
      <w:r>
        <w:t xml:space="preserve">你可以让 Claude 来描述所有这些工具，我好奇它会怎么说。</w:t>
      </w:r>
    </w:p>
    <w:p>
      <w:pPr>
        <w:pStyle w:val="BodyText"/>
      </w:pPr>
      <w:r>
        <w:rPr>
          <w:bCs/>
          <w:b/>
        </w:rPr>
        <w:t xml:space="preserve">发言人: Alessio</w:t>
      </w:r>
      <w:r>
        <w:t xml:space="preserve"> </w:t>
      </w:r>
      <w:r>
        <w:t xml:space="preserve">完全不会偏袒自己。</w:t>
      </w:r>
    </w:p>
    <w:p>
      <w:pPr>
        <w:pStyle w:val="BodyText"/>
      </w:pPr>
      <w:r>
        <w:rPr>
          <w:bCs/>
          <w:b/>
        </w:rPr>
        <w:t xml:space="preserve">发言人: Boris Journey</w:t>
      </w:r>
      <w:r>
        <w:t xml:space="preserve"> </w:t>
      </w:r>
      <w:r>
        <w:t xml:space="preserve">我们内部也使用所有这些工具，我们是所有这些产品的忠实粉丝。Claude Code 显然和其中一些工具有点不同，它更加原始。就像我说的，它没有那种庞大而美观的用户界面，它提供的是对模型最直接的访问，是最原始的。所以，如果你想要一个强大的工具，让你能直接访问模型，用 Claude 来自动化处理大规模工作负载——比如，你有上千个 lint 违规，你想启动一千个 Claude 实例，让它修复每一个问题，然后创建 PR——那么 Claude Code 就是一个非常好的工具。它是一个为高级用户设计、用于处理高强度工作负载的工具。我认为这就是它的定位。</w:t>
      </w:r>
    </w:p>
    <w:p>
      <w:pPr>
        <w:pStyle w:val="BodyText"/>
      </w:pPr>
      <w:r>
        <w:rPr>
          <w:bCs/>
          <w:b/>
        </w:rPr>
        <w:t xml:space="preserve">发言人: Cat Woo</w:t>
      </w:r>
      <w:r>
        <w:t xml:space="preserve"> </w:t>
      </w:r>
      <w:r>
        <w:t xml:space="preserve">是的，我们把它看作一个 Unix 工具。就像你组合</w:t>
      </w:r>
      <w:r>
        <w:t xml:space="preserve"> </w:t>
      </w:r>
      <w:r>
        <w:rPr>
          <w:rStyle w:val="VerbatimChar"/>
        </w:rPr>
        <w:t xml:space="preserve">grep</w:t>
      </w:r>
      <w:r>
        <w:t xml:space="preserve">、</w:t>
      </w:r>
      <w:r>
        <w:rPr>
          <w:rStyle w:val="VerbatimChar"/>
        </w:rPr>
        <w:t xml:space="preserve">cat</w:t>
      </w:r>
      <w:r>
        <w:t xml:space="preserve"> </w:t>
      </w:r>
      <w:r>
        <w:t xml:space="preserve">这些命令一样，你也可以把 Claude Code 组合到你的工作流中。</w:t>
      </w:r>
    </w:p>
    <w:bookmarkEnd w:id="182"/>
    <w:bookmarkStart w:id="183" w:name="成本效率与投资回报率"/>
    <w:p>
      <w:pPr>
        <w:pStyle w:val="Heading3"/>
      </w:pPr>
      <w:r>
        <w:t xml:space="preserve">成本、效率与投资回报率</w:t>
      </w:r>
    </w:p>
    <w:p>
      <w:pPr>
        <w:pStyle w:val="FirstParagraph"/>
      </w:pPr>
      <w:r>
        <w:rPr>
          <w:bCs/>
          <w:b/>
        </w:rPr>
        <w:t xml:space="preserve">发言人: Alessio</w:t>
      </w:r>
      <w:r>
        <w:t xml:space="preserve"> </w:t>
      </w:r>
      <w:r>
        <w:t xml:space="preserve">成本问题很有趣。内部员工需要付费吗？</w:t>
      </w:r>
    </w:p>
    <w:p>
      <w:pPr>
        <w:pStyle w:val="BodyText"/>
      </w:pPr>
      <w:r>
        <w:rPr>
          <w:bCs/>
          <w:b/>
        </w:rPr>
        <w:t xml:space="preserve">发言人: Boris Journey</w:t>
      </w:r>
      <w:r>
        <w:t xml:space="preserve"> </w:t>
      </w:r>
      <w:r>
        <w:t xml:space="preserve">如果你在 Anthropic 工作，你可以每天随心所欲地使用它，内部是免费的。</w:t>
      </w:r>
    </w:p>
    <w:p>
      <w:pPr>
        <w:pStyle w:val="BodyText"/>
      </w:pPr>
      <w:r>
        <w:rPr>
          <w:bCs/>
          <w:b/>
        </w:rPr>
        <w:t xml:space="preserve">发言人: Alessio</w:t>
      </w:r>
      <w:r>
        <w:t xml:space="preserve"> </w:t>
      </w:r>
      <w:r>
        <w:t xml:space="preserve">我想如果每个人都能免费用，它会变得非常庞大。因为，我想我每个月付给 Cursor 20美元，我在 Cursor 里用了数百万的 token，如果用 Claude Code 会贵得多。所以，我聊过的很多人其实并不理解做这些事情要花多少钱。他们完成一个任务后会说：“哦，这花了我20美分，真不敢相信我付了这么多钱。”回到产品层面，你认为你们有多大责任去让它更高效，还是说“那不是我们这个工具的目标”？</w:t>
      </w:r>
    </w:p>
    <w:p>
      <w:pPr>
        <w:pStyle w:val="BodyText"/>
      </w:pPr>
      <w:r>
        <w:rPr>
          <w:bCs/>
          <w:b/>
        </w:rPr>
        <w:t xml:space="preserve">发言人: Cat Woo</w:t>
      </w:r>
      <w:r>
        <w:t xml:space="preserve"> </w:t>
      </w:r>
      <w:r>
        <w:t xml:space="preserve">我们真的把 Claude Code 看作是能从模型中获得最强能力的工具。我们关心成本，因为它与延迟高度相关，我们希望确保这个工具使用起来反应迅速，并且工作彻底。我们希望它产生的每一个 token 都是有意的。我想我们可以在向用户传达成本方面做得更多。目前我们看到每个活跃用户每天的成本大约是6美元，所以一个月下来确实比 Cursor 要高一些，但我不认为这超出了合理范围。我们大致是这样考虑的。</w:t>
      </w:r>
    </w:p>
    <w:p>
      <w:pPr>
        <w:pStyle w:val="BodyText"/>
      </w:pPr>
      <w:r>
        <w:rPr>
          <w:bCs/>
          <w:b/>
        </w:rPr>
        <w:t xml:space="preserve">发言人: Boris Journey</w:t>
      </w:r>
      <w:r>
        <w:t xml:space="preserve"> </w:t>
      </w:r>
      <w:r>
        <w:t xml:space="preserve">我想补充一点，我认为这更多是一个投资回报率（ROI）的问题，而不是成本问题。你想想一个普通工程师的薪水，我们播客前也聊到，工程师非常昂贵。如果你能让一个工程师的生产力提高50%或70%，那价值就非常巨大了。我认为应该从这个角度来思考。</w:t>
      </w:r>
    </w:p>
    <w:bookmarkEnd w:id="183"/>
    <w:bookmarkStart w:id="184" w:name="主要功能回顾"/>
    <w:p>
      <w:pPr>
        <w:pStyle w:val="Heading3"/>
      </w:pPr>
      <w:r>
        <w:t xml:space="preserve">主要功能回顾</w:t>
      </w:r>
    </w:p>
    <w:p>
      <w:pPr>
        <w:pStyle w:val="FirstParagraph"/>
      </w:pPr>
      <w:r>
        <w:rPr>
          <w:bCs/>
          <w:b/>
        </w:rPr>
        <w:t xml:space="preserve">发言人: Swix</w:t>
      </w:r>
      <w:r>
        <w:t xml:space="preserve"> </w:t>
      </w:r>
      <w:r>
        <w:t xml:space="preserve">我们来回顾一下 Claude Code 的简史吧。从发布到现在，你们推出了一些新功能。你能重点介绍一下主要的功能吗？然后我们再聊聊“思考”工具。</w:t>
      </w:r>
    </w:p>
    <w:p>
      <w:pPr>
        <w:pStyle w:val="BodyText"/>
      </w:pPr>
      <w:r>
        <w:rPr>
          <w:bCs/>
          <w:b/>
        </w:rPr>
        <w:t xml:space="preserve">发言-人: Cat Woo</w:t>
      </w:r>
      <w:r>
        <w:t xml:space="preserve"> </w:t>
      </w:r>
      <w:r>
        <w:t xml:space="preserve">我得翻翻你的推特才能全想起来。一个我们收到很多请求的重要功能是网页抓取（web fetch）。我们和法务团队紧密合作，确保我们发布了一个尽可能安全的实现。如果用户直接提供 URL，无论是在</w:t>
      </w:r>
      <w:r>
        <w:t xml:space="preserve"> </w:t>
      </w:r>
      <w:r>
        <w:rPr>
          <w:rStyle w:val="VerbatimChar"/>
        </w:rPr>
        <w:t xml:space="preserve">claude.md</w:t>
      </w:r>
      <w:r>
        <w:t xml:space="preserve"> </w:t>
      </w:r>
      <w:r>
        <w:t xml:space="preserve">文件里还是在消息里，或者是在之前抓取的 URL 中提到的 URL，我们才会进行网页抓取。这样，企业可以放心地让他们的开发者继续使用。</w:t>
      </w:r>
    </w:p>
    <w:p>
      <w:pPr>
        <w:pStyle w:val="BodyText"/>
      </w:pPr>
      <w:r>
        <w:t xml:space="preserve">我们还发布了一系列“自动”功能，比如自动补全（autocomplete），你可以按 Tab 键补全文件名或路径；自动压缩（auto-compact），这样用户会感觉拥有无限的上下文，因为我们会在后台进行压缩。我们还发布了自动接受（auto-accept），因为我们注意到很多用户会说：“嘿，Claude Code 能搞定，我对它已经建立了很多信任，我希望它能自主地编辑我的文件、运行测试，然后再回来找我。”这些是比较大的功能。还有 Vim 模式，自定义斜杠命令。人们超爱 Vim 模式，那也是一个呼声很高的请求。</w:t>
      </w:r>
    </w:p>
    <w:p>
      <w:pPr>
        <w:pStyle w:val="BodyText"/>
      </w:pPr>
      <w:r>
        <w:rPr>
          <w:bCs/>
          <w:b/>
        </w:rPr>
        <w:t xml:space="preserve">发言人: Swix</w:t>
      </w:r>
      <w:r>
        <w:t xml:space="preserve"> </w:t>
      </w:r>
      <w:r>
        <w:t xml:space="preserve">还有最近的记忆功能，用井号（#）来记住内容。</w:t>
      </w:r>
    </w:p>
    <w:p>
      <w:pPr>
        <w:pStyle w:val="BodyText"/>
      </w:pPr>
      <w:r>
        <w:rPr>
          <w:bCs/>
          <w:b/>
        </w:rPr>
        <w:t xml:space="preserve">发言人: Alessio</w:t>
      </w:r>
      <w:r>
        <w:t xml:space="preserve"> </w:t>
      </w:r>
      <w:r>
        <w:t xml:space="preserve">我很想从技术角度深入了解一下，有没有哪个功能实现起来特别有挑战性？Aider 的作者 Paul 总是说，他的工具里有多少是由 Aider 自己编写的。所以问题是，Claude Code 里有多少是由 Claude Code 自己编写的？</w:t>
      </w:r>
    </w:p>
    <w:p>
      <w:pPr>
        <w:pStyle w:val="BodyText"/>
      </w:pPr>
      <w:r>
        <w:rPr>
          <w:bCs/>
          <w:b/>
        </w:rPr>
        <w:t xml:space="preserve">发言人: Boris Journey</w:t>
      </w:r>
      <w:r>
        <w:t xml:space="preserve"> </w:t>
      </w:r>
      <w:r>
        <w:t xml:space="preserve">显然有一部分是。我想想，比例相当高，可能接近80%。</w:t>
      </w:r>
    </w:p>
    <w:p>
      <w:pPr>
        <w:pStyle w:val="BodyText"/>
      </w:pPr>
      <w:r>
        <w:rPr>
          <w:bCs/>
          <w:b/>
        </w:rPr>
        <w:t xml:space="preserve">发言人: Cat Woo</w:t>
      </w:r>
      <w:r>
        <w:t xml:space="preserve"> </w:t>
      </w:r>
      <w:r>
        <w:t xml:space="preserve">不过有大量的人工代码审查。</w:t>
      </w:r>
    </w:p>
    <w:p>
      <w:pPr>
        <w:pStyle w:val="BodyText"/>
      </w:pPr>
      <w:r>
        <w:rPr>
          <w:bCs/>
          <w:b/>
        </w:rPr>
        <w:t xml:space="preserve">发言人: Boris Journey</w:t>
      </w:r>
      <w:r>
        <w:t xml:space="preserve"> </w:t>
      </w:r>
      <w:r>
        <w:t xml:space="preserve">是的，大量的人工代码审查。有些东西必须手写，有些代码可以由 Claude 写。知道在什么任务中选择哪种方式、比例如何，这其中有一种智慧。通常我们是先让 Claude 写代码，如果不好，再由人来介入。也有些东西我更喜欢自己动手，比如复杂的数据库模型重构，我不会交给 Claude，因为我有非常强烈的个人见解，自己动手实验比向 Claude 解释要容易。所以总的来说，大概80%到90%的代码是 Claude 写的。</w:t>
      </w:r>
    </w:p>
    <w:bookmarkEnd w:id="184"/>
    <w:bookmarkStart w:id="185" w:name="自定义命令与-mcp"/>
    <w:p>
      <w:pPr>
        <w:pStyle w:val="Heading3"/>
      </w:pPr>
      <w:r>
        <w:t xml:space="preserve">自定义命令与 MCP</w:t>
      </w:r>
    </w:p>
    <w:p>
      <w:pPr>
        <w:pStyle w:val="FirstParagraph"/>
      </w:pPr>
      <w:r>
        <w:rPr>
          <w:bCs/>
          <w:b/>
        </w:rPr>
        <w:t xml:space="preserve">发言人: Swix</w:t>
      </w:r>
      <w:r>
        <w:t xml:space="preserve"> </w:t>
      </w:r>
      <w:r>
        <w:t xml:space="preserve">我有个问题，关于自定义斜杠命令和 MCP（模型间通信协议），这一切是如何联系在一起的？Claude Code 里的斜杠命令是 MCP 的一种扩展吗？人们构建的东西是不应该成为 MCP，而只是自包含在其中的东西吗？人们应该如何理解这个？</w:t>
      </w:r>
    </w:p>
    <w:p>
      <w:pPr>
        <w:pStyle w:val="BodyText"/>
      </w:pPr>
      <w:r>
        <w:rPr>
          <w:bCs/>
          <w:b/>
        </w:rPr>
        <w:t xml:space="preserve">发言人: Boris Journey</w:t>
      </w:r>
      <w:r>
        <w:t xml:space="preserve"> </w:t>
      </w:r>
      <w:r>
        <w:t xml:space="preserve">显然，我们是 MCP 的忠实粉丝。你可以用 MCP 做很多不同的事情，比如自定义工具和命令。但同时，你不应该非用它不可。如果你只是想要一些简单的、本地化的东西，本质上就是一个保存下来的提示词，那就用本地命令。</w:t>
      </w:r>
    </w:p>
    <w:p>
      <w:pPr>
        <w:pStyle w:val="BodyText"/>
      </w:pPr>
      <w:r>
        <w:t xml:space="preserve">我们一直在思考的一个问题是，如何以便利的方式重新暴露这些功能。比如，你有一个本地命令，能不能把它重新暴露为一个 MCP 提示词？因为 Claude Code 既是 MCP 客户端也是 MCP 服务器。或者，假设你传入一个自定义的 bash 工具，有没有办法把它重新暴露为一个 MCP 工具？我们认为，总的来说，你不应该被某项特定技术束缚，应该用对你有用的任何东西。</w:t>
      </w:r>
    </w:p>
    <w:p>
      <w:pPr>
        <w:pStyle w:val="BodyText"/>
      </w:pPr>
      <w:r>
        <w:rPr>
          <w:bCs/>
          <w:b/>
        </w:rPr>
        <w:t xml:space="preserve">发言人: Boris Journey</w:t>
      </w:r>
      <w:r>
        <w:t xml:space="preserve"> </w:t>
      </w:r>
      <w:r>
        <w:t xml:space="preserve">我再举一个这些东西如何连接的例子。在 Claude Code 的 GitHub 仓库内部，我们有一个 GitHub Action 在运行。这个 GitHub Action 会调用 Claude Code，并使用一个本地的斜杠命令</w:t>
      </w:r>
      <w:r>
        <w:t xml:space="preserve"> </w:t>
      </w:r>
      <w:r>
        <w:rPr>
          <w:rStyle w:val="VerbatimChar"/>
        </w:rPr>
        <w:t xml:space="preserve">/lint</w:t>
      </w:r>
      <w:r>
        <w:t xml:space="preserve">。这个命令就是用 Claude 来运行一个 linter（代码检查器）。它做的事情，用传统的基于静态分析的 linter 来做会很棘手。比如，它会检查拼写错误，也会检查代码和注释是否匹配，还会检查我们是否使用了某个特定的库来进行网络请求，而不是内置的库。有很多这类特定的检查项，用传统的 lint 规则很难表达。理论上你可以去写一堆 lint 规则，有些能覆盖，有些可能不行。但说实话，在一个本地命令的 Markdown 文件里写上一条，然后提交，要容易得多。</w:t>
      </w:r>
    </w:p>
    <w:p>
      <w:pPr>
        <w:pStyle w:val="BodyText"/>
      </w:pPr>
      <w:r>
        <w:t xml:space="preserve">所以我们的做法是：Claude 在 GitHub Action 中运行，我们用</w:t>
      </w:r>
      <w:r>
        <w:t xml:space="preserve"> </w:t>
      </w:r>
      <w:r>
        <w:rPr>
          <w:rStyle w:val="VerbatimChar"/>
        </w:rPr>
        <w:t xml:space="preserve">/lint</w:t>
      </w:r>
      <w:r>
        <w:t xml:space="preserve"> </w:t>
      </w:r>
      <w:r>
        <w:t xml:space="preserve">调用它。它会运行 linter，识别任何错误，进行代码修改，然后使用 GitHub MCP 服务器将更改提交回 PR。所以你可以把这些工具组合在一起。我认为我们看待 Claude Code 的方式很大程度上就是，它只是生态系统中的一个工具，能够很好地与其他工具组合，而不会对任何特定部分持有强制性意见。</w:t>
      </w:r>
    </w:p>
    <w:bookmarkEnd w:id="185"/>
    <w:bookmarkStart w:id="186" w:name="技术栈react-ink-与-bun"/>
    <w:p>
      <w:pPr>
        <w:pStyle w:val="Heading3"/>
      </w:pPr>
      <w:r>
        <w:t xml:space="preserve">技术栈：React Ink 与 Bun</w:t>
      </w:r>
    </w:p>
    <w:p>
      <w:pPr>
        <w:pStyle w:val="FirstParagraph"/>
      </w:pPr>
      <w:r>
        <w:rPr>
          <w:bCs/>
          <w:b/>
        </w:rPr>
        <w:t xml:space="preserve">发言人: Swix</w:t>
      </w:r>
      <w:r>
        <w:t xml:space="preserve"> </w:t>
      </w:r>
      <w:r>
        <w:t xml:space="preserve">我简历里有一段奇怪的经历，我曾是 Netlify CLI 的维护者，所以对这方面有点了解。网上有一个 Claude Code 的反编译版本，后来好像被撤下了，但看起来你们用的是 Commander.js 和 React Ink。我很好奇，在某种程度上，你们不只是在构建 Claude Code，而是在构建一个通用的 CLI 框架，任何开发者都可以根据自己的目的进行修改。你有没有想过，这种级别的可配置性更像是一个 CLI 框架，或者一种以前不存在的新形态？</w:t>
      </w:r>
    </w:p>
    <w:p>
      <w:pPr>
        <w:pStyle w:val="BodyText"/>
      </w:pPr>
      <w:r>
        <w:rPr>
          <w:bCs/>
          <w:b/>
        </w:rPr>
        <w:t xml:space="preserve">发言人: Boris Journey</w:t>
      </w:r>
      <w:r>
        <w:t xml:space="preserve"> </w:t>
      </w:r>
      <w:r>
        <w:t xml:space="preserve">当然，开发一个很棒的 CLI 是很有趣的，因为这样的 CLI 并不多。我们是 Ink 的忠实粉丝。Vadim Demedes，我们其实在很多项目里都用了他的 React Ink。Ink 很神奇，它在很多方面有点像“黑客”式的、不那么完美的。你有 React，然后渲染器只是把 React 代码翻译成 ANSI 转义码来渲染。有很多东西根本就没法用，因为 ANSI 转义码是上世纪70年代开始写的东西，没有很好的规范，每个终端都有些许不同。所以用这种方式构建，感觉有点像以前为浏览器开发，你得考虑 IE 6、Opera、Firefox 等等。你得经常考虑这些跨终端的差异。但我们是 Ink 的忠实粉丝，因为它帮助我们抽象了这些差异。</w:t>
      </w:r>
    </w:p>
    <w:p>
      <w:pPr>
        <w:pStyle w:val="BodyText"/>
      </w:pPr>
      <w:r>
        <w:t xml:space="preserve">我们还用了 Bun，我们是 Bun 的忠实粉丝。它让我们的测试编写和运行快了很多。我们还没有在运行时中使用它，但我们用 Bun 来把代码编译打包在一起。</w:t>
      </w:r>
    </w:p>
    <w:bookmarkEnd w:id="186"/>
    <w:bookmarkStart w:id="187" w:name="信任安全与权限系统"/>
    <w:p>
      <w:pPr>
        <w:pStyle w:val="Heading3"/>
      </w:pPr>
      <w:r>
        <w:t xml:space="preserve">信任、安全与权限系统</w:t>
      </w:r>
    </w:p>
    <w:p>
      <w:pPr>
        <w:pStyle w:val="FirstParagraph"/>
      </w:pPr>
      <w:r>
        <w:rPr>
          <w:bCs/>
          <w:b/>
        </w:rPr>
        <w:t xml:space="preserve">发言人: Alessio</w:t>
      </w:r>
      <w:r>
        <w:t xml:space="preserve"> </w:t>
      </w:r>
      <w:r>
        <w:t xml:space="preserve">我想问问关于“自动接受”（auto-accept）这个功能。我对智能体的信任问题有一些思考：什么时候你可以说“好了，自主运行吧”，什么时候需要把开发者拉进来？有时候你让模型决定，有时候你会说“这是一个破坏性操作，必须问我”。我很好奇你们内部有没有关于何时使用自动接受的经验法则，以及这一切的未来走向。</w:t>
      </w:r>
    </w:p>
    <w:p>
      <w:pPr>
        <w:pStyle w:val="BodyText"/>
      </w:pPr>
      <w:r>
        <w:rPr>
          <w:bCs/>
          <w:b/>
        </w:rPr>
        <w:t xml:space="preserve">发言人: Cat Woo</w:t>
      </w:r>
      <w:r>
        <w:t xml:space="preserve"> </w:t>
      </w:r>
      <w:r>
        <w:t xml:space="preserve">我们正在花大量时间构建权限系统，我们团队的 Robert 正在领导这项工作。我们认为给开发者控制权非常重要，让他们可以说：“嘿，这些是允许的权限。”通常这包括模型总是被允许读取文件或任何东西。然后由用户来决定，比如“模型将要编辑文件”、“将要运行测试”，这可能是最安全的三个操作。然后还有一长串其他操作，用户可以根据正则表达式匹配来设置白名单或黑名单。</w:t>
      </w:r>
    </w:p>
    <w:p>
      <w:pPr>
        <w:pStyle w:val="BodyText"/>
      </w:pPr>
      <w:r>
        <w:rPr>
          <w:bCs/>
          <w:b/>
        </w:rPr>
        <w:t xml:space="preserve">发言人: Boris Journey</w:t>
      </w:r>
      <w:r>
        <w:t xml:space="preserve"> </w:t>
      </w:r>
      <w:r>
        <w:t xml:space="preserve">我认为对于文件编辑，安全性方面的考虑其实少一些，虽然仍然有安全风险。比如，模型抓取一个 URL，URL 里有提示词注入攻击，然后模型把恶意代码写到磁盘上，而你没有意识到。当然，代码审查是另一层保护。但总的来说，对于文件写入，最大的问题是模型可能 просто做错了事。我们发现，如果模型做错了，最好是能尽早发现并纠正，这样体验会更好。如果你等模型走上了一条完全错误的道路，十分钟后再去纠正，那体验会很糟糕。所以通常最好是尽早发现失败。</w:t>
      </w:r>
    </w:p>
    <w:p>
      <w:pPr>
        <w:pStyle w:val="BodyText"/>
      </w:pPr>
      <w:r>
        <w:t xml:space="preserve">但同时，有些情况下你就是想让模型自己运行。比如，如果 Claude Code 在为我写测试，我就会按下</w:t>
      </w:r>
      <w:r>
        <w:t xml:space="preserve"> </w:t>
      </w:r>
      <w:r>
        <w:rPr>
          <w:rStyle w:val="VerbatimChar"/>
        </w:rPr>
        <w:t xml:space="preserve">Shift + Tab</w:t>
      </w:r>
      <w:r>
        <w:t xml:space="preserve"> </w:t>
      </w:r>
      <w:r>
        <w:t xml:space="preserve">进入自动接受模式，让它运行测试并迭代，直到测试通过。因为我知道这是个很安全的操作。但对于像 bash 工具这样的其他工具，情况就大不相同了。因为 Claude 可能会运行</w:t>
      </w:r>
      <w:r>
        <w:t xml:space="preserve"> </w:t>
      </w:r>
      <w:r>
        <w:rPr>
          <w:rStyle w:val="VerbatimChar"/>
        </w:rPr>
        <w:t xml:space="preserve">rm -rf /</w:t>
      </w:r>
      <w:r>
        <w:t xml:space="preserve">，那后果就不堪设想了。所以我们肯定希望有人在环路中来捕捉这类情况。模型经过训练和对齐，不会去做那种事，但这些都是非确定性系统，所以你还是需要人类在环路中。</w:t>
      </w:r>
    </w:p>
    <w:bookmarkEnd w:id="187"/>
    <w:bookmarkStart w:id="188" w:name="自动化工作流从语义化-linting-到非交互模式"/>
    <w:p>
      <w:pPr>
        <w:pStyle w:val="Heading3"/>
      </w:pPr>
      <w:r>
        <w:t xml:space="preserve">自动化工作流：从语义化 Linting 到非交互模式</w:t>
      </w:r>
    </w:p>
    <w:p>
      <w:pPr>
        <w:pStyle w:val="FirstParagraph"/>
      </w:pPr>
      <w:r>
        <w:rPr>
          <w:bCs/>
          <w:b/>
        </w:rPr>
        <w:t xml:space="preserve">发言人: Alessio</w:t>
      </w:r>
      <w:r>
        <w:t xml:space="preserve"> </w:t>
      </w:r>
      <w:r>
        <w:t xml:space="preserve">我非常想聊聊你提到的 linter 部分。我觉得人们可能第一次听没太注意，但从基于规则的 linting 到语义化的 linting，我认为这非常棒且超级重要。很多公司都在尝试做自主的 PR 审查，但我至今没见过一个我能用的，都挺一般的。所以我很好奇你们如何思考闭环这个问题，或者如何让它变得更好。特别是，你应该审查什么？因为用 AI 写的 PR 会变得非常大。</w:t>
      </w:r>
    </w:p>
    <w:p>
      <w:pPr>
        <w:pStyle w:val="BodyText"/>
      </w:pPr>
      <w:r>
        <w:rPr>
          <w:bCs/>
          <w:b/>
        </w:rPr>
        <w:t xml:space="preserve">发言人: Boris Journey</w:t>
      </w:r>
      <w:r>
        <w:t xml:space="preserve"> </w:t>
      </w:r>
      <w:r>
        <w:t xml:space="preserve">我们内部有一些 Claude 做代码审查的实验，但我们对结果还不是很满意，所以暂时还不打算开放。我们看待 Claude Code 的方式是，它是一个基础构建块（primitive）。如果你想用它来构建一个代码审查工具，你可以这么做。如果你想构建一个安全漏洞扫描工具，也可以。如果你想构建一个语义化的 linter，也可以。希望有了 Claude Code，你想做这些事就只需要几行代码，而且你还可以让 Claude 来写那几行代码，因为它非常擅长写 GitHub Actions。</w:t>
      </w:r>
    </w:p>
    <w:p>
      <w:pPr>
        <w:pStyle w:val="BodyText"/>
      </w:pPr>
      <w:r>
        <w:rPr>
          <w:bCs/>
          <w:b/>
        </w:rPr>
        <w:t xml:space="preserve">发言人: Cat Woo</w:t>
      </w:r>
      <w:r>
        <w:t xml:space="preserve"> </w:t>
      </w:r>
      <w:r>
        <w:t xml:space="preserve">需要提一下的是，我们有一个非交互模式，这是我们在自动化 Claude Code 的场景下使用的，很多使用 Claude Code 的公司也用这个非交互模式。比如，他们会说：“我的代码库里有几十万个测试，有些已经过时，有些不稳定。”他们就会派 Claude Code 去检查每一个测试，决定如何更新，是否要废弃一些，如何提高代码覆盖率。这是人们以非交互方式使用 Claude Code 的一个很酷的方式。</w:t>
      </w:r>
    </w:p>
    <w:p>
      <w:pPr>
        <w:pStyle w:val="BodyText"/>
      </w:pPr>
      <w:r>
        <w:rPr>
          <w:bCs/>
          <w:b/>
        </w:rPr>
        <w:t xml:space="preserve">发言人: Swix</w:t>
      </w:r>
      <w:r>
        <w:t xml:space="preserve"> </w:t>
      </w:r>
      <w:r>
        <w:t xml:space="preserve">这里的最佳实践是什么？因为当它非交互式运行时，它可能会一直运行下去，而且你也不一定能审查每一个输出。我很好奇在非交互模式下有什么不同，最重要的超参数或参数设置是什么？</w:t>
      </w:r>
    </w:p>
    <w:p>
      <w:pPr>
        <w:pStyle w:val="BodyText"/>
      </w:pPr>
      <w:r>
        <w:rPr>
          <w:bCs/>
          <w:b/>
        </w:rPr>
        <w:t xml:space="preserve">发言人: Boris Journey</w:t>
      </w:r>
      <w:r>
        <w:t xml:space="preserve"> </w:t>
      </w:r>
      <w:r>
        <w:t xml:space="preserve">对于没用过的朋友，非交互模式就是</w:t>
      </w:r>
      <w:r>
        <w:t xml:space="preserve"> </w:t>
      </w:r>
      <w:r>
        <w:rPr>
          <w:rStyle w:val="VerbatimChar"/>
        </w:rPr>
        <w:t xml:space="preserve">claude -p</w:t>
      </w:r>
      <w:r>
        <w:t xml:space="preserve">，然后在引号里传入提示词，就这么简单。通常，它最适合只读任务，这是它工作得最好的地方，你不用太担心权限和无限运行之类的问题。比如，一个只运行但不修复问题的 linter。或者，我们正在做一个用非交互模式的 Claude 来生成 Claude Code 自己的更新日志（changelog）的东西。每个 PR 都会回顾提交历史，然后决定哪些内容应该进入更新日志。</w:t>
      </w:r>
    </w:p>
    <w:p>
      <w:pPr>
        <w:pStyle w:val="BodyText"/>
      </w:pPr>
      <w:r>
        <w:t xml:space="preserve">对于需要写入的任务，我们通常建议在命令行中传入一套非常具体的权限。你可以传入</w:t>
      </w:r>
      <w:r>
        <w:t xml:space="preserve"> </w:t>
      </w:r>
      <w:r>
        <w:rPr>
          <w:rStyle w:val="VerbatimChar"/>
        </w:rPr>
        <w:t xml:space="preserve">--allowed-tools</w:t>
      </w:r>
      <w:r>
        <w:t xml:space="preserve">，然后允许一个特定的工具，比如不只是</w:t>
      </w:r>
      <w:r>
        <w:t xml:space="preserve"> </w:t>
      </w:r>
      <w:r>
        <w:rPr>
          <w:rStyle w:val="VerbatimChar"/>
        </w:rPr>
        <w:t xml:space="preserve">bash</w:t>
      </w:r>
      <w:r>
        <w:t xml:space="preserve">，而是</w:t>
      </w:r>
      <w:r>
        <w:t xml:space="preserve"> </w:t>
      </w:r>
      <w:r>
        <w:rPr>
          <w:rStyle w:val="VerbatimChar"/>
        </w:rPr>
        <w:t xml:space="preserve">git status</w:t>
      </w:r>
      <w:r>
        <w:t xml:space="preserve"> </w:t>
      </w:r>
      <w:r>
        <w:t xml:space="preserve">或</w:t>
      </w:r>
      <w:r>
        <w:t xml:space="preserve"> </w:t>
      </w:r>
      <w:r>
        <w:rPr>
          <w:rStyle w:val="VerbatimChar"/>
        </w:rPr>
        <w:t xml:space="preserve">git diff</w:t>
      </w:r>
      <w:r>
        <w:t xml:space="preserve">。你只给它一组它能使用的工具。我们绝对建议你从小处着手，比如先在一个测试上试用，确保它的行为合理，迭代你的提示词，然后扩大到10个，确保成功，或者如果失败了就分析失败模式，然后逐步扩大规模。绝对不要一上来就启动一个修复十万个测试的任务。</w:t>
      </w:r>
    </w:p>
    <w:bookmarkEnd w:id="188"/>
    <w:bookmarkStart w:id="189" w:name="生产力与代码质量"/>
    <w:p>
      <w:pPr>
        <w:pStyle w:val="Heading3"/>
      </w:pPr>
      <w:r>
        <w:t xml:space="preserve">生产力与代码质量</w:t>
      </w:r>
    </w:p>
    <w:p>
      <w:pPr>
        <w:pStyle w:val="FirstParagraph"/>
      </w:pPr>
      <w:r>
        <w:rPr>
          <w:bCs/>
          <w:b/>
        </w:rPr>
        <w:t xml:space="preserve">发言人: Alessio</w:t>
      </w:r>
      <w:r>
        <w:t xml:space="preserve"> </w:t>
      </w:r>
      <w:r>
        <w:t xml:space="preserve">我想象中，在 Anthropic，有 Claude Code 生成代码，然后又有 Claude Code 在审查自己的代码。在某种程度上，这是正在发生的事情。</w:t>
      </w:r>
    </w:p>
    <w:p>
      <w:pPr>
        <w:pStyle w:val="BodyText"/>
      </w:pPr>
      <w:r>
        <w:rPr>
          <w:bCs/>
          <w:b/>
        </w:rPr>
        <w:t xml:space="preserve">发言人: Boris Journey</w:t>
      </w:r>
      <w:r>
        <w:t xml:space="preserve"> </w:t>
      </w:r>
      <w:r>
        <w:t xml:space="preserve">在 Anthropic，我们仍然有人类在环路中进行审查。我认为这对于 AI 安全等级（ASL）很重要。随着模型能力越来越强，比如达到 ASL 5 的最高级别，模型可能能够欺骗用户，逃离容器并自我复制。我们现在大概在 ASL 2，正接近 3。到了 3、4、5 级，你就必须更谨慎地思考这个问题了。</w:t>
      </w:r>
    </w:p>
    <w:p>
      <w:pPr>
        <w:pStyle w:val="BodyText"/>
      </w:pPr>
      <w:r>
        <w:rPr>
          <w:bCs/>
          <w:b/>
        </w:rPr>
        <w:t xml:space="preserve">发言人: Alessio</w:t>
      </w:r>
      <w:r>
        <w:t xml:space="preserve"> </w:t>
      </w:r>
      <w:r>
        <w:t xml:space="preserve">我想到的是，我们有工程副总裁、CTO 在听。对个人开发者来说，这一切都很好。但对于那些对整个代码库、工程决策负责的人来说，他们的开发者可能在做任何这些事。他们该如何管理？代码审查流程、变更管理流程该如何改变？</w:t>
      </w:r>
    </w:p>
    <w:p>
      <w:pPr>
        <w:pStyle w:val="BodyText"/>
      </w:pPr>
      <w:r>
        <w:rPr>
          <w:bCs/>
          <w:b/>
        </w:rPr>
        <w:t xml:space="preserve">发言人: Cat Woo</w:t>
      </w:r>
      <w:r>
        <w:t xml:space="preserve"> </w:t>
      </w:r>
      <w:r>
        <w:t xml:space="preserve">我们和很多副总裁、CTO 聊过，他们通常都相当兴奋。他们会下载工具，自己试验，问几个问题，当 Claude Code 给出合理的答案时，他们会非常激动，因为他们觉得“哦，我能理解代码库里的这个细微之处了”。他们甚至有时会用 Claude Code 来发布一些小功能。通过与工具互动的过程，他们建立了很多信任。很多人会来问我们：“我该如何更广泛地推广它？”</w:t>
      </w:r>
    </w:p>
    <w:p>
      <w:pPr>
        <w:pStyle w:val="BodyText"/>
      </w:pPr>
      <w:r>
        <w:t xml:space="preserve">总的来说，保证代码质量仍然取决于每个开发者，他们需要对自己合并的代码保持非常高的标准。即使我们用 Claude Code 写了很多代码，最终合并代码的个人仍然要对代码的可维护性、文档完备性和合理的抽象负责。我认为这种情况会继续下去，Claude Code 不是一个自己提交代码的独立工程师，代码的责任仍然在个人开发者身上。</w:t>
      </w:r>
    </w:p>
    <w:p>
      <w:pPr>
        <w:pStyle w:val="BodyText"/>
      </w:pPr>
      <w:r>
        <w:rPr>
          <w:bCs/>
          <w:b/>
        </w:rPr>
        <w:t xml:space="preserve">发言人: Boris Journey</w:t>
      </w:r>
      <w:r>
        <w:t xml:space="preserve"> </w:t>
      </w:r>
      <w:r>
        <w:t xml:space="preserve">Claude Code 也让很多质量相关的工作变得容易多了。比如，我已经好几个月没有手动写过单元测试了，但我们有很多单元测试。因为 Claude 会写所有的测试。以前，如果我在别人的 PR 里说“嘿，能写个测试吗？”，我会觉得自己像个混蛋。因为他们知道自己应该写，但为了更快地发布而做了权衡。但现在我总是要求，因为 Claude 就能写，不需要人来做。随着写测试和写 lint 规则变得更容易，保持高质量代码实际上比以前容易多了。</w:t>
      </w:r>
    </w:p>
    <w:p>
      <w:pPr>
        <w:pStyle w:val="BodyText"/>
      </w:pPr>
      <w:r>
        <w:rPr>
          <w:bCs/>
          <w:b/>
        </w:rPr>
        <w:t xml:space="preserve">发言人: Alessio</w:t>
      </w:r>
      <w:r>
        <w:t xml:space="preserve"> </w:t>
      </w:r>
      <w:r>
        <w:t xml:space="preserve">你相信哪些指标？比如很多人不相信100%的代码覆盖率。</w:t>
      </w:r>
    </w:p>
    <w:p>
      <w:pPr>
        <w:pStyle w:val="BodyText"/>
      </w:pPr>
      <w:r>
        <w:rPr>
          <w:bCs/>
          <w:b/>
        </w:rPr>
        <w:t xml:space="preserve">发言人: Cat Woo</w:t>
      </w:r>
      <w:r>
        <w:t xml:space="preserve"> </w:t>
      </w:r>
      <w:r>
        <w:t xml:space="preserve">我认为这非常依赖于具体的工程团队，希望有一个万能的答案。对一些团队来说，测试覆盖率极其重要；对另一些团队，类型覆盖率很重要，特别是在强类型语言中。圈复杂度（Cyclomatic complexity）虽然饱受诟病，但说实话，它仍然是一个不错的指标，因为在衡量代码质量方面没有更好的替代品。</w:t>
      </w:r>
    </w:p>
    <w:p>
      <w:pPr>
        <w:pStyle w:val="BodyText"/>
      </w:pPr>
      <w:r>
        <w:rPr>
          <w:bCs/>
          <w:b/>
        </w:rPr>
        <w:t xml:space="preserve">发言人: Boris Journey</w:t>
      </w:r>
      <w:r>
        <w:t xml:space="preserve"> </w:t>
      </w:r>
      <w:r>
        <w:t xml:space="preserve">代码行数（lines of code）说实话也没那么糟。它有很多缺点，但很难做出更好的指标，所以它是“最不糟糕”的。</w:t>
      </w:r>
    </w:p>
    <w:p>
      <w:pPr>
        <w:pStyle w:val="BodyText"/>
      </w:pPr>
      <w:r>
        <w:rPr>
          <w:bCs/>
          <w:b/>
        </w:rPr>
        <w:t xml:space="preserve">发言-人: Cat Woo</w:t>
      </w:r>
      <w:r>
        <w:t xml:space="preserve"> </w:t>
      </w:r>
      <w:r>
        <w:t xml:space="preserve">我们真正想搞定的两个指标是：一是减少周期时间（cycle time），即你的功能因为使用了这些工具而发布得有多快。另一个我们想更严格衡量的指标是“你本来不会去构建的功能数量”。我们有很多渠道获取客户反馈，我们看到一个模式，就是客户支持或成功团队发帖说“这个应用有这个 bug”，然后十分钟后，那个团队的工程师就会说“Claude Code 已经修复了”。很多时候你问他们，他们会说：“是啊，没有 Claude Code 我可能就不会做了，因为那会偏离我原定的工作太多，最后只会堆积在待办事项里。”这类事情是我们非常想更严格衡量的。</w:t>
      </w:r>
    </w:p>
    <w:bookmarkEnd w:id="189"/>
    <w:bookmarkStart w:id="190" w:name="记忆规划与知识库"/>
    <w:p>
      <w:pPr>
        <w:pStyle w:val="Heading3"/>
      </w:pPr>
      <w:r>
        <w:t xml:space="preserve">记忆、规划与知识库</w:t>
      </w:r>
    </w:p>
    <w:p>
      <w:pPr>
        <w:pStyle w:val="FirstParagraph"/>
      </w:pPr>
      <w:r>
        <w:rPr>
          <w:bCs/>
          <w:b/>
        </w:rPr>
        <w:t xml:space="preserve">发言人: Alessio</w:t>
      </w:r>
      <w:r>
        <w:t xml:space="preserve"> </w:t>
      </w:r>
      <w:r>
        <w:t xml:space="preserve">我们来聊聊记忆。我们谈到了自动压缩和用井号标签进行记忆。我的印象是你们喜欢用最简单的方法，但我好奇你们是否看到其他有趣的需求，或者内部有没有人探索出一些你们想分享给大家的记忆使用技巧？</w:t>
      </w:r>
    </w:p>
    <w:p>
      <w:pPr>
        <w:pStyle w:val="BodyText"/>
      </w:pPr>
      <w:r>
        <w:rPr>
          <w:bCs/>
          <w:b/>
        </w:rPr>
        <w:t xml:space="preserve">发言人: Boris Journey</w:t>
      </w:r>
      <w:r>
        <w:t xml:space="preserve"> </w:t>
      </w:r>
      <w:r>
        <w:t xml:space="preserve">有很多不同的记忆方法，大多数使用各种外部存储，比如 ChromaDB。有键值对（key-value）或者图（graph）两种主要形式。如果你在我加入这个团队之前问我，我会说我绝对相信知识图谱。但现在，我感觉一切皆模型（everything is the model），这才是最终的赢家。随着模型变得越来越好，它会吞噬其他一切。总有一天，模型会编码自己的知识图谱，编码自己的键值存储，只要你给它正确的工具。</w:t>
      </w:r>
    </w:p>
    <w:p>
      <w:pPr>
        <w:pStyle w:val="BodyText"/>
      </w:pPr>
      <w:r>
        <w:rPr>
          <w:bCs/>
          <w:b/>
        </w:rPr>
        <w:t xml:space="preserve">发言人: Swix</w:t>
      </w:r>
      <w:r>
        <w:t xml:space="preserve"> </w:t>
      </w:r>
      <w:r>
        <w:t xml:space="preserve">我们做记忆这些事，是不是只是因为上下文长度不够而在“苟且”？如果我们有了一亿 token 的上下文窗口，我们还会关心这些吗？</w:t>
      </w:r>
    </w:p>
    <w:p>
      <w:pPr>
        <w:pStyle w:val="BodyText"/>
      </w:pPr>
      <w:r>
        <w:rPr>
          <w:bCs/>
          <w:b/>
        </w:rPr>
        <w:t xml:space="preserve">发言人: Boris Journey</w:t>
      </w:r>
      <w:r>
        <w:t xml:space="preserve"> </w:t>
      </w:r>
      <w:r>
        <w:t xml:space="preserve">我很想有一亿 token 的上下文。</w:t>
      </w:r>
    </w:p>
    <w:p>
      <w:pPr>
        <w:pStyle w:val="BodyText"/>
      </w:pPr>
      <w:r>
        <w:rPr>
          <w:bCs/>
          <w:b/>
        </w:rPr>
        <w:t xml:space="preserve">发言人: Alessio</w:t>
      </w:r>
      <w:r>
        <w:t xml:space="preserve"> </w:t>
      </w:r>
      <w:r>
        <w:t xml:space="preserve">如果把全世界的知识都放进你的大脑，你拥有无限的神经元，你会想要这样做吗？还是你仍然想把知识记录在外部？</w:t>
      </w:r>
    </w:p>
    <w:p>
      <w:pPr>
        <w:pStyle w:val="BodyText"/>
      </w:pPr>
      <w:r>
        <w:rPr>
          <w:bCs/>
          <w:b/>
        </w:rPr>
        <w:t xml:space="preserve">发言人: Swix</w:t>
      </w:r>
      <w:r>
        <w:t xml:space="preserve"> </w:t>
      </w:r>
      <w:r>
        <w:t xml:space="preserve">把它放进我的脑子，和用一个智能体工具来做，是不一样的。因为我想控制那个智能体，我想让自己变得无限，但我想让我用的工具有限，这样我才知道如何控制它们。我希望知道你知道什么，如果你不知道某件事，有时候是好事。我希望有能力审计它的意图。</w:t>
      </w:r>
    </w:p>
    <w:p>
      <w:pPr>
        <w:pStyle w:val="BodyText"/>
      </w:pPr>
      <w:r>
        <w:rPr>
          <w:bCs/>
          <w:b/>
        </w:rPr>
        <w:t xml:space="preserve">发言人: Cat Woo</w:t>
      </w:r>
      <w:r>
        <w:t xml:space="preserve"> </w:t>
      </w:r>
      <w:r>
        <w:t xml:space="preserve">我们看到人们以很有趣的方式使用记忆，比如让 Claude 写一本记录它所有操作的日志，这样随着时间的推移，Claude 会逐渐了解你的团队做什么、你在团队中做什么、你的目标是什么、你喜欢如何工作。我们很想找出这里面最通用的版本，以便广泛分享。</w:t>
      </w:r>
    </w:p>
    <w:p>
      <w:pPr>
        <w:pStyle w:val="BodyText"/>
      </w:pPr>
      <w:r>
        <w:rPr>
          <w:bCs/>
          <w:b/>
        </w:rPr>
        <w:t xml:space="preserve">发言人: Boris Journey</w:t>
      </w:r>
      <w:r>
        <w:t xml:space="preserve"> </w:t>
      </w:r>
      <w:r>
        <w:t xml:space="preserve">一个与记忆相关的问题是如何把东西放进上下文，也就是知识库。最初，非常早期的 Claude 版本确实使用了 RAG（检索增强生成）。我们对代码库进行索引，当时用的是 Voyage，就是现成的 RAG。效果还不错。我们试了几个版本，有 RAG，也试了几种不同的搜索工具，最终我们确定使用智能体搜索（agentic search）的方式。主要有两三个原因。</w:t>
      </w:r>
    </w:p>
    <w:p>
      <w:pPr>
        <w:pStyle w:val="BodyText"/>
      </w:pPr>
      <w:r>
        <w:t xml:space="preserve">第一，它的表现远超其他所有方法。这很令人惊讶。</w:t>
      </w:r>
    </w:p>
    <w:p>
      <w:pPr>
        <w:pStyle w:val="BodyText"/>
      </w:pPr>
      <w:r>
        <w:rPr>
          <w:bCs/>
          <w:b/>
        </w:rPr>
        <w:t xml:space="preserve">发言人: Swix</w:t>
      </w:r>
      <w:r>
        <w:t xml:space="preserve"> </w:t>
      </w:r>
      <w:r>
        <w:t xml:space="preserve">在什么基准上？</w:t>
      </w:r>
    </w:p>
    <w:p>
      <w:pPr>
        <w:pStyle w:val="BodyText"/>
      </w:pPr>
      <w:r>
        <w:rPr>
          <w:bCs/>
          <w:b/>
        </w:rPr>
        <w:t xml:space="preserve">发言人: Boris Journey</w:t>
      </w:r>
      <w:r>
        <w:t xml:space="preserve"> </w:t>
      </w:r>
      <w:r>
        <w:t xml:space="preserve">就是感觉（vibes）。也有一些内部基准，但主要是感觉。就是用常规的代码搜索，比如</w:t>
      </w:r>
      <w:r>
        <w:t xml:space="preserve"> </w:t>
      </w:r>
      <w:r>
        <w:rPr>
          <w:rStyle w:val="VerbatimChar"/>
        </w:rPr>
        <w:t xml:space="preserve">glob</w:t>
      </w:r>
      <w:r>
        <w:t xml:space="preserve">、</w:t>
      </w:r>
      <w:r>
        <w:rPr>
          <w:rStyle w:val="VerbatimChar"/>
        </w:rPr>
        <w:t xml:space="preserve">grep</w:t>
      </w:r>
      <w:r>
        <w:t xml:space="preserve">。第二，RAG 需要一个索引步骤，这带来了很多复杂性，比如代码会和索引不同步，还有安全问题，因为索引需要存放在某个地方，万一那个提供商被黑了怎么办？对于像我们这样代码库非常敏感的公司来说，这是一种责任。而智能体搜索完全回避了这些问题。本质上，你用延迟和 token 的成本，换来了极好的搜索效果，还没有安全隐患。</w:t>
      </w:r>
    </w:p>
    <w:bookmarkEnd w:id="190"/>
    <w:bookmarkStart w:id="191" w:name="模型的失败与改进"/>
    <w:p>
      <w:pPr>
        <w:pStyle w:val="Heading3"/>
      </w:pPr>
      <w:r>
        <w:t xml:space="preserve">模型的失败与改进</w:t>
      </w:r>
    </w:p>
    <w:p>
      <w:pPr>
        <w:pStyle w:val="FirstParagraph"/>
      </w:pPr>
      <w:r>
        <w:rPr>
          <w:bCs/>
          <w:b/>
        </w:rPr>
        <w:t xml:space="preserve">发言人: Alessio</w:t>
      </w:r>
      <w:r>
        <w:t xml:space="preserve"> </w:t>
      </w:r>
      <w:r>
        <w:t xml:space="preserve">我们来聊聊模型在何时以及如何失败。你观察到 Claude Code 在哪些方面会失败？</w:t>
      </w:r>
    </w:p>
    <w:p>
      <w:pPr>
        <w:pStyle w:val="BodyText"/>
      </w:pPr>
      <w:r>
        <w:rPr>
          <w:bCs/>
          <w:b/>
        </w:rPr>
        <w:t xml:space="preserve">发言人: Cat Woo</w:t>
      </w:r>
      <w:r>
        <w:t xml:space="preserve"> </w:t>
      </w:r>
      <w:r>
        <w:t xml:space="preserve">模型肯定还有很大的改进空间，这我觉得非常令人兴奋。我们大部分研究团队每天都在用 Claude Code，所以这是一个很好的方式，让他们能亲身体验模型的失败之处，这使得我们能更容易地在模型训练中针对性地解决这些问题，从而提供更好的模型，不仅是为了 Claude Code，也是为了我们所有的编程客户。</w:t>
      </w:r>
    </w:p>
    <w:p>
      <w:pPr>
        <w:pStyle w:val="BodyText"/>
      </w:pPr>
      <w:r>
        <w:t xml:space="preserve">关于最新的 Sonnet 3.5 模型，它是一个非常执着的模型，非常积极地想完成用户的目标。但它有时候会过于字面地理解用户的目标，而没有完成请求中隐含的部分，因为它太专注于“我必须完成X”这件事。所以我们正在想办法，如何给它更多常识，让它知道努力尝试和“用户绝对不想要那个”之间的界限。</w:t>
      </w:r>
    </w:p>
    <w:p>
      <w:pPr>
        <w:pStyle w:val="BodyText"/>
      </w:pPr>
      <w:r>
        <w:rPr>
          <w:bCs/>
          <w:b/>
        </w:rPr>
        <w:t xml:space="preserve">发言-人: Boris Journey</w:t>
      </w:r>
      <w:r>
        <w:t xml:space="preserve"> </w:t>
      </w:r>
      <w:r>
        <w:t xml:space="preserve">就像那个经典的例子：“嘿，去让这个测试通过。”然后五分钟后，它说：“好了，我把所有东西都硬编码了，测试通过了。”我：“不，那不是我想要的。”但事情就是这样，它只会变得越来越好。这些用例今天有时能成功，但不是每次都行。模型有时会过于努力，但它只会越来越好。上下文也是一个大问题，比如你有一个很长的对话，压缩几次之后，你最初的意图可能就不那么强烈了，模型可能会忘记你最初让它做的一些事。所以我们对像更大的有效上下文窗口这样的东西感到非常兴奋，这样你就可以处理那些长达数十万 token 的复杂任务，并确保 Claude Code 全程不跑偏。</w:t>
      </w:r>
    </w:p>
    <w:bookmarkEnd w:id="191"/>
    <w:bookmarkStart w:id="192" w:name="未来展望商业模式开源与团队发展"/>
    <w:p>
      <w:pPr>
        <w:pStyle w:val="Heading3"/>
      </w:pPr>
      <w:r>
        <w:t xml:space="preserve">未来展望：商业模式、开源与团队发展</w:t>
      </w:r>
    </w:p>
    <w:p>
      <w:pPr>
        <w:pStyle w:val="FirstParagraph"/>
      </w:pPr>
      <w:r>
        <w:rPr>
          <w:bCs/>
          <w:b/>
        </w:rPr>
        <w:t xml:space="preserve">发言人: Alessio</w:t>
      </w:r>
      <w:r>
        <w:t xml:space="preserve"> </w:t>
      </w:r>
      <w:r>
        <w:t xml:space="preserve">你显然没有一个单独的 Claude Code 订阅。我想知道它的路线图是怎样的？它会长期作为一个研究预览版吗？你们会把它变成一个真正的产品吗？你们会推出 Claude Code 企业版吗？愿景是什么？</w:t>
      </w:r>
    </w:p>
    <w:p>
      <w:pPr>
        <w:pStyle w:val="BodyText"/>
      </w:pPr>
      <w:r>
        <w:rPr>
          <w:bCs/>
          <w:b/>
        </w:rPr>
        <w:t xml:space="preserve">发言人: Cat Woo</w:t>
      </w:r>
      <w:r>
        <w:t xml:space="preserve"> </w:t>
      </w:r>
      <w:r>
        <w:t xml:space="preserve">我们有一个专门负责 Claude Code 的常设团队，我们正在扩大团队，并且非常兴奋能长期支持 Claude Code。所以，我们会长期存在。</w:t>
      </w:r>
    </w:p>
    <w:p>
      <w:pPr>
        <w:pStyle w:val="BodyText"/>
      </w:pPr>
      <w:r>
        <w:t xml:space="preserve">关于订阅模式本身，我们讨论过。这很大程度上取决于大多数用户是更喜欢订阅制还是按量付费。到目前为止，按量付费让人们很容易开始体验产品，因为没有前期承诺。在一个人们更多地用脚本自动化 Claude Code 的更自主的世界里，这也更有意义。但我们也听到了关于“如果这成为我的主力工具，我希望价格更可预测”的担忧。所以我们还在探索阶段。</w:t>
      </w:r>
    </w:p>
    <w:p>
      <w:pPr>
        <w:pStyle w:val="BodyText"/>
      </w:pPr>
      <w:r>
        <w:t xml:space="preserve">对于企业，鉴于 Claude Code 更像是一个个人开发者的生产力倍增器，大多数开发者可以直接采用，我们一直在支持企业，回答他们关于安全和生产力监控的问题。</w:t>
      </w:r>
    </w:p>
    <w:p>
      <w:pPr>
        <w:pStyle w:val="BodyText"/>
      </w:pPr>
      <w:r>
        <w:rPr>
          <w:bCs/>
          <w:b/>
        </w:rPr>
        <w:t xml:space="preserve">发言人: Alessio</w:t>
      </w:r>
      <w:r>
        <w:t xml:space="preserve"> </w:t>
      </w:r>
      <w:r>
        <w:t xml:space="preserve">对于非 Anthropic 的用户，你们有可靠的生产力提升数据吗？比如30%？</w:t>
      </w:r>
    </w:p>
    <w:p>
      <w:pPr>
        <w:pStyle w:val="BodyText"/>
      </w:pPr>
      <w:r>
        <w:rPr>
          <w:bCs/>
          <w:b/>
        </w:rPr>
        <w:t xml:space="preserve">发言人: Boris Journey</w:t>
      </w:r>
      <w:r>
        <w:t xml:space="preserve"> </w:t>
      </w:r>
      <w:r>
        <w:t xml:space="preserve">我们正在努力获取这个数据。但从个人经验来看，它可能让我的生产力翻了一番。我是一个整天都在写代码的工程师，对我来说大概是2倍。我想 Anthropic 有些工程师可能提升了10倍，也有些人还没搞清楚怎么用，只用它来生成 commit message，那可能就提升10%。所以范围可能很大，我们需要更多研究。</w:t>
      </w:r>
    </w:p>
    <w:p>
      <w:pPr>
        <w:pStyle w:val="BodyText"/>
      </w:pPr>
      <w:r>
        <w:rPr>
          <w:bCs/>
          <w:b/>
        </w:rPr>
        <w:t xml:space="preserve">发言人: Alessio</w:t>
      </w:r>
      <w:r>
        <w:t xml:space="preserve"> </w:t>
      </w:r>
      <w:r>
        <w:t xml:space="preserve">我必须问，为什么它不开源？</w:t>
      </w:r>
    </w:p>
    <w:p>
      <w:pPr>
        <w:pStyle w:val="BodyText"/>
      </w:pPr>
      <w:r>
        <w:rPr>
          <w:bCs/>
          <w:b/>
        </w:rPr>
        <w:t xml:space="preserve">发言人: Boris Journey</w:t>
      </w:r>
      <w:r>
        <w:t xml:space="preserve"> </w:t>
      </w:r>
      <w:r>
        <w:t xml:space="preserve">我们正在研究。</w:t>
      </w:r>
    </w:p>
    <w:p>
      <w:pPr>
        <w:pStyle w:val="BodyText"/>
      </w:pPr>
      <w:r>
        <w:rPr>
          <w:bCs/>
          <w:b/>
        </w:rPr>
        <w:t xml:space="preserve">发言人: Alessio</w:t>
      </w:r>
      <w:r>
        <w:t xml:space="preserve"> </w:t>
      </w:r>
      <w:r>
        <w:t xml:space="preserve">好的，所以还没决定。</w:t>
      </w:r>
    </w:p>
    <w:p>
      <w:pPr>
        <w:pStyle w:val="BodyText"/>
      </w:pPr>
      <w:r>
        <w:rPr>
          <w:bCs/>
          <w:b/>
        </w:rPr>
        <w:t xml:space="preserve">发言人: Boris Journey</w:t>
      </w:r>
      <w:r>
        <w:t xml:space="preserve"> </w:t>
      </w:r>
      <w:r>
        <w:t xml:space="preserve">这其中有很多权衡。一方面，我们团队很小，如果开源了，我们很欢迎社区贡献，但维护所有东西的工作量很大。我维护过很多开源项目，团队里其他人也是，管理贡献等等工作量巨大，就像一份全职工作。</w:t>
      </w:r>
    </w:p>
    <w:p>
      <w:pPr>
        <w:pStyle w:val="BodyText"/>
      </w:pPr>
      <w:r>
        <w:rPr>
          <w:bCs/>
          <w:b/>
        </w:rPr>
        <w:t xml:space="preserve">发言人: Alessio</w:t>
      </w:r>
      <w:r>
        <w:t xml:space="preserve"> </w:t>
      </w:r>
      <w:r>
        <w:t xml:space="preserve">我想指出，你们可以采用源码可用（source available）的方式，这能解决很多个人用户的需求，而不用走完完整开源的法律流程。</w:t>
      </w:r>
    </w:p>
    <w:p>
      <w:pPr>
        <w:pStyle w:val="BodyText"/>
      </w:pPr>
      <w:r>
        <w:rPr>
          <w:bCs/>
          <w:b/>
        </w:rPr>
        <w:t xml:space="preserve">发言人: Boris Journey</w:t>
      </w:r>
      <w:r>
        <w:t xml:space="preserve"> </w:t>
      </w:r>
      <w:r>
        <w:t xml:space="preserve">是的。我想说的是，源码里没什么秘密。很明显，它全是 JavaScript，你可以直接反编译。我们的一贯做法是，所有的秘密武器都在模型里。这只是模型之上的一个最薄的包装层。我们真的做不出比这更精简的东西了。</w:t>
      </w:r>
    </w:p>
    <w:p>
      <w:pPr>
        <w:pStyle w:val="BodyText"/>
      </w:pPr>
      <w:r>
        <w:rPr>
          <w:bCs/>
          <w:b/>
        </w:rPr>
        <w:t xml:space="preserve">发言人: Alessio</w:t>
      </w:r>
      <w:r>
        <w:t xml:space="preserve"> </w:t>
      </w:r>
      <w:r>
        <w:t xml:space="preserve">最后一个问题，更宏观一点。Anthropic 在 AI 工程，也就是面向开发者和编程模型方面，可以说拥有最好的品牌。现在有了配套的编程工具，它拥有了模型、工具和协议的全套产品。这在一年前并不明显。为什么 Anthropic 在开发者中做得这么好？听起来好像并没有一个中央集权的策略。</w:t>
      </w:r>
    </w:p>
    <w:p>
      <w:pPr>
        <w:pStyle w:val="BodyText"/>
      </w:pPr>
      <w:r>
        <w:rPr>
          <w:bCs/>
          <w:b/>
        </w:rPr>
        <w:t xml:space="preserve">发言人: Cat Woo</w:t>
      </w:r>
      <w:r>
        <w:t xml:space="preserve"> </w:t>
      </w:r>
      <w:r>
        <w:t xml:space="preserve">我想这很大程度上源于模型本身就非常擅长代码生成。我们完全是建立在一个不可思议的模型之上的，这是 Claude Code 能够存在的唯一原因。为什么模型本身擅长代码，有很多答案，但一个高层次的原因是，世界的大部分都是由软件驱动的，对优秀软件工程师的需求巨大。而且，这是一个你几乎可以用一台笔记本电脑或开发机就能完成所有工作的领域。所以这是一个非常适合大语言模型的环境，我们觉得在这个领域能解锁巨大的经济价值，有非常直接的投资回报率。</w:t>
      </w:r>
    </w:p>
    <w:p>
      <w:pPr>
        <w:pStyle w:val="BodyText"/>
      </w:pPr>
      <w:r>
        <w:rPr>
          <w:bCs/>
          <w:b/>
        </w:rPr>
        <w:t xml:space="preserve">发言人: Swix</w:t>
      </w:r>
      <w:r>
        <w:t xml:space="preserve"> </w:t>
      </w:r>
      <w:r>
        <w:t xml:space="preserve">你提到你们在扩大团队，你们想招聘什么样的人？</w:t>
      </w:r>
    </w:p>
    <w:p>
      <w:pPr>
        <w:pStyle w:val="BodyText"/>
      </w:pPr>
      <w:r>
        <w:rPr>
          <w:bCs/>
          <w:b/>
        </w:rPr>
        <w:t xml:space="preserve">发言-人: Cat Woo</w:t>
      </w:r>
      <w:r>
        <w:t xml:space="preserve"> </w:t>
      </w:r>
      <w:r>
        <w:t xml:space="preserve">我们没有特定的画像。如果你对编程和这个领域充满热情，如果你对学习模型如何工作、终端如何工作以及所有这些相关技术感兴趣，就联系我们吧。我们随时乐于交流。</w:t>
      </w:r>
    </w:p>
    <w:p>
      <w:pPr>
        <w:pStyle w:val="BodyText"/>
      </w:pPr>
      <w:r>
        <w:rPr>
          <w:bCs/>
          <w:b/>
        </w:rPr>
        <w:t xml:space="preserve">发言人: Alessio</w:t>
      </w:r>
      <w:r>
        <w:t xml:space="preserve"> </w:t>
      </w:r>
      <w:r>
        <w:t xml:space="preserve">太棒了。感谢你们的到来，这次聊得很开心。</w:t>
      </w:r>
    </w:p>
    <w:p>
      <w:pPr>
        <w:pStyle w:val="BodyText"/>
      </w:pPr>
      <w:r>
        <w:rPr>
          <w:bCs/>
          <w:b/>
        </w:rPr>
        <w:t xml:space="preserve">发言人: Boris Journey</w:t>
      </w:r>
      <w:r>
        <w:t xml:space="preserve"> </w:t>
      </w:r>
      <w:r>
        <w:t xml:space="preserve">谢谢邀请，很愉快。</w:t>
      </w:r>
    </w:p>
    <w:p>
      <w:pPr>
        <w:pStyle w:val="BodyText"/>
      </w:pPr>
      <w:r>
        <w:rPr>
          <w:bCs/>
          <w:b/>
        </w:rPr>
        <w:t xml:space="preserve">发言人: Cat Woo</w:t>
      </w:r>
      <w:r>
        <w:t xml:space="preserve"> </w:t>
      </w:r>
      <w:r>
        <w:t xml:space="preserve">谢谢。</w:t>
      </w:r>
    </w:p>
    <w:p>
      <w:r>
        <w:pict>
          <v:rect style="width:0;height:1.5pt" o:hralign="center" o:hrstd="t" o:hr="t"/>
        </w:pict>
      </w:r>
    </w:p>
    <w:bookmarkEnd w:id="192"/>
    <w:bookmarkEnd w:id="193"/>
    <w:bookmarkStart w:id="204" w:name="readitlater-19-03-50"/>
    <w:p>
      <w:pPr>
        <w:pStyle w:val="Heading1"/>
      </w:pPr>
      <w:r>
        <w:t xml:space="preserve">ReadItLater 19-03-50</w:t>
      </w:r>
    </w:p>
    <w:p>
      <w:pPr>
        <w:pStyle w:val="FirstParagraph"/>
      </w:pPr>
      <w:r>
        <w:t xml:space="preserve">好的，这是根据视频内容生成的简体中文语音文字稿。</w:t>
      </w:r>
    </w:p>
    <w:p>
      <w:r>
        <w:pict>
          <v:rect style="width:0;height:1.5pt" o:hralign="center" o:hrstd="t" o:hr="t"/>
        </w:pict>
      </w:r>
    </w:p>
    <w:p>
      <w:pPr>
        <w:pStyle w:val="FirstParagraph"/>
      </w:pPr>
      <w:r>
        <w:t xml:space="preserve">我的名字是 Beyang，我是一家名为 Sourcegraph 的公司的联合创始人兼首席技术官。我们开发开发者工具，今天我想和大家分享一些我们观察到的、关于如何驾驭编程智能体（coding agents）这一新兴技能的见解。</w:t>
      </w:r>
    </w:p>
    <w:bookmarkStart w:id="194" w:name="关于编程智能体的争议"/>
    <w:p>
      <w:pPr>
        <w:pStyle w:val="Heading3"/>
      </w:pPr>
      <w:r>
        <w:t xml:space="preserve">关于编程智能体的争议</w:t>
      </w:r>
    </w:p>
    <w:p>
      <w:pPr>
        <w:pStyle w:val="FirstParagraph"/>
      </w:pPr>
      <w:r>
        <w:t xml:space="preserve">几天前，社交媒体上出现了一些关于 AI 编程智能体功效（或者说无效，取决于你的看法）的激烈讨论。</w:t>
      </w:r>
    </w:p>
    <w:p>
      <w:pPr>
        <w:pStyle w:val="BodyText"/>
      </w:pPr>
      <w:r>
        <w:t xml:space="preserve">Jonathan Blow，一位非常有才华的开发者，他几乎以一己之力完成了独立游戏《Braid》的编程。他在编程能力上可以说是“神级”人物。他转发了 Alex Albert（我也非常尊敬的一位在 Anthropic 工作的人）的推文，基本观点是，所有围绕编程智能体和代码生成的炒作都只是炒作，毫无实质内容。</w:t>
      </w:r>
    </w:p>
    <w:p>
      <w:pPr>
        <w:pStyle w:val="BodyText"/>
      </w:pPr>
      <w:r>
        <w:t xml:space="preserve">随后出现了一系列回应。开发者界的另一位大人物 Jesse Frazelle（Docker 的早期贡献者和维护者）表示，她基本同意 Jonathan 的看法，但补充说：“Jonathan，你属于那顶尖的 0.01% 的程序员。对于我们这些凡人来说，它（AI）实际上帮助很大。”</w:t>
      </w:r>
    </w:p>
    <w:p>
      <w:pPr>
        <w:pStyle w:val="BodyText"/>
      </w:pPr>
      <w:r>
        <w:t xml:space="preserve">但也有像 Eric S. Raymond（开源运动的教父之一）这样的人，他给出了一个非常辛辣的回复，大意是：“我认为自己编程还不错，但这些东西帮了我大忙。”</w:t>
      </w:r>
    </w:p>
    <w:p>
      <w:pPr>
        <w:pStyle w:val="BodyText"/>
      </w:pPr>
      <w:r>
        <w:t xml:space="preserve">我最喜欢的回应来自一篇 Hacker News 的热门文章，作者是 Thomas Ptacek，一位非常厉害的安全工程师。他的观点截然相反，认为那些对 AI 持怀疑态度的聪明人简直是“疯了”，这些工具非常有用。</w:t>
      </w:r>
    </w:p>
    <w:p>
      <w:pPr>
        <w:pStyle w:val="BodyText"/>
      </w:pPr>
      <w:r>
        <w:t xml:space="preserve">我猜在座的各位可能都倾向于认为编程智能体是有实质性作用的。但我认为，即便在这个房间里，关于智能体在何处最有效、它们是仅限于小型编辑还是能用于生产代码库，大家可能也有着不同的看法和最佳实践。</w:t>
      </w:r>
    </w:p>
    <w:bookmarkEnd w:id="194"/>
    <w:bookmarkStart w:id="195" w:name="大多数人都用错了"/>
    <w:p>
      <w:pPr>
        <w:pStyle w:val="Heading3"/>
      </w:pPr>
      <w:r>
        <w:t xml:space="preserve">大多数人都“用错了”</w:t>
      </w:r>
    </w:p>
    <w:p>
      <w:pPr>
        <w:pStyle w:val="FirstParagraph"/>
      </w:pPr>
      <w:r>
        <w:t xml:space="preserve">几个月前，我读了一篇来自 Jeff Huntley 的博客文章。Jeff 当时是 Canva 的一名高级工程师，他的工作很有趣，就是去采访公司内部使用 AI 工具（如 Cursor）的开发者，看他们是如何使用的。他得出的结论是：大多数人都“用错了”（holding it wrong）。</w:t>
      </w:r>
    </w:p>
    <w:p>
      <w:pPr>
        <w:pStyle w:val="BodyText"/>
      </w:pPr>
      <w:r>
        <w:t xml:space="preserve">他在文章里列举了各种他看到的“反模式”（anti-patterns）。我对那篇文章的总结是：</w:t>
      </w:r>
      <w:r>
        <w:rPr>
          <w:bCs/>
          <w:b/>
        </w:rPr>
        <w:t xml:space="preserve">现在人们使用编程智能体的头号错误，就是他们试图用六个月前使用 AI 编码工具的方式来使用它们。</w:t>
      </w:r>
    </w:p>
    <w:p>
      <w:pPr>
        <w:pStyle w:val="BodyText"/>
      </w:pPr>
      <w:r>
        <w:t xml:space="preserve">这听起来很疯狂，因为通常一个工具的最佳实践不会在六个月内就发生改变。但我们正处在一个非常有趣的时刻。为什么会有这么突然的变化？我认为这是因为过去六个月里，模型能力经历了一次阶梯式的飞跃。</w:t>
      </w:r>
    </w:p>
    <w:bookmarkEnd w:id="195"/>
    <w:bookmarkStart w:id="196" w:name="ai-的三个时代"/>
    <w:p>
      <w:pPr>
        <w:pStyle w:val="Heading3"/>
      </w:pPr>
      <w:r>
        <w:t xml:space="preserve">AI 的三个时代</w:t>
      </w:r>
    </w:p>
    <w:p>
      <w:pPr>
        <w:pStyle w:val="FirstParagraph"/>
      </w:pPr>
      <w:r>
        <w:t xml:space="preserve">我们都经历了自生成式 AI 诞生以来的发展，也就是从“远古”的 2022 年 11 月 ChatGPT 发布算起。我认为，主要由前沿模型能力演进驱动，已经出现了三个不同的浪潮或时代。模型的不同能力决定了应用层的理想架构。</w:t>
      </w:r>
    </w:p>
    <w:p>
      <w:pPr>
        <w:numPr>
          <w:ilvl w:val="0"/>
          <w:numId w:val="1149"/>
        </w:numPr>
        <w:pStyle w:val="Compact"/>
      </w:pPr>
      <w:r>
        <w:rPr>
          <w:bCs/>
          <w:b/>
        </w:rPr>
        <w:t xml:space="preserve">GPT-3 时代</w:t>
      </w:r>
      <w:r>
        <w:t xml:space="preserve">：所有模型都是文本补全模型。因此，主流的应用是各种“Copilot”或自动补全工具。核心交互就是你输入一些东西，它也输入一些东西。</w:t>
      </w:r>
    </w:p>
    <w:p>
      <w:pPr>
        <w:numPr>
          <w:ilvl w:val="0"/>
          <w:numId w:val="1149"/>
        </w:numPr>
        <w:pStyle w:val="Compact"/>
      </w:pPr>
      <w:r>
        <w:rPr>
          <w:bCs/>
          <w:b/>
        </w:rPr>
        <w:t xml:space="preserve">ChatGPT 时代 (2023)</w:t>
      </w:r>
      <w:r>
        <w:t xml:space="preserve">：GPT-3.5 经过指令微调，可以像聊天机器人一样交互。人们意识到，不仅可以补全，还可以像和人一样提问。很快，大家发现可以将代码库里的代码片段复制粘贴到聊天框里，让它作为示例进行模式匹配，从而生成更准确的代码。于是，2023 年的应用层几乎人人都在构建“RAG Bot”（聊天机器人 + 检索增强生成）。</w:t>
      </w:r>
    </w:p>
    <w:p>
      <w:pPr>
        <w:numPr>
          <w:ilvl w:val="0"/>
          <w:numId w:val="1149"/>
        </w:numPr>
        <w:pStyle w:val="Compact"/>
      </w:pPr>
      <w:r>
        <w:rPr>
          <w:bCs/>
          <w:b/>
        </w:rPr>
        <w:t xml:space="preserve">智能体时代 (现在)</w:t>
      </w:r>
      <w:r>
        <w:t xml:space="preserve">：我们现在进入了智能体的时代。新的模型能力要求新的应用架构。</w:t>
      </w:r>
    </w:p>
    <w:p>
      <w:pPr>
        <w:pStyle w:val="FirstParagraph"/>
      </w:pPr>
      <w:r>
        <w:t xml:space="preserve">我们在 Sourcegraph 问自己：市场上的许多现有工具都是为 GPT-4 和 Claude 3 的聊天时代设计的。如果我们从头开始设计一个编码智能体，以释放具备工具使用能力的“智能体式”大语言模型（Agentic LLM）的潜力，那它会是什么样子？</w:t>
      </w:r>
    </w:p>
    <w:bookmarkEnd w:id="196"/>
    <w:bookmarkStart w:id="197" w:name="为智能体时代而生的新设计原则"/>
    <w:p>
      <w:pPr>
        <w:pStyle w:val="Heading3"/>
      </w:pPr>
      <w:r>
        <w:t xml:space="preserve">为智能体时代而生的新设计原则</w:t>
      </w:r>
    </w:p>
    <w:p>
      <w:pPr>
        <w:pStyle w:val="FirstParagraph"/>
      </w:pPr>
      <w:r>
        <w:t xml:space="preserve">以下是我的一些“辛辣”观点，这些是在智能体时代我认为更优越、但可能与聊天机器人时代最佳实践相悖的设计决策。</w:t>
      </w:r>
    </w:p>
    <w:p>
      <w:pPr>
        <w:numPr>
          <w:ilvl w:val="0"/>
          <w:numId w:val="1150"/>
        </w:numPr>
      </w:pPr>
      <w:r>
        <w:rPr>
          <w:bCs/>
          <w:b/>
        </w:rPr>
        <w:t xml:space="preserve">智能体应直接修改文件</w:t>
      </w:r>
      <w:r>
        <w:t xml:space="preserve">：它不应该在每一步都停下来问你：“嘿，我想做这个修改，可以应用吗？”如果它停下来问你，并且它是错的，那它就已经浪费了你的时间。人类需要更多地“在循环之上”（on the loop）进行指导，而不是“在循环之中”（in the loop）进行微观管理。</w:t>
      </w:r>
    </w:p>
    <w:p>
      <w:pPr>
        <w:numPr>
          <w:ilvl w:val="0"/>
          <w:numId w:val="1150"/>
        </w:numPr>
      </w:pPr>
      <w:r>
        <w:rPr>
          <w:bCs/>
          <w:b/>
        </w:rPr>
        <w:t xml:space="preserve">我们还需要厚重的客户端吗？</w:t>
      </w:r>
      <w:r>
        <w:t xml:space="preserve">：我们还需要一个 VS Code 的分叉版本来操控大语言模型吗？当智能体的契约变成了“你让它做事，它就去做事”，那么那些围绕上下文管理、应用变更的复杂 UI 是否还必要？</w:t>
      </w:r>
    </w:p>
    <w:p>
      <w:pPr>
        <w:numPr>
          <w:ilvl w:val="0"/>
          <w:numId w:val="1150"/>
        </w:numPr>
      </w:pPr>
      <w:r>
        <w:rPr>
          <w:bCs/>
          <w:b/>
        </w:rPr>
        <w:t xml:space="preserve">超越“自选模型”阶段</w:t>
      </w:r>
      <w:r>
        <w:t xml:space="preserve">：在智能体世界里，大语言模型与智能体逻辑的耦合更深。LLM 是智能体链条的大脑，替换它变得非常困难。很多模型甚至连基本的工具使用都做得不好，所以简单地替换“大脑”并期望得到相似结果是不现实的。</w:t>
      </w:r>
    </w:p>
    <w:p>
      <w:pPr>
        <w:numPr>
          <w:ilvl w:val="0"/>
          <w:numId w:val="1150"/>
        </w:numPr>
      </w:pPr>
      <w:r>
        <w:rPr>
          <w:bCs/>
          <w:b/>
        </w:rPr>
        <w:t xml:space="preserve">告别固定价格模式</w:t>
      </w:r>
      <w:r>
        <w:t xml:space="preserve">：智能体消耗大量 token，相对于聊天机器人看起来很贵。但越来越多的人开始比较的是它节省了多少“人类时间”。相对于节省的人类时间，它依然很便宜。固定价格模式反而会产生不良激励：为了降低推理成本，服务商可能会倾向于使用更“笨”的模型，但这只会浪费你更多的时间。</w:t>
      </w:r>
    </w:p>
    <w:p>
      <w:pPr>
        <w:numPr>
          <w:ilvl w:val="0"/>
          <w:numId w:val="1150"/>
        </w:numPr>
      </w:pPr>
      <w:r>
        <w:rPr>
          <w:bCs/>
          <w:b/>
        </w:rPr>
        <w:t xml:space="preserve">Unix 哲学胜过垂直整合</w:t>
      </w:r>
      <w:r>
        <w:t xml:space="preserve">：在开发者工具中，能够将简单工具与其他有趣工具良好组合的能力非常强大。对于智能体，由于对 UI 的需求减少，我们将看到更多由命令行驱动的、可组合的工具。</w:t>
      </w:r>
    </w:p>
    <w:p>
      <w:pPr>
        <w:numPr>
          <w:ilvl w:val="0"/>
          <w:numId w:val="1150"/>
        </w:numPr>
      </w:pPr>
      <w:r>
        <w:rPr>
          <w:bCs/>
          <w:b/>
        </w:rPr>
        <w:t xml:space="preserve">从头构建新应用</w:t>
      </w:r>
      <w:r>
        <w:t xml:space="preserve">：我们有一个现存的 RAG 聊天助手叫 Cody。但我们决定为智能体世界从零开始构建一个新应用，我们称之为 AMP。因为我们不想被为上一代 LLM 构建的应用层中的所有假设和限制所束缚。</w:t>
      </w:r>
    </w:p>
    <w:p>
      <w:pPr>
        <w:pStyle w:val="FirstParagraph"/>
      </w:pPr>
      <w:r>
        <w:t xml:space="preserve">这就像互联网的早期。一开始，人们通过雅虎那样的门户网站来探索网络，它告诉你网上“可以做什么”。但后来，网络的真正力量被一个简单的文本框——搜索引擎——所释放。我认为，智能体化的用户界面也应该朝着这个方向努力。</w:t>
      </w:r>
    </w:p>
    <w:bookmarkEnd w:id="197"/>
    <w:bookmarkStart w:id="198" w:name="现场演示用-amp-改进-amp"/>
    <w:p>
      <w:pPr>
        <w:pStyle w:val="Heading3"/>
      </w:pPr>
      <w:r>
        <w:t xml:space="preserve">现场演示：用 AMP 改进 AMP</w:t>
      </w:r>
    </w:p>
    <w:p>
      <w:pPr>
        <w:pStyle w:val="FirstParagraph"/>
      </w:pPr>
      <w:r>
        <w:t xml:space="preserve">那么，这在实践中是什么样子呢？我们的编码智能体 AMP 有两个客户端：一个极简的 VS Code 扩展和一个命令行工具（CLI）。设计都非常简洁。</w:t>
      </w:r>
    </w:p>
    <w:p>
      <w:pPr>
        <w:pStyle w:val="BodyText"/>
      </w:pPr>
      <w:r>
        <w:t xml:space="preserve">我想做一个有点风险的演示：在一个有真实用户的应用上，利用所有现有的约束，对代码库做出贡献。</w:t>
      </w:r>
    </w:p>
    <w:p>
      <w:pPr>
        <w:pStyle w:val="BodyText"/>
      </w:pPr>
      <w:r>
        <w:t xml:space="preserve">我现在就在 AMP 的代码库里，我想实现一个小功能。AMP 有一个服务器组件，它提供了与外部服务对话的“连接器”。比如，我们集成了任务追踪工具 Linear，但它的图标是一个通用的网络图标，我很烦这个。我希望当连接到 Linear 时，它能显示一个更合适的图标，比如一个复选框。</w:t>
      </w:r>
    </w:p>
    <w:p>
      <w:pPr>
        <w:pStyle w:val="BodyText"/>
      </w:pPr>
      <w:r>
        <w:t xml:space="preserve">我已经为此创建了一个 Linear issue。现在我直接告诉 AMP：</w:t>
      </w:r>
    </w:p>
    <w:p>
      <w:pPr>
        <w:pStyle w:val="BlockText"/>
      </w:pPr>
      <w:r>
        <w:t xml:space="preserve">“请找到关于自定义 Linear 连接器图标的 Linear issue，然后实现它。”</w:t>
      </w:r>
    </w:p>
    <w:p>
      <w:pPr>
        <w:pStyle w:val="FirstParagraph"/>
      </w:pPr>
      <w:r>
        <w:t xml:space="preserve">AMP 有一系列工具，包括读写文件、运行 Bash 命令，以及通过一个叫 MCP 的服务连接到 Playwright、Postgres 和 Linear API。</w:t>
      </w:r>
    </w:p>
    <w:p>
      <w:pPr>
        <w:pStyle w:val="BodyText"/>
      </w:pPr>
      <w:r>
        <w:t xml:space="preserve">它现在开始工作了。它首先使用 Linear 工具搜索 issue，找到了我提到的那个。然后它开始实现这个功能。它在独立地调用工具，我没有进行干预。界面也保持简洁，不会用大量的底层 API 调用信息来干扰你。</w:t>
      </w:r>
    </w:p>
    <w:p>
      <w:pPr>
        <w:pStyle w:val="BodyText"/>
      </w:pPr>
      <w:r>
        <w:t xml:space="preserve">它使用的搜索工具本身就是一个“子智能体”（sub-agent），它会使用多种搜索方法来寻找上下文。它正在阅读前端和后端的文件，非常周到地在动手之前收集足够的信息。这对于保证反馈周期的稳健性至关重要。</w:t>
      </w:r>
    </w:p>
    <w:p>
      <w:pPr>
        <w:pStyle w:val="BodyText"/>
      </w:pPr>
      <w:r>
        <w:t xml:space="preserve">在它工作的时候，我通常会做两件事。一是我可以开一个新线程，让它并行处理另一个任务，比如：“你能给我画一张图，解释一下 AMP 中的连接器和连接是如何工作的吗？”</w:t>
      </w:r>
    </w:p>
    <w:p>
      <w:pPr>
        <w:pStyle w:val="BodyText"/>
      </w:pPr>
      <w:r>
        <w:t xml:space="preserve">二是我会花时间审查它所做的更改。我现在使用 VS Code 的差异（diff）视图比使用编辑器视图还多。这是一个非常棒的审查方式，你可以在编辑器里看到完整的上下文，甚至可以跳转到定义。</w:t>
      </w:r>
    </w:p>
    <w:p>
      <w:pPr>
        <w:pStyle w:val="BodyText"/>
      </w:pPr>
      <w:r>
        <w:t xml:space="preserve">好了，它似乎已经完成了。我们来看看效果。</w:t>
      </w:r>
    </w:p>
    <w:p>
      <w:pPr>
        <w:pStyle w:val="BodyText"/>
      </w:pPr>
      <w:r>
        <w:t xml:space="preserve">（刷新页面）</w:t>
      </w:r>
    </w:p>
    <w:p>
      <w:pPr>
        <w:pStyle w:val="BodyText"/>
      </w:pPr>
      <w:r>
        <w:t xml:space="preserve">酷！你看，这里的图标已经更新了。这是在我几乎没有进行任何引导的情况下完成的。</w:t>
      </w:r>
    </w:p>
    <w:p>
      <w:pPr>
        <w:pStyle w:val="BodyText"/>
      </w:pPr>
      <w:r>
        <w:t xml:space="preserve">但请注意，在另一个页面（设置页面）上，这个图标没有更新。这并不奇怪，因为生产代码库中的变更往往比表面看起来更微妙。这里的原因是，为了判断这是一个 Linear 连接，它需要读取配置中的 MCP 端点 URL。但配置文件可能包含密钥，所以我们禁止将这些信息发送到非管理员页面。</w:t>
      </w:r>
    </w:p>
    <w:p>
      <w:pPr>
        <w:pStyle w:val="BodyText"/>
      </w:pPr>
      <w:r>
        <w:t xml:space="preserve">它第一次尝试没搞定是正常的。现在我稍微引导一下它：</w:t>
      </w:r>
    </w:p>
    <w:p>
      <w:pPr>
        <w:pStyle w:val="BlockText"/>
      </w:pPr>
      <w:r>
        <w:t xml:space="preserve">“我注意到图标在管理员连接页面上变了，但在设置页面上没有。你能调查一下为什么吗？”</w:t>
      </w:r>
    </w:p>
    <w:p>
      <w:pPr>
        <w:pStyle w:val="FirstParagraph"/>
      </w:pPr>
      <w:r>
        <w:t xml:space="preserve">（让智能体继续运行）</w:t>
      </w:r>
    </w:p>
    <w:p>
      <w:pPr>
        <w:pStyle w:val="BodyText"/>
      </w:pPr>
      <w:r>
        <w:t xml:space="preserve">... 稍后的结果是，它成功了。它查看了周围的代码，发现了一个已有的机制，可以将配置中非敏感的部分传递给前端 UI。它完全复用了这个模式，只将需要的端点 URL 传递过去，完美地解决了问题。这个过程展示了智能体处理生产代码库中细微差别的能力。</w:t>
      </w:r>
    </w:p>
    <w:bookmarkEnd w:id="198"/>
    <w:bookmarkStart w:id="201" w:name="从超级用户身上学到的经验"/>
    <w:p>
      <w:pPr>
        <w:pStyle w:val="Heading3"/>
      </w:pPr>
      <w:r>
        <w:t xml:space="preserve">从“超级用户”身上学到的经验</w:t>
      </w:r>
    </w:p>
    <w:p>
      <w:pPr>
        <w:pStyle w:val="FirstParagraph"/>
      </w:pPr>
      <w:r>
        <w:t xml:space="preserve">我们将 AMP 发布给了一个小规模的、由热衷于试验 LLM 的人组成的社区。我们发现一个有趣的现象：用户的使用量差异巨大。顶尖的用户每个月会花费数千美元在推理成本上。起初我们以为这是滥用，但与他们交谈后发现，他们确实在用它做正经事。</w:t>
      </w:r>
    </w:p>
    <w:p>
      <w:pPr>
        <w:pStyle w:val="BodyText"/>
      </w:pPr>
      <w:r>
        <w:t xml:space="preserve">我们从这些“超级用户”身上学到了很多，并将其融入了我们的产品设计中。</w:t>
      </w:r>
    </w:p>
    <w:bookmarkStart w:id="199" w:name="超级用户的使用模式与最佳实践"/>
    <w:p>
      <w:pPr>
        <w:pStyle w:val="Heading4"/>
      </w:pPr>
      <w:r>
        <w:t xml:space="preserve">超级用户的使用模式与最佳实践</w:t>
      </w:r>
    </w:p>
    <w:p>
      <w:pPr>
        <w:numPr>
          <w:ilvl w:val="0"/>
          <w:numId w:val="1151"/>
        </w:numPr>
      </w:pPr>
      <w:r>
        <w:rPr>
          <w:bCs/>
          <w:b/>
        </w:rPr>
        <w:t xml:space="preserve">编写长而详细的提示</w:t>
      </w:r>
      <w:r>
        <w:t xml:space="preserve">：超级用户们会写非常长的提示，因为他们意识到大语言模型是高度可编程的。你给的上下文越多，它就走得越远。为了鼓励这种行为，我们将 AMP 输入框中的“回车键”默认设置为换行，需要按“Command+Enter”才能提交。这会引导用户编写更详尽的提示。</w:t>
      </w:r>
    </w:p>
    <w:p>
      <w:pPr>
        <w:numPr>
          <w:ilvl w:val="0"/>
          <w:numId w:val="1151"/>
        </w:numPr>
      </w:pPr>
      <w:r>
        <w:rPr>
          <w:bCs/>
          <w:b/>
        </w:rPr>
        <w:t xml:space="preserve">引导智能体获取上下文和反馈</w:t>
      </w:r>
      <w:r>
        <w:t xml:space="preserve">：对于你代码库中特有的构建或测试方式，直接告诉智能体怎么做。这能帮助它完成反馈循环，从而走得更远。</w:t>
      </w:r>
    </w:p>
    <w:p>
      <w:pPr>
        <w:numPr>
          <w:ilvl w:val="0"/>
          <w:numId w:val="1151"/>
        </w:numPr>
      </w:pPr>
      <w:r>
        <w:rPr>
          <w:bCs/>
          <w:b/>
        </w:rPr>
        <w:t xml:space="preserve">构建前端反馈循环</w:t>
      </w:r>
      <w:r>
        <w:t xml:space="preserve">：一个常见的模式是使用 Playwright（一个自动化测试工具）和 Storybook（一个前端组件开发环境）。这能让智能体在修改前端组件后，快速获得视觉反馈，而无需重新加载整个应用。你就像在为你的智能体担任“开发者体验工程师”，思考如何让它的循环更快。</w:t>
      </w:r>
    </w:p>
    <w:p>
      <w:pPr>
        <w:numPr>
          <w:ilvl w:val="0"/>
          <w:numId w:val="1151"/>
        </w:numPr>
      </w:pPr>
      <w:r>
        <w:rPr>
          <w:bCs/>
          <w:b/>
        </w:rPr>
        <w:t xml:space="preserve">用智能体更好地理解代码</w:t>
      </w:r>
      <w:r>
        <w:t xml:space="preserve">：与“让程序员变懒”的普遍看法相反，我们发现超级用户用智能体来更好地理解代码。它是一个很棒的入职工具，能帮你快速熟悉新代码库。同样，在代码审查（Code Review）时，你可以让智能体先帮你总结一个大型变更，并指出审查的切入点。这极大地降低了开始审查的心理门槛，让审查更彻底，甚至更有趣。</w:t>
      </w:r>
    </w:p>
    <w:p>
      <w:pPr>
        <w:numPr>
          <w:ilvl w:val="0"/>
          <w:numId w:val="1151"/>
        </w:numPr>
      </w:pPr>
      <w:r>
        <w:rPr>
          <w:bCs/>
          <w:b/>
        </w:rPr>
        <w:t xml:space="preserve">为复杂任务使用子智能体</w:t>
      </w:r>
      <w:r>
        <w:t xml:space="preserve">：对于更长、更复杂的任务，使用子智能体是一个好方法。子智能体可以封装特定子任务的上下文，避免污染主智能体的上下文窗口，从而防止因上下文过长导致模型性能下降。</w:t>
      </w:r>
    </w:p>
    <w:bookmarkEnd w:id="199"/>
    <w:bookmarkStart w:id="200" w:name="反模式总结"/>
    <w:p>
      <w:pPr>
        <w:pStyle w:val="Heading4"/>
      </w:pPr>
      <w:r>
        <w:t xml:space="preserve">反模式总结</w:t>
      </w:r>
    </w:p>
    <w:p>
      <w:pPr>
        <w:numPr>
          <w:ilvl w:val="0"/>
          <w:numId w:val="1152"/>
        </w:numPr>
        <w:pStyle w:val="Compact"/>
      </w:pPr>
      <w:r>
        <w:rPr>
          <w:bCs/>
          <w:b/>
        </w:rPr>
        <w:t xml:space="preserve">微观管理</w:t>
      </w:r>
      <w:r>
        <w:t xml:space="preserve">：像对待聊天机器人一样，在每一步都去引导它。</w:t>
      </w:r>
    </w:p>
    <w:p>
      <w:pPr>
        <w:numPr>
          <w:ilvl w:val="0"/>
          <w:numId w:val="1152"/>
        </w:numPr>
        <w:pStyle w:val="Compact"/>
      </w:pPr>
      <w:r>
        <w:rPr>
          <w:bCs/>
          <w:b/>
        </w:rPr>
        <w:t xml:space="preserve">提示不足</w:t>
      </w:r>
      <w:r>
        <w:t xml:space="preserve">：对于复杂的任务，只给一个简单的、三言两语的提示。</w:t>
      </w:r>
    </w:p>
    <w:p>
      <w:pPr>
        <w:numPr>
          <w:ilvl w:val="0"/>
          <w:numId w:val="1152"/>
        </w:numPr>
        <w:pStyle w:val="Compact"/>
      </w:pPr>
      <w:r>
        <w:rPr>
          <w:bCs/>
          <w:b/>
        </w:rPr>
        <w:t xml:space="preserve">逃避理解</w:t>
      </w:r>
      <w:r>
        <w:t xml:space="preserve">：把智能体当作一个让你不用读代码的“TL;DR”工具。恰恰相反，你应该用它来更快地进行更深入的代码审查。</w:t>
      </w:r>
    </w:p>
    <w:bookmarkEnd w:id="200"/>
    <w:bookmarkEnd w:id="201"/>
    <w:bookmarkStart w:id="202" w:name="未来展望智能体集群"/>
    <w:p>
      <w:pPr>
        <w:pStyle w:val="Heading3"/>
      </w:pPr>
      <w:r>
        <w:t xml:space="preserve">未来展望：智能体集群</w:t>
      </w:r>
    </w:p>
    <w:p>
      <w:pPr>
        <w:pStyle w:val="FirstParagraph"/>
      </w:pPr>
      <w:r>
        <w:t xml:space="preserve">我们顶尖用户中的顶尖用户，已经开始并行运行多个智能体。之前提到的 Jeff Huntley，他会在晚上设置三到四个智能体，让它们分头去实现一个编译器的不同部分，然后他就去睡觉了。他甚至在网上直播这个过程，以证明智能体可以用于像编译器这样严肃、困难的工程项目。</w:t>
      </w:r>
    </w:p>
    <w:p>
      <w:pPr>
        <w:pStyle w:val="BodyText"/>
      </w:pPr>
      <w:r>
        <w:t xml:space="preserve">我认为，这就是未来的方向。我们不会一步到位地拥有“智能体舰队”，而是通过构建这些可组合的模块，让像 Jeff 这样的人能够以有趣的方式将它们组合起来。</w:t>
      </w:r>
    </w:p>
    <w:bookmarkEnd w:id="202"/>
    <w:bookmarkStart w:id="203" w:name="总结-2"/>
    <w:p>
      <w:pPr>
        <w:pStyle w:val="Heading3"/>
      </w:pPr>
      <w:r>
        <w:t xml:space="preserve">总结</w:t>
      </w:r>
    </w:p>
    <w:p>
      <w:pPr>
        <w:pStyle w:val="FirstParagraph"/>
      </w:pPr>
      <w:r>
        <w:t xml:space="preserve">我想留给大家的要点是：</w:t>
      </w:r>
    </w:p>
    <w:p>
      <w:pPr>
        <w:numPr>
          <w:ilvl w:val="0"/>
          <w:numId w:val="1153"/>
        </w:numPr>
        <w:pStyle w:val="Compact"/>
      </w:pPr>
      <w:r>
        <w:t xml:space="preserve">编程智能体是真实存在的，它是一项有很高天花板的技能。我们应该像学习如何使用编辑器或编程语言一样，投入时间去学习如何使用它们。</w:t>
      </w:r>
    </w:p>
    <w:p>
      <w:pPr>
        <w:numPr>
          <w:ilvl w:val="0"/>
          <w:numId w:val="1153"/>
        </w:numPr>
        <w:pStyle w:val="Compact"/>
      </w:pPr>
      <w:r>
        <w:t xml:space="preserve">学习的唯一途径就是实践，并与他人分享。</w:t>
      </w:r>
    </w:p>
    <w:p>
      <w:pPr>
        <w:pStyle w:val="FirstParagraph"/>
      </w:pPr>
      <w:r>
        <w:t xml:space="preserve">我们在 AMP 中内置了分享功能，就是为了鼓励知识的传播。如果你想了解更多，我们发布了一本《AMP 用户手册》，总结了这些最佳实践。</w:t>
      </w:r>
    </w:p>
    <w:p>
      <w:pPr>
        <w:pStyle w:val="BodyText"/>
      </w:pPr>
      <w:r>
        <w:t xml:space="preserve">谢谢大家。</w:t>
      </w:r>
    </w:p>
    <w:p>
      <w:r>
        <w:pict>
          <v:rect style="width:0;height:1.5pt" o:hralign="center" o:hrstd="t" o:hr="t"/>
        </w:pict>
      </w:r>
    </w:p>
    <w:bookmarkEnd w:id="203"/>
    <w:bookmarkEnd w:id="204"/>
    <w:bookmarkStart w:id="214" w:name="readitlater-19-03-57"/>
    <w:p>
      <w:pPr>
        <w:pStyle w:val="Heading1"/>
      </w:pPr>
      <w:r>
        <w:t xml:space="preserve">ReadItLater 19-03-57</w:t>
      </w:r>
    </w:p>
    <w:p>
      <w:pPr>
        <w:pStyle w:val="FirstParagraph"/>
      </w:pPr>
      <w:r>
        <w:t xml:space="preserve">好的，这是根据您提供的 YouTube 视频链接生成的简体中文语音文字稿。</w:t>
      </w:r>
    </w:p>
    <w:p>
      <w:r>
        <w:pict>
          <v:rect style="width:0;height:1.5pt" o:hralign="center" o:hrstd="t" o:hr="t"/>
        </w:pict>
      </w:r>
    </w:p>
    <w:bookmarkStart w:id="205" w:name="开场白忘记过去重新开始"/>
    <w:p>
      <w:pPr>
        <w:pStyle w:val="Heading3"/>
      </w:pPr>
      <w:r>
        <w:t xml:space="preserve">开场白：忘记过去，重新开始</w:t>
      </w:r>
    </w:p>
    <w:p>
      <w:pPr>
        <w:pStyle w:val="FirstParagraph"/>
      </w:pPr>
      <w:r>
        <w:t xml:space="preserve">你说：“亚当，告诉我你最近怎么样。”我直接就跳到了我学到的教训，准备好了答案，而你却说：“哦，你还处在那个阶段。”我当时确实是，我们彼此并不认识，但我还是问：“马克，请告诉我那是什么阶段？”他说：“你知道吗，就是那个你忘记了自己做过的一切，反而相信了所有关于你的报道的阶段。这只是一个阶段，会过去的。”</w:t>
      </w:r>
    </w:p>
    <w:p>
      <w:pPr>
        <w:pStyle w:val="BodyText"/>
      </w:pPr>
      <w:r>
        <w:t xml:space="preserve">亚当，欢迎来到 Ben &amp; Marc 秀，很高兴我们的播客又多了一位头发茂密的人。</w:t>
      </w:r>
    </w:p>
    <w:p>
      <w:pPr>
        <w:pStyle w:val="BodyText"/>
      </w:pPr>
      <w:r>
        <w:t xml:space="preserve">这话说得很大胆啊。我们午餐时还在聊，说有些创业者有很多点子，但亚当，你只有一个点子，并且用你的一生去完善它，让它变得越来越好。那么，我们不妨从头说起，谈谈你的背景，以及你是如何找到一条线索，最终引向今天的 Flow 的。</w:t>
      </w:r>
    </w:p>
    <w:bookmarkEnd w:id="205"/>
    <w:bookmarkStart w:id="206" w:name="颠沛流离的童年与社区的雏形"/>
    <w:p>
      <w:pPr>
        <w:pStyle w:val="Heading3"/>
      </w:pPr>
      <w:r>
        <w:t xml:space="preserve">颠沛流离的童年与社区的雏形</w:t>
      </w:r>
    </w:p>
    <w:p>
      <w:pPr>
        <w:pStyle w:val="FirstParagraph"/>
      </w:pPr>
      <w:r>
        <w:t xml:space="preserve">我出生在以色列，我父母在我八岁时离婚了。他们都是医生，在我的童年里，我们搬了 13 次家。我记得从一个社区搬到另一个社区，从一个地方搬到另一个地方。</w:t>
      </w:r>
    </w:p>
    <w:p>
      <w:pPr>
        <w:pStyle w:val="BodyText"/>
      </w:pPr>
      <w:r>
        <w:t xml:space="preserve">是什么导致了这么多次搬家呢？</w:t>
      </w:r>
    </w:p>
    <w:p>
      <w:pPr>
        <w:pStyle w:val="BodyText"/>
      </w:pPr>
      <w:r>
        <w:t xml:space="preserve">首先，在以色列当医生，因为地方太小，你可能在一个地方做研究员，在另一个地方学习，再到别处深造，然后从一个地方换到另一个地方。这大概导致了其中三次搬家。然后我父母的离异又导致了一次。我想我母亲至少有两年时间无法忍受和我父亲待在同一个国家。这实际上把我们推到了印第安纳州，很多人不知道，我在印第安纳波利斯住了两年，我去看过步行者队的比赛，看过印地 500 大赛，了解了当地的“3S”文化。这些是一些搬家的原因。</w:t>
      </w:r>
    </w:p>
    <w:p>
      <w:pPr>
        <w:pStyle w:val="BodyText"/>
      </w:pPr>
      <w:r>
        <w:t xml:space="preserve">另一个原因是我妈妈，她现在也很坦然地谈论这件事，她有躁郁症。她是一位肿瘤科医生，业务非常精湛。但作为一名肿瘤科医生，加上情绪的波动，她会为她的病人非常努力地抗争。不管发生什么，只要你是她的病人，她会不惜与医院院长开战，为你争取权益。以色列有一个医疗保障篮子，但并非所有项目都包含在内，有些人能负担得起，有些人则不能。她总是想方设法为病人争取最好的治疗。因为她是一位如此优秀的医生，所以每当一个医院院长受够了她，总会有另外两个院长准备好聘请她。这就像我们所知道的，优秀的人才总能找到归宿。</w:t>
      </w:r>
    </w:p>
    <w:p>
      <w:pPr>
        <w:pStyle w:val="BodyText"/>
      </w:pPr>
      <w:r>
        <w:t xml:space="preserve">我想这导致了很多次搬家。但对我来说，作为一个孩子，搬家是一件非常困难的事情。我认为这有好处，因为它让我们更坚强，但也很艰难。当你作为一个新来的孩子进入一个新社区，你没有朋友，你总是要寻找和谁在一起。我过去总是被那些不酷的孩子吸引，也只有他们愿意接纳我，那些有点与众不同的孩子。所以，每到一个新地方，我已经知道我的位置，我会直接去找那些与众不同的孩子。我人生中的任务就是和他们交朋友，我们成为好朋友，然后我会在那个社区的社交结构中找到自己的位置，并把那些孩子也带进来。那是我最大的成功时刻。</w:t>
      </w:r>
    </w:p>
    <w:p>
      <w:pPr>
        <w:pStyle w:val="BodyText"/>
      </w:pPr>
      <w:r>
        <w:t xml:space="preserve">我去过的最难融入的社区是在基布兹（kibbutz）生活的时候。对于那些不知道的人来说，基布兹就像一个公社。孩子们一起生活，在我们那个基布兹，他们后来停止了这种做法，但很多孩子从两岁到十八岁都住在一起。他们只是晚餐和周末去父母那里。他们更像是集体生活的孩子，而不是家庭的孩子。他们彼此之间的关系非常紧密，所以那是我最难融入的群体。但同时，我认为那也是对我影响最大的地方，它塑造了我对社区和“在一起”的看法。一旦你成为那个社区的一部分，我妈妈是医生，她会很晚回家，有时还要值班，但会有整个社区来照顾我和我妹妹。</w:t>
      </w:r>
    </w:p>
    <w:p>
      <w:pPr>
        <w:pStyle w:val="BodyText"/>
      </w:pPr>
      <w:r>
        <w:t xml:space="preserve">那么，在你成长并进入社会的过程中，那些早年的经历教会了你哪些关于社区生活、人们如何共存的道理，并最终引出了从 WeWork 开始，到现在 Flow 的愿景呢？</w:t>
      </w:r>
    </w:p>
    <w:p>
      <w:pPr>
        <w:pStyle w:val="BodyText"/>
      </w:pPr>
      <w:r>
        <w:t xml:space="preserve">首先，我认为社区有多种类型。有伟大的社区，是一群人为了建立比自身更伟大的事物而聚集在一起。还有一些我们越来越多看到的社区，会形成一种乌合之众的心态，有时候这种心态会向最低的共同标准看齐。幸运的是，我所经历的基布兹和社区是那种人们为了更伟大的目标而聚集在一起的类型。这真的让我感觉到，当你被其他人包围时，会有更多的快乐、更多的成就感，能做更多的事情。这是一种更好的生活方式。</w:t>
      </w:r>
    </w:p>
    <w:p>
      <w:pPr>
        <w:pStyle w:val="BodyText"/>
      </w:pPr>
      <w:r>
        <w:t xml:space="preserve">特别对我来说，因为我的童年很艰难。我们说过我妈妈，她会把病人照顾得无微不至，但到了晚上八点，经过漫长的一天后，她回到家，我和妹妹只有一个家务要做，就是洗碗。我们从来没做过。她只希望我们做这一件事，因为我觉得我负责带妹妹放学回家，做饭，还做了很多其他重要的事情，但那些不被认为是“家务”。真正的家务是洗碗。我妈妈回到家，看到碗没洗，很多时候那些盘子就开始飞起来，最后掉在地上，或者房子里的任何地方。作为一个孩子，那是非常极端的经历。</w:t>
      </w:r>
    </w:p>
    <w:p>
      <w:pPr>
        <w:pStyle w:val="BodyText"/>
      </w:pPr>
      <w:r>
        <w:t xml:space="preserve">我记得有一次，我们家当时也没什么钱，以色列的医生收入并不高。我记得从小到大，我们的账户要么是零，要么是透支。我习惯了那种要么是负数，要么努力回到零的生活。当你好几次都没能回到零时，银行就会打电话来，然后你就给奶奶打电话，奶奶会帮一点，然后又回到零，再变成负数。</w:t>
      </w:r>
    </w:p>
    <w:p>
      <w:pPr>
        <w:pStyle w:val="BodyText"/>
      </w:pPr>
      <w:r>
        <w:t xml:space="preserve">有一次我妈妈买了一套新盘子。她回到家，又是同样的争吵，她开始扔盘子，但我妹妹注意到，她扔的都不是新买的那些，只是旧的。这让我们意识到，她的疯狂中还是有逻辑的。所以，那段日子非常艰难。而生活在社区里总能让情况好转。无论家里发生了什么，无论夜晚有多难熬，第二天早上一切都会好起来。邻居们听到了，总会有人在关心我们。</w:t>
      </w:r>
    </w:p>
    <w:p>
      <w:pPr>
        <w:pStyle w:val="BodyText"/>
      </w:pPr>
      <w:r>
        <w:t xml:space="preserve">我回想起周日我们参加你父亲的追悼会，那非常感人，我了解了很多关于他的事。你在那里引用了马克·吐温的名言，大概是说：“我 14 岁时，觉得我父亲什么都不知道，但到我 21 岁时，他学到了太多东西。”我想我对此深有感触。因为小时候，我总是专注于我妈妈对我们有多么严苛，但随着我长大，有了自己的家庭——我现在结婚了，有六个孩子——我开始意识到，即使一切都很好、资源充足的情况下，养育孩子也是多么困难。我意识到，对我妈妈来说，作为一个单身母亲、一个医生，还要应对我这样的性格——我现在从我孩子身上看到了自己的影子，那肯定不容易。</w:t>
      </w:r>
    </w:p>
    <w:p>
      <w:pPr>
        <w:pStyle w:val="BodyText"/>
      </w:pPr>
      <w:r>
        <w:t xml:space="preserve">回想起来，我当时认为的挑战，实际上恰恰造就了今天的我。我认为在我创业的过程中，遇到的困难从来没有比我小时候更艰难的了。所以，没有什么事情能坏到哪里去。我想我整个想要改变世界、让世界更美好的愿望，都来自于她，来自于她照顾所有那些病人的方式。回想起来，我热爱我们拥有的那个童年。</w:t>
      </w:r>
    </w:p>
    <w:bookmarkEnd w:id="206"/>
    <w:bookmarkStart w:id="207" w:name="从军经历与初到美国"/>
    <w:p>
      <w:pPr>
        <w:pStyle w:val="Heading3"/>
      </w:pPr>
      <w:r>
        <w:t xml:space="preserve">从军经历与初到美国</w:t>
      </w:r>
    </w:p>
    <w:p>
      <w:pPr>
        <w:pStyle w:val="FirstParagraph"/>
      </w:pPr>
      <w:r>
        <w:t xml:space="preserve">所有这些经历最终让我进入了以色列军队，我成了一名海军军官。任何认识我的人都绝对猜不到，因为这需要极大的纪律性。我认为参军的一大好处是它能强迫你遵守纪律，因为你要么遵守纪律，要么就会惹上麻烦。</w:t>
      </w:r>
    </w:p>
    <w:p>
      <w:pPr>
        <w:pStyle w:val="BodyText"/>
      </w:pPr>
      <w:r>
        <w:t xml:space="preserve">以色列军队最大的惩罚就是周末不能回家。因为以色列很小，你在海军服役，可能离家很远，但最远也就是 4 个小时车程。我的海军基地离家只有一个小时。所以周末可以回家 24 小时，这是件很棒的事。你本该休息，但没人休息，大家都会出去聚会，那是很棒的 24 小时。</w:t>
      </w:r>
    </w:p>
    <w:p>
      <w:pPr>
        <w:pStyle w:val="BodyText"/>
      </w:pPr>
      <w:r>
        <w:t xml:space="preserve">在最初的九个月里，我每周都会受罚。我就是做不到。后来我都放弃了，每周一开始，指挥官走过来就说：“亚当，你这周留下来。”然后一周才开始。这花了我九个月的时间。后来一位非常聪明的军官对我说：“亚当，我相信你长大后能做大事，但如果你不懂得如何当一名士兵，你就不可能成为一个伟大的领导者。”</w:t>
      </w:r>
    </w:p>
    <w:p>
      <w:pPr>
        <w:pStyle w:val="BodyText"/>
      </w:pPr>
      <w:r>
        <w:t xml:space="preserve">这对于 CEO 来说也是一样，除非你学会如何成为一名优秀的员工，否则很难成为一个优秀的 CEO。我认为这对于伙伴关系也是如此，除非你学会如何成为一个好的伙伴，否则你永远无法让事情成功。</w:t>
      </w:r>
    </w:p>
    <w:p>
      <w:pPr>
        <w:pStyle w:val="BodyText"/>
      </w:pPr>
      <w:r>
        <w:t xml:space="preserve">那句话深深地触动了我。他说以色列的海军军官课程是两年，你只需要坚持两年，做好一个学员。我做到了。我将自己能够完成任务的能力，无论多么复杂；理解如何在团队中工作；理解领导力——我们天生有一些领导力，但也有后天学习的——所有这些都归功于那段经历。</w:t>
      </w:r>
    </w:p>
    <w:p>
      <w:pPr>
        <w:pStyle w:val="BodyText"/>
      </w:pPr>
      <w:r>
        <w:t xml:space="preserve">退伍四天后，我搬到了美国。我妹妹当时是纽约市的一位超模，家里人说：“亚当，去看看你妹妹，看看那边情况怎么样。”于是我飞到纽约，我们住在一起。接下来的六年，我都在纽约。头四年，我去了纽约市立大学柏鲁克学院。对我来说，上学非常容易，因为和军队比起来，学校里的任务根本不算难。</w:t>
      </w:r>
    </w:p>
    <w:p>
      <w:pPr>
        <w:pStyle w:val="BodyText"/>
      </w:pPr>
      <w:r>
        <w:t xml:space="preserve">还有一件事塑造了我，那就是我从小就有严重的阅读障碍症。你们都知道，因为我发的短信，我很快就要开始用 AI 来发短信了，但我现在还没用。所以有很多拼写错误。我直到三年级才学会阅读。有阅读障碍症迫使我一生都在学习如何处理问题。在社区中生活塑造了我，参军教会了我如何成为士兵，然后如何成为领导者。当我把所有这些带到美国时，一切似乎都变得可行，一切皆有可能。</w:t>
      </w:r>
    </w:p>
    <w:p>
      <w:pPr>
        <w:pStyle w:val="BodyText"/>
      </w:pPr>
      <w:r>
        <w:t xml:space="preserve">我非常喜欢这个国家的一点是，我认为这就是“美国梦”。作为一个从不同国家来的移民，一个在学校甚至不能读写的孩子，必须不断想办法解决问题，来到这里，有了一个想法，创办了一家公司，失败了好几次，然后创办了一家更大的公司，也许没有达到我们想要的成功，然后再创办另一家。这种“第二次机会”的概念，这种任何事情都可能发生的概念，这种我们所有人都有能力实现我们所能实现的一切的理念，对我来说，就是美国梦的真谛。这就是我如此自豪地在这里的原因。</w:t>
      </w:r>
    </w:p>
    <w:bookmarkEnd w:id="207"/>
    <w:bookmarkStart w:id="208" w:name="概念生活一个被否定的伟大构想"/>
    <w:p>
      <w:pPr>
        <w:pStyle w:val="Heading3"/>
      </w:pPr>
      <w:r>
        <w:t xml:space="preserve">“概念生活”：一个被否定的伟大构想</w:t>
      </w:r>
    </w:p>
    <w:p>
      <w:pPr>
        <w:pStyle w:val="FirstParagraph"/>
      </w:pPr>
      <w:r>
        <w:t xml:space="preserve">当我在柏鲁克学院时，我参加了一个创业比赛。一等奖是五万美元和对那个想法的种子投资。我确信我能赢得比赛。我找到了班上写作最好的同学，以及我认为最强的队友。我有一个宏大的想法，叫做“概念生活”（Concept Living）。这将是一种全新的生活方式。因为我当时和妹妹住在一栋公寓楼里，让我震惊的是，我们上下电梯时，没有人会打招呼。这发生在 2002 年到 2008 年的纽约，就在 9/11 事件之后。我发现这非常有趣。</w:t>
      </w:r>
    </w:p>
    <w:p>
      <w:pPr>
        <w:pStyle w:val="BodyText"/>
      </w:pPr>
      <w:r>
        <w:t xml:space="preserve">我注意到，如果你和足够多的人交谈，把他们聚在一起，整栋楼的能量就会改变。我们展示了这个“概念生活”的想法，结果除了我们之外，所有人都进入了比赛的第二阶段。我听到了一些你听过的最愚蠢的想法。我的团队对我非常失望，因为我把我们带入了一个糟糕的想法。</w:t>
      </w:r>
    </w:p>
    <w:p>
      <w:pPr>
        <w:pStyle w:val="BodyText"/>
      </w:pPr>
      <w:r>
        <w:t xml:space="preserve">我冲进了商学院院长的办公室，我因为其他原因认识他。我跟他说：“我明白了，我们没能进入下一阶段，但你得告诉我为什么。”因为他是评委之一。他说：“亚当，这个行业太大了，你太年轻了，这不现实。”</w:t>
      </w:r>
    </w:p>
    <w:p>
      <w:pPr>
        <w:pStyle w:val="BodyText"/>
      </w:pPr>
      <w:r>
        <w:t xml:space="preserve">我想我不是唯一一个经历过这种事的人。</w:t>
      </w:r>
    </w:p>
    <w:p>
      <w:pPr>
        <w:pStyle w:val="BodyText"/>
      </w:pPr>
      <w:r>
        <w:t xml:space="preserve">是的，这就像联邦快递的弗雷德·史密斯的故事。他的论文只得了个 C-。</w:t>
      </w:r>
    </w:p>
    <w:p>
      <w:pPr>
        <w:pStyle w:val="BodyText"/>
      </w:pPr>
      <w:r>
        <w:t xml:space="preserve">是的，弗雷德·史密斯，联邦快递的传奇创始人，他好像是在哈佛商学院，在他的创业课上，他写了一篇关于联邦快递想法的论文，结果得了 C-。因为这个想法虽然新颖，但完全不切实际，根本行不通。</w:t>
      </w:r>
    </w:p>
    <w:p>
      <w:pPr>
        <w:pStyle w:val="BodyText"/>
      </w:pPr>
      <w:r>
        <w:t xml:space="preserve">那个故事的不同之处在于，他马上就去创办了公司。而我等了十年。我一直从中吸取教训：如果你是任何领域的权威，比如老师，面对一个充满激情、想做点什么的年轻学生，你应该告诉他们如何实现他们的目标，而不是告诉他们为什么不可能。因为你永远不知道你可能在和谁说话。</w:t>
      </w:r>
    </w:p>
    <w:bookmarkEnd w:id="208"/>
    <w:bookmarkStart w:id="209" w:name="投资人的视角我们为什么看好亚当"/>
    <w:p>
      <w:pPr>
        <w:pStyle w:val="Heading3"/>
      </w:pPr>
      <w:r>
        <w:t xml:space="preserve">投资人的视角：我们为什么看好亚当</w:t>
      </w:r>
    </w:p>
    <w:p>
      <w:pPr>
        <w:pStyle w:val="FirstParagraph"/>
      </w:pPr>
      <w:r>
        <w:t xml:space="preserve">我们其实并没有真正见过面。我第一次给你打电话的时候，那还是个“宿敌”的时期，因为他当时属于 Benchmark，而我们是 a16z，我们就像是宿敌一样。我们就在他们街对面。所以我们从未真正见过面。但我们关注了整个传奇故事，从巅峰到低谷。</w:t>
      </w:r>
    </w:p>
    <w:p>
      <w:pPr>
        <w:pStyle w:val="BodyText"/>
      </w:pPr>
      <w:r>
        <w:t xml:space="preserve">我们注意到了很多事情，但我们从一开始就注意到了本刚才描述的——那种整合性的愿景。然后，我早先跟亚当说过，我曾和一位世界顶级的房地产人士交谈。那是在事情开始走下坡路的时候。我问他：“你怎么看这件事？”他直接回答说：“世界上只有两个人成功地对商业地产进行了品牌化和差异化。其中一个是现任美国总统，另一个就是亚当·诺依曼。”</w:t>
      </w:r>
    </w:p>
    <w:p>
      <w:pPr>
        <w:pStyle w:val="BodyText"/>
      </w:pPr>
      <w:r>
        <w:t xml:space="preserve">我们觉得这太酷了。就在所有报纸都在抨击他的时候，我们无法停止思考的是：哇，他是仅有的两个人之一。我的朋友说：“这个行业几百年来都是老样子，我们都受过如何操作的训练。我们建一个空壳，然后租出去 15 年，租户自己负责内部装修和体验。”亚当完全重塑了我们的行业，未来只会是这样，再也回不去了。他将颠覆整个行业。WeWork 某种程度上会存活下来，他们会解决公司具体的问题，但整个行业正在被重新构想。而在这个行业里，只有一个人能做到这一点。</w:t>
      </w:r>
    </w:p>
    <w:p>
      <w:pPr>
        <w:pStyle w:val="BodyText"/>
      </w:pPr>
      <w:r>
        <w:t xml:space="preserve">然后你停下来想一想这个行业的规模，这是地球上最大的行业之一，对每个人都至关重要。所以，当我和本越来越多地讨论这件事时，我们看着整个事情的发生，就觉得，好吧，这里正在发生一些非常特别的事情，这与公司日常的经营细节和财务压力是分开的。</w:t>
      </w:r>
    </w:p>
    <w:p>
      <w:pPr>
        <w:pStyle w:val="BodyText"/>
      </w:pPr>
      <w:r>
        <w:t xml:space="preserve">另一件事是，我们密切关注我们的投资组合公司在使用什么产品，他们是最好新产品的风向标。几乎所有公司都是 WeWork 的客户。我们觉得这太有意思了。所以我们一直认为他是个非常有趣的人，但因为他是 Benchmark 的，我们不能给他打电话。</w:t>
      </w:r>
    </w:p>
    <w:bookmarkEnd w:id="209"/>
    <w:bookmarkStart w:id="210" w:name="伙伴关系的形成从一次通话到七小时长谈"/>
    <w:p>
      <w:pPr>
        <w:pStyle w:val="Heading3"/>
      </w:pPr>
      <w:r>
        <w:t xml:space="preserve">伙伴关系的形成：从一次通话到七小时长谈</w:t>
      </w:r>
    </w:p>
    <w:p>
      <w:pPr>
        <w:pStyle w:val="FirstParagraph"/>
      </w:pPr>
      <w:r>
        <w:t xml:space="preserve">第一次通话是什么样的？</w:t>
      </w:r>
    </w:p>
    <w:p>
      <w:pPr>
        <w:pStyle w:val="BodyText"/>
      </w:pPr>
      <w:r>
        <w:t xml:space="preserve">那是在 2020 年 5 月，新冠疫情封锁最严重的时候。我没有家庭办公室，所以就在餐桌上用一把椅子办公。经过大约八小时的 Zoom 会议后，我从脖子到脚踝的整个半边身体都僵硬疼痛。我开始每天早上散步三小时。我记得当时在斯坦福的草坪上给你打的电话。</w:t>
      </w:r>
    </w:p>
    <w:p>
      <w:pPr>
        <w:pStyle w:val="BodyText"/>
      </w:pPr>
      <w:r>
        <w:t xml:space="preserve">我基本上就是说：“我们一直很欣赏你所做的一切，我们从媒体上了解你正在经历的事情。但我们的理念是，评估创始人的一个关键方法是看他们经历过哪些困难的挑战并能克服。能够克服未来的巨大挑战——这是每个创业者都会遇到的——最好的预测指标就是过去克服过巨大挑战。历史上许多伟大的创始人，在不同阶段都经历过重大的失败，包括亨利·福特。”</w:t>
      </w:r>
    </w:p>
    <w:p>
      <w:pPr>
        <w:pStyle w:val="BodyText"/>
      </w:pPr>
      <w:r>
        <w:t xml:space="preserve">有些人被重重一击就再也站不起来了，而另一些人被打倒后，会觉得：“哇，这是我再次站起来展示自己能力的新机会。”所以我们一直觉得，仅仅因为某人经历了一些非常困难的事情，如果他们能够渡过难关，并在此过程中展现他们的品格，他们通常具有巨大的潜力。</w:t>
      </w:r>
    </w:p>
    <w:p>
      <w:pPr>
        <w:pStyle w:val="BodyText"/>
      </w:pPr>
      <w:r>
        <w:t xml:space="preserve">成功与彻底失败之间的界限非常非常薄。成功越大，界限越薄。我们所有经历过的人都会觉得，只要一点点坏运气，结果可能就完全不同了。我们很早就确信，我们在寻找的是巨大的优势。每个人都有弱点，但这并不重要。重要的是，在你擅长的事情上，你是否是世界级的，而不是在你做不到的事情上。而他显然是，就像马克说的，在某件事上是世界前二。地球上很少有人能在任何事情上做到前二。</w:t>
      </w:r>
    </w:p>
    <w:p>
      <w:pPr>
        <w:pStyle w:val="BodyText"/>
      </w:pPr>
      <w:r>
        <w:t xml:space="preserve">还有一句老话：“成功有千百个父亲，而失败则是个孤儿。”我不知道你是否经历过，但很多经历过大型公开挫折的人会发现，突然之间，他们认识的所有人，电话都不响了。很多人会突然像得了麻风病一样，没人愿意跟你说话。这是一种非常奇怪的现象。很多人可能会告诉自己，他们与你保持距离是正确的选择，但实际上发生的是一种“过度社会化”，人们太在意别人怎么想，陷入了一种群体“替罪羊”的循环。能够在那个时候和某人交谈，本身就是一种对抗从众心理的行为。而且，那正是人们真正需要一个电话的时候。</w:t>
      </w:r>
    </w:p>
    <w:p>
      <w:pPr>
        <w:pStyle w:val="BodyText"/>
      </w:pPr>
      <w:r>
        <w:t xml:space="preserve">你打电话来的时候，电话确实完全不响了。我以前有一千个朋友，一周后只剩下十个，其中五个还是家人。这对我来说也是一部分原因，我的一些最亲密的朋友和我一起工作，因为那是我们能力的一部分。有一段时间，即使是认识我、亲身经历过这个故事的人，也突然相信了他们读到的东西。</w:t>
      </w:r>
    </w:p>
    <w:p>
      <w:pPr>
        <w:pStyle w:val="BodyText"/>
      </w:pPr>
      <w:r>
        <w:t xml:space="preserve">我相信我们生活在一个不同的世界。我们现在谈论的是 2019 年，希望到 2025 年，世界已经变得足够不同，人们知道不要相信他们读到的一切。所以，电话确实不响了。那通电话我非常感激。有趣的是，那通电话里没有任何商业交易，只是问候：“你最近怎么样？你有什么想法？”</w:t>
      </w:r>
    </w:p>
    <w:p>
      <w:pPr>
        <w:pStyle w:val="BodyText"/>
      </w:pPr>
      <w:r>
        <w:t xml:space="preserve">你问我最近怎么样，我直接就跳到了我学到的教训，而你说：“哦，你还处在那个阶段。”我问那是什么阶段，你说：“就是那个你忘记了自己做过的一切，反而相信了所有关于你的报道的阶段。这只是一个阶段，会过去的。”你还说：“亚当，你要知道，接下来你只需要做一个决定，那就是你是否要重返赛场。”你说：“我不认识你，但我觉得你是那种会重返赛场的人。”</w:t>
      </w:r>
    </w:p>
    <w:p>
      <w:pPr>
        <w:pStyle w:val="BodyText"/>
      </w:pPr>
      <w:r>
        <w:t xml:space="preserve">就这样结束了。大约六个月后，你又打来电话，说：“嘿，我们没聊过了，最近在忙什么？”我开始在住宅领域做一些事，当时我只是把它看作是投资。我说：“我们正在做这个做那个，但没什么特别的。”马克说：“好的，如果有什么有趣的事，告诉我们。”</w:t>
      </w:r>
    </w:p>
    <w:p>
      <w:pPr>
        <w:pStyle w:val="BodyText"/>
      </w:pPr>
      <w:r>
        <w:t xml:space="preserve">从那通电话到我们第三次交谈之间，我开始在那些我们买下的楼里走动。那里的共享健身房、游泳池、厨房，所有这些房间都被设计成人们会聚集在一起的样子，但不仅没人，就算有人在，他们也不互相交谈。我看着这一切，心想：“我能做得比这好得多。”</w:t>
      </w:r>
    </w:p>
    <w:p>
      <w:pPr>
        <w:pStyle w:val="BodyText"/>
      </w:pPr>
      <w:r>
        <w:t xml:space="preserve">到我们第三次交谈时，马克在《华尔街日报》上读到一篇文章，他打电话来说：“嘿，我读到你那十亿美元的事，你没告诉我你要创业啊。”我说：“是的，我们确实在创业。”他说：“你有品牌的想法吗？”我说：“有，但我们正在慢慢来。”马克说：“听起来很棒，也许你们可以来和我们分享一下。”</w:t>
      </w:r>
    </w:p>
    <w:p>
      <w:pPr>
        <w:pStyle w:val="BodyText"/>
      </w:pPr>
      <w:r>
        <w:t xml:space="preserve">然后我们去吃晚饭，马克主持，本第一次没来。我坐下后，马克说：“跟我们说说你的新想法吧。”我说：“其实我想先谈谈从 WeWork 学到的教训。”马克说：“亚当，如果我们需要谈那个，我们就不会请你来了。我们对你了如指掌，别担心，我们可能比你更了解你的一些错误。”他说：“我们不仅读了书，看了迷你剧，我还认识你的董事会成员，跟他们都聊过。你在这里是因为我们想让你来。我们来谈谈那个想法吧。”</w:t>
      </w:r>
    </w:p>
    <w:p>
      <w:pPr>
        <w:pStyle w:val="BodyText"/>
      </w:pPr>
      <w:r>
        <w:t xml:space="preserve">我说：“我非常感谢，但我真的想学习一下。我相信你有不同的看法。”我开始分享，几分钟内，马克就提出了一些我从未注意到的观点。其中之一是：“你对你接受的投资者做过什么研究？你对他们的历史了解多少？你对你雇佣的员工做过什么研究？你对你的技术领导者了解多少？”他说：“我明白，亚当，你行动迅速，充满激情，能把事情做成，但你到底做了多少尽职调查？”答案是，实际上一点也没有。</w:t>
      </w:r>
    </w:p>
    <w:p>
      <w:pPr>
        <w:pStyle w:val="BodyText"/>
      </w:pPr>
      <w:r>
        <w:t xml:space="preserve">那顿晚餐非常棒，然后我们开始谈论未来的生活，纯粹是愿景层面的。然后马克说：“你觉得我们应该探索些什么吗？”我说：“我还不了解你，你也不了解我。我过去受过一些伤害，我们现在用的是自己的钱。”然后马克说：“不如你花点时间了解我们，我们也了解你，看看会发生什么。”从那时起，花了六个月时间才真正完成投资。</w:t>
      </w:r>
    </w:p>
    <w:p>
      <w:pPr>
        <w:pStyle w:val="BodyText"/>
      </w:pPr>
      <w:r>
        <w:t xml:space="preserve">你不仅在已经建立了一家标志性公司之后重返赛场，而且你已经赚了用不完的钱，但你还把大部分流动资金重新投入到公司里，这似乎只有埃隆·马斯克会持续这样做。</w:t>
      </w:r>
    </w:p>
    <w:bookmarkEnd w:id="210"/>
    <w:bookmarkStart w:id="211" w:name="flow-的核心理念为何要持有房产"/>
    <w:p>
      <w:pPr>
        <w:pStyle w:val="Heading3"/>
      </w:pPr>
      <w:r>
        <w:t xml:space="preserve">Flow 的核心理念：为何要持有房产？</w:t>
      </w:r>
    </w:p>
    <w:p>
      <w:pPr>
        <w:pStyle w:val="FirstParagraph"/>
      </w:pPr>
      <w:r>
        <w:t xml:space="preserve">当我们开始讨论业务时，我立刻倾向于“轻资产”模式，因为我听过太多次 WeWork 因为不是轻资产而受到指责。马克多次飞到迈阿密，我们坐在车里讨论房地产。他对我说：“亚当，暂时忘掉我们团队在谈论什么。我只想知道你怎么想。如果我希望你建立最伟大的公司，颠覆这个行业，并按照你的想象去实现，你需要拥有房地产吗？”</w:t>
      </w:r>
    </w:p>
    <w:p>
      <w:pPr>
        <w:pStyle w:val="BodyText"/>
      </w:pPr>
      <w:r>
        <w:t xml:space="preserve">我说：“在初期，我需要。”他问我为什么。我说：“因为我希望能被允许做任何我想做的事。我想尝试一切，快速失败，快速修正，快速部署。我想改变一切，从运营技术到设计、气味、制服，直到它达到我认为正确的状态。”他问我：“你怎么知道什么时候是对的？”我告诉他：“这是一种感觉。”他说：“很好。”</w:t>
      </w:r>
    </w:p>
    <w:p>
      <w:pPr>
        <w:pStyle w:val="BodyText"/>
      </w:pPr>
      <w:r>
        <w:t xml:space="preserve">然后他提了一个建议：“你现在有这个庞大的资产组合，把你不认为适合 Flow 的卖掉，但把你认为最好的部分，和我们一起放在顶层，利益一致。我们同进同退。”我花了一秒钟思考，一开始我以为这是某种高明的谈判策略，但它最终成了我们做过的最明智的决定之一。我真心相信，Flow 今天能有这样的成就，都源于那个决定。</w:t>
      </w:r>
    </w:p>
    <w:p>
      <w:pPr>
        <w:pStyle w:val="BodyText"/>
      </w:pPr>
      <w:r>
        <w:t xml:space="preserve">马克做出那个决定的原因很简单：利益一致（alignment）。</w:t>
      </w:r>
    </w:p>
    <w:p>
      <w:pPr>
        <w:pStyle w:val="BodyText"/>
      </w:pPr>
      <w:r>
        <w:t xml:space="preserve">对风投来说，决定去持有房地产，这并不寻明智。我们是怎么考虑的？</w:t>
      </w:r>
    </w:p>
    <w:p>
      <w:pPr>
        <w:pStyle w:val="BodyText"/>
      </w:pPr>
      <w:r>
        <w:t xml:space="preserve">硅谷有两种标志性的商业模式。一种是微软模式：你建立一个横向的技术层，比如操作系统和应用软件，然后运行在成千上万种不同的硬件上。你永远不进行垂直整合，因为你想在所有东西上运行。</w:t>
      </w:r>
    </w:p>
    <w:p>
      <w:pPr>
        <w:pStyle w:val="BodyText"/>
      </w:pPr>
      <w:r>
        <w:t xml:space="preserve">第二种是苹果模式：你 100% 想要垂直整合。你从不只想做一个横向层，因为那样你对用户体验的控制力就不足。你需要控制整个体系，因为如果你不垂直整合，你就无法控制用户体验，也就无法实现你的愿景。</w:t>
      </w:r>
    </w:p>
    <w:p>
      <w:pPr>
        <w:pStyle w:val="BodyText"/>
      </w:pPr>
      <w:r>
        <w:t xml:space="preserve">商业和生活中很多事情都是如此，这两种模式是截然对立的。这取决于具体情况。但如果你想端到端地控制实际的客户体验，你必须进行垂直整合。这是唯一的方法。</w:t>
      </w:r>
    </w:p>
    <w:p>
      <w:pPr>
        <w:pStyle w:val="BodyText"/>
      </w:pPr>
      <w:r>
        <w:t xml:space="preserve">但从长远来看，Flow 应该在多大程度上垂直整合，又在多大程度上可以像一个平台一样运行在所有房地产之上？我们可以从酒店业学到很多。像希尔顿和万豪，他们开始时拥有很多物业，但今天，在数千家酒店中，他们拥有的不到 1%。无论你能筹集多少资金，与整个房地产资产类别相比，都只是九牛一毛。这个资产类别价值 250 万亿美元。</w:t>
      </w:r>
    </w:p>
    <w:p>
      <w:pPr>
        <w:pStyle w:val="BodyText"/>
      </w:pPr>
      <w:r>
        <w:t xml:space="preserve">所以我们既可以选择自己持有，也可以做“挂牌”业务，就像四季酒店一样，挂上我们的品牌，提供我们的品牌、技术和体验，但费用由业主承担。我们现在的好处是，还不需要做出那个决定。现在，我们只需要打造最好的产品。</w:t>
      </w:r>
    </w:p>
    <w:bookmarkEnd w:id="211"/>
    <w:bookmarkStart w:id="212" w:name="flow-的进展与成功从迈阿密到沙特阿拉伯"/>
    <w:p>
      <w:pPr>
        <w:pStyle w:val="Heading3"/>
      </w:pPr>
      <w:r>
        <w:t xml:space="preserve">Flow 的进展与成功：从迈阿密到沙特阿拉伯</w:t>
      </w:r>
    </w:p>
    <w:p>
      <w:pPr>
        <w:pStyle w:val="FirstParagraph"/>
      </w:pPr>
      <w:r>
        <w:t xml:space="preserve">Flow 的开局非常惊人。社区价值、技术、设计等所有理念都得到了验证。产品可能只完成了 5%，但已经能够产生更高的需求，导致人们愿意为同样位置的同样空间支付更高的租金，这使得这些建筑的回报率达到了前所未有的水平。</w:t>
      </w:r>
    </w:p>
    <w:p>
      <w:pPr>
        <w:pStyle w:val="BodyText"/>
      </w:pPr>
      <w:r>
        <w:t xml:space="preserve">我们还进军了沙特阿拉伯，这不是大多数创业者会想到的。</w:t>
      </w:r>
    </w:p>
    <w:p>
      <w:pPr>
        <w:pStyle w:val="BodyText"/>
      </w:pPr>
      <w:r>
        <w:t xml:space="preserve">另外，我们建立了战略性的技术优势。房地产软件一直受制于陈旧的技术。Flow 团队重新构想了“居住”的含义。软件不再围绕“建筑”来组织，而是极其灵活，可以围绕“公民”——居住在楼里的人们和社区——来组织，满足他们的需求。就连注册入住一栋楼，时间也将缩短 100 倍。因为其他系统的架构方式，这很难实现。而这仅仅是个开始。</w:t>
      </w:r>
    </w:p>
    <w:p>
      <w:pPr>
        <w:pStyle w:val="BodyText"/>
      </w:pPr>
      <w:r>
        <w:t xml:space="preserve">有了这种技术优势、社区理念的全面运作，业务进展顺利。这绝对超出了我们的预期。</w:t>
      </w:r>
    </w:p>
    <w:p>
      <w:pPr>
        <w:pStyle w:val="BodyText"/>
      </w:pPr>
      <w:r>
        <w:t xml:space="preserve">房地产行业并没有太多的技术创新或颠覆。这里的机会是什么？</w:t>
      </w:r>
    </w:p>
    <w:p>
      <w:pPr>
        <w:pStyle w:val="BodyText"/>
      </w:pPr>
      <w:r>
        <w:t xml:space="preserve">这首先要看你如何建模。在传统的房地产世界里，很多组成部分被完全忽略了。作为客户，你关心从邻居到建筑、家具、如何收邮件、停车场运作方式到安保等所有事情。你也不希望系统保存你的个人信息，你希望这些信息在你的手机上，系统可以查询但不能存储。</w:t>
      </w:r>
    </w:p>
    <w:p>
      <w:pPr>
        <w:pStyle w:val="BodyText"/>
      </w:pPr>
      <w:r>
        <w:t xml:space="preserve">有了这些，你可以更自如地分享自己的信息。比如，我是瑜伽教练，我可能希望楼里的每个人都知道。他们也想知道，因为如果不用离开公寓楼就能上瑜伽课，那该多好。在 Flow，居民之间的商业活动，如会计师、瑜伽教练、私人教练等，已经完全繁荣起来。有很多人，他们所有的客户都住在同一栋楼里。这种技术灵活性，让一个单一平台能够了解所有“公民”的一切，同时保护隐私，提供所有服务，这改变了整个生活方式。</w:t>
      </w:r>
    </w:p>
    <w:p>
      <w:pPr>
        <w:pStyle w:val="BodyText"/>
      </w:pPr>
      <w:r>
        <w:t xml:space="preserve">首席技术官在架构设计上是个天才，他设计的系统不仅实现了亚当设想的一切，还超越了更多。无论是多户住宅、公寓、酒店还是办公空间，都可以通过按下一个按钮来改变。在世界其他地方，这些都是完全独立的软件包。</w:t>
      </w:r>
    </w:p>
    <w:p>
      <w:pPr>
        <w:pStyle w:val="BodyText"/>
      </w:pPr>
      <w:r>
        <w:t xml:space="preserve">有了这个架构，你就可以把一栋多户住宅楼，根据需求提供带家具或不带家具的公寓，提供短期或长期租赁。我们可以做到按天、按周、按月、按年租赁。所有这些都在一个品牌和一个团队的操作下完成，结果就是更高的净营业收入（NOI），楼宇更有利可图。我们在劳德代尔堡的楼，NOI 比我们接手时高出 30%。入住率同样是 95%，但流失率更低，租金更高，体验更好。</w:t>
      </w:r>
    </w:p>
    <w:p>
      <w:pPr>
        <w:pStyle w:val="BodyText"/>
      </w:pPr>
      <w:r>
        <w:t xml:space="preserve">在南佛罗里达，80% 的租约来自中介，而 90% 的 Flow 客户是直接访问网站来的。这证明了品牌的力量。</w:t>
      </w:r>
    </w:p>
    <w:p>
      <w:pPr>
        <w:pStyle w:val="BodyText"/>
      </w:pPr>
      <w:r>
        <w:t xml:space="preserve">我们去沙特是一个非常有趣的选择。在董事会上，当你说下一个项目地是利雅得时，这并不是一个显而易见的选择。但我们去了沙特，那里充满了乐观和远见，有人称之为“创始人领导的国家”。他们正在实现“2030 愿景”，将经济从依赖石油转向多元化。70% 的沙特人年龄在 40 岁以下。我们选择在当地募集资金，从 33 个不同的当地家族投资者那里筹集资金。我们自己也投入了股本，从当地银行获得了贷款，买下了五处房产。</w:t>
      </w:r>
    </w:p>
    <w:p>
      <w:pPr>
        <w:pStyle w:val="BodyText"/>
      </w:pPr>
      <w:r>
        <w:t xml:space="preserve">我们在 1 月份开放了第一栋楼，60 天内入住率超过 90%。第二栋和第三栋也相继开放，第四和第五栋已经预租给一家企业客户。整个投资组合将在未来 90 天内稳定下来。对于从零开始的建筑来说，这速度快得惊人。沙特对我们来说是一个绝佳的机会，可以部署我们所有的愿景和技术，并且产品与市场的契合度非常出色。</w:t>
      </w:r>
    </w:p>
    <w:p>
      <w:pPr>
        <w:pStyle w:val="BodyText"/>
      </w:pPr>
      <w:r>
        <w:t xml:space="preserve">这个房地产基金在沙特取得了巨大成功。我们计划推出更多区域性的基金。我们在沙特不仅证明了模式的可行性，还开始向投资者返还资金。买下我们物业的人也希望 Flow 继续管理，这就是“挂牌”模式的开端。在证明了模式之后，会有很多房地产投资者愿意投资于能提供超额市场回报的产品。</w:t>
      </w:r>
    </w:p>
    <w:bookmarkEnd w:id="212"/>
    <w:bookmarkStart w:id="213" w:name="未来的生活后疫情时代的机遇与挑战"/>
    <w:p>
      <w:pPr>
        <w:pStyle w:val="Heading3"/>
      </w:pPr>
      <w:r>
        <w:t xml:space="preserve">未来的生活：后疫情时代的机遇与挑战</w:t>
      </w:r>
    </w:p>
    <w:p>
      <w:pPr>
        <w:pStyle w:val="FirstParagraph"/>
      </w:pPr>
      <w:r>
        <w:t xml:space="preserve">新冠疫情把我们生活和工作的方方面面都抛向了空中。有些已经落地，但有些似乎还在空中飘着。</w:t>
      </w:r>
    </w:p>
    <w:p>
      <w:pPr>
        <w:pStyle w:val="BodyText"/>
      </w:pPr>
      <w:r>
        <w:t xml:space="preserve">有几点观察。首先，视频会议在经历了 60 年的不温不火之后，突然之间成为了标准技术，这已经固定下来了。</w:t>
      </w:r>
    </w:p>
    <w:p>
      <w:pPr>
        <w:pStyle w:val="BodyText"/>
      </w:pPr>
      <w:r>
        <w:t xml:space="preserve">其次，“所有知识工作都远程化”这个想法并没有完全站住脚。很多 CEO 发现，即使他们想让员工回到办公室，也很难做到，因为很多优秀员工已经搬离了办公室附近。对于职场新人来说，远程工作的体验更差，他们失去了被指导的机会。所以这仍然是一个巨大的挑战。</w:t>
      </w:r>
    </w:p>
    <w:p>
      <w:pPr>
        <w:pStyle w:val="BodyText"/>
      </w:pPr>
      <w:r>
        <w:t xml:space="preserve">但事情也不会完全回到过去。以前，为了获得最好的工作机会，你必须身处特定的地方，比如硅谷。但现在，如果你是远程工作者，你可以获得来自世界各地、迫切需要你技能的公司的 20000 个工作机会。这极大地改变了劳动力市场。</w:t>
      </w:r>
    </w:p>
    <w:p>
      <w:pPr>
        <w:pStyle w:val="BodyText"/>
      </w:pPr>
      <w:r>
        <w:t xml:space="preserve">整个生活和工作的概念都被颠覆了，而且尚未重新稳定下来。</w:t>
      </w:r>
    </w:p>
    <w:p>
      <w:pPr>
        <w:pStyle w:val="BodyText"/>
      </w:pPr>
      <w:r>
        <w:t xml:space="preserve">Flow 的一个想法是，过去人们会在同一个地方生活、工作、上学。新冠疫情实际上帮了我们一个大忙。对于像 Flow 这样的公司，要打造一个宏大的产品，远程工作很难实现。我们需要品牌、开发、工程和产品团队在同一个房间里互动。</w:t>
      </w:r>
    </w:p>
    <w:p>
      <w:pPr>
        <w:pStyle w:val="BodyText"/>
      </w:pPr>
      <w:r>
        <w:t xml:space="preserve">但对于企业客户来说，我们可以提供一个整体解决方案。不仅是办公室，还有租赁公寓、酒店住宿、孩子的学校、周边零售和各种体验。当开发者尝试这样做时，往往会显得没有灵魂。但如果你能以一种有灵魂的方式做到，真正连接人们，使其与自己、邻居和自然世界相连，那么在今天的世界里，这就比以往任何时候都更有意义、更重要。</w:t>
      </w:r>
    </w:p>
    <w:p>
      <w:pPr>
        <w:pStyle w:val="BodyText"/>
      </w:pPr>
      <w:r>
        <w:t xml:space="preserve">人们在数字上如此紧密地连接，却又从未如此疏远。我们需要有意义的物理互动。想象一下，如果一家企业不仅能给你一份好工作和高薪，还能为你提供一个你愿意融入的社区。</w:t>
      </w:r>
    </w:p>
    <w:p>
      <w:pPr>
        <w:pStyle w:val="BodyText"/>
      </w:pPr>
      <w:r>
        <w:t xml:space="preserve">Flow 的未来潜力巨大。我们需要一步一个脚印，在业务的各个方面都兑现承诺。我们需要继续专注于居民体验，坚持正确的架构，并创造一种服务和款待的文化。我们知道这对美国很好，对沙特很好，我认为这是一个全球性的挑战，也是一个全球性的解决方案。我无比兴奋能与我们的两位合作伙伴以及我们组建的优秀团队一起应对这个挑战。</w:t>
      </w:r>
    </w:p>
    <w:p>
      <w:pPr>
        <w:pStyle w:val="BodyText"/>
      </w:pPr>
      <w:r>
        <w:t xml:space="preserve">亚当，非常感谢你来到我们的节目。</w:t>
      </w:r>
    </w:p>
    <w:p>
      <w:pPr>
        <w:pStyle w:val="BodyText"/>
      </w:pPr>
      <w:r>
        <w:t xml:space="preserve">非常感谢。</w:t>
      </w:r>
    </w:p>
    <w:bookmarkEnd w:id="213"/>
    <w:bookmarkEnd w:id="214"/>
    <w:sectPr w:rsidR="007C7E3F" w:rsidRPr="00341BAA">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7B526389"/>
    <w:multiLevelType w:val="singleLevel"/>
    <w:tmpl w:val="7B526389"/>
    <w:lvl w:ilvl="0">
      <w:start w:val="1"/>
      <w:numFmt w:val="decimal"/>
      <w:suff w:val="space"/>
      <w:lvlText w:val="%1."/>
      <w:lvlJc w:val="left"/>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270966042"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grammar="clean"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unhideWhenUsed="1"/>
    <w:lsdException w:name="heading 3" w:qFormat="1" w:unhideWhenUsed="1"/>
    <w:lsdException w:name="heading 4" w:qFormat="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val="0"/>
      <w:jc w:val="both"/>
    </w:pPr>
    <w:rPr>
      <w:kern w:val="2"/>
      <w:sz w:val="21"/>
      <w:szCs w:val="24"/>
    </w:rPr>
  </w:style>
  <w:style w:styleId="Heading1" w:type="paragraph">
    <w:name w:val="heading 1"/>
    <w:basedOn w:val="Normal"/>
    <w:next w:val="Normal"/>
    <w:qFormat/>
    <w:pPr>
      <w:keepNext/>
      <w:keepLines/>
      <w:spacing w:after="330" w:before="340" w:line="576" w:lineRule="auto"/>
      <w:outlineLvl w:val="0"/>
    </w:pPr>
    <w:rPr>
      <w:b/>
      <w:kern w:val="44"/>
      <w:sz w:val="44"/>
    </w:rPr>
  </w:style>
  <w:style w:styleId="Heading2" w:type="paragraph">
    <w:name w:val="heading 2"/>
    <w:basedOn w:val="Normal"/>
    <w:next w:val="Normal"/>
    <w:link w:val="Heading2Char"/>
    <w:unhideWhenUsed/>
    <w:qFormat/>
    <w:pPr>
      <w:keepNext/>
      <w:keepLines/>
      <w:spacing w:after="260" w:before="260" w:line="413" w:lineRule="auto"/>
      <w:outlineLvl w:val="1"/>
    </w:pPr>
    <w:rPr>
      <w:rFonts w:ascii="Arial" w:eastAsia="SimHei" w:hAnsi="Arial"/>
      <w:b/>
      <w:sz w:val="32"/>
    </w:rPr>
  </w:style>
  <w:style w:styleId="Heading3" w:type="paragraph">
    <w:name w:val="heading 3"/>
    <w:basedOn w:val="Normal"/>
    <w:next w:val="Normal"/>
    <w:link w:val="Heading3Char"/>
    <w:unhideWhenUsed/>
    <w:qFormat/>
    <w:pPr>
      <w:keepNext/>
      <w:keepLines/>
      <w:spacing w:after="260" w:before="260" w:line="413" w:lineRule="auto"/>
      <w:outlineLvl w:val="2"/>
    </w:pPr>
    <w:rPr>
      <w:b/>
      <w:sz w:val="32"/>
    </w:rPr>
  </w:style>
  <w:style w:styleId="Heading4" w:type="paragraph">
    <w:name w:val="heading 4"/>
    <w:basedOn w:val="Normal"/>
    <w:next w:val="Normal"/>
    <w:unhideWhenUsed/>
    <w:qFormat/>
    <w:pPr>
      <w:keepNext/>
      <w:keepLines/>
      <w:spacing w:after="290" w:before="280" w:line="372" w:lineRule="auto"/>
      <w:outlineLvl w:val="3"/>
    </w:pPr>
    <w:rPr>
      <w:rFonts w:ascii="Arial" w:eastAsia="SimHei" w:hAnsi="Arial"/>
      <w:b/>
      <w:sz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link w:val="Heading3"/>
    <w:rPr>
      <w:b/>
      <w:sz w:val="32"/>
    </w:rPr>
  </w:style>
  <w:style w:customStyle="1" w:styleId="Heading2Char" w:type="character">
    <w:name w:val="Heading 2 Char"/>
    <w:basedOn w:val="DefaultParagraphFont"/>
    <w:link w:val="Heading2"/>
    <w:rsid w:val="007C7E3F"/>
    <w:rPr>
      <w:rFonts w:ascii="Arial" w:eastAsia="SimHei" w:hAnsi="Arial"/>
      <w:b/>
      <w:kern w:val="2"/>
      <w:sz w:val="32"/>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建达文书解析工具_基础版功能介绍.dotx</Template>
  <TotalTime>0</TotalTime>
  <Pages>7</Pages>
  <Words>112</Words>
  <Characters>639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2025-07-18T10:54:11Z</dcterms:created>
  <dcterms:modified xsi:type="dcterms:W3CDTF">2025-07-18T10:54:11Z</dcterms:modified>
</cp:coreProperties>
</file>

<file path=docProps/custom.xml><?xml version="1.0" encoding="utf-8"?>
<Properties xmlns="http://schemas.openxmlformats.org/officeDocument/2006/custom-properties" xmlns:vt="http://schemas.openxmlformats.org/officeDocument/2006/docPropsVTypes"/>
</file>