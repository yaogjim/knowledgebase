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aditlater-11-33-34"/>
    <w:p>
      <w:pPr>
        <w:pStyle w:val="Heading1"/>
      </w:pPr>
      <w:r>
        <w:t xml:space="preserve">ReadItLater 11-33-34</w:t>
      </w:r>
    </w:p>
    <w:p>
      <w:pPr>
        <w:pStyle w:val="FirstParagraph"/>
      </w:pPr>
      <w:r>
        <w:t xml:space="preserve">大家好，欢迎观看新一期视频。我叫 Dan Fya，是 Flowhawk 的 CEO。在 Flowhawk，我们帮助公司使用 AI 自动化其内部运营。在本视频中，我将向您展示我们如何构建一个 AI 列表管理器，用来管理我们目录中的所有列表。</w:t>
      </w:r>
    </w:p>
    <w:p>
      <w:pPr>
        <w:pStyle w:val="BodyText"/>
      </w:pPr>
      <w:r>
        <w:t xml:space="preserve">这个列表管理器能够搜索互联网，找到有潜力发布的列表，并为其分配类别和标签。我们还在智能体中加入了反馈机制，所以在将这些列表发布到我们的数据库之前，它会等待我们的反馈。</w:t>
      </w:r>
    </w:p>
    <w:p>
      <w:pPr>
        <w:pStyle w:val="BodyText"/>
      </w:pPr>
      <w:r>
        <w:t xml:space="preserve">我们使用 LangGraph 和 Pydantic AI 构建了这个智能体。所以，在本视频中，我将与您分享代码以及我们是如何构建它的。希望在视频结束时，您能对构建这类 AI 智能体有更好的理解。</w:t>
      </w:r>
    </w:p>
    <w:p>
      <w:pPr>
        <w:pStyle w:val="BodyText"/>
      </w:pPr>
      <w:r>
        <w:t xml:space="preserve">市面上有许多框架。有像 CrewAI 这样的高级框架，也有像 Pydantic AI 和 LangGraph 这样的底层框架。我个人在寻找构建智能体的最佳框架时也曾遇到困难，直到我看到了 Cole Med 的这个视频。Cole 在解释如何构建智能体方面做得非常出色，你绝对应该去看看他的频道。在他的一期视频中，他解释了如何使用 Pydantic AI 和 LangGraph 这套组合框架来构建智能体。</w:t>
      </w:r>
    </w:p>
    <w:p>
      <w:pPr>
        <w:pStyle w:val="BodyText"/>
      </w:pPr>
      <w:r>
        <w:t xml:space="preserve">在亲自体验了一些构建 AI 智能体的挫败感后，我尝试了这套组合，我必须说，它非常强大。一方面，你可以使用 Pydantic AI 构建非常具体的智能体。另一方面，你可以使用 LangGraph 来编排所有这些智能体。所以，最终，通过这两个框架，你可以获得高度的模块化。我所说的模块化是指，你将能够使用 Pydantic AI 构建非常具体的智能体，并且可以独立地挑选每一个智能体，而无需修改其他智能体。然后，使用 LangGraph 可以非常容易地对它们进行编排，你可以将它们连接起来，并决定数据如何在智能体之间流动。</w:t>
      </w:r>
    </w:p>
    <w:p>
      <w:pPr>
        <w:pStyle w:val="BodyText"/>
      </w:pPr>
      <w:r>
        <w:t xml:space="preserve">这样一来，扩展你的系统将变得非常容易。例如，你可以从构建一个非常简单的流程开始，然后不断添加新的智能体，而不会影响初始流程的质量。话不多说，让我们进入视频。</w:t>
      </w:r>
    </w:p>
    <w:bookmarkStart w:id="20" w:name="我们使用的技术栈"/>
    <w:p>
      <w:pPr>
        <w:pStyle w:val="Heading3"/>
      </w:pPr>
      <w:r>
        <w:t xml:space="preserve">我们使用的技术栈</w:t>
      </w:r>
    </w:p>
    <w:p>
      <w:pPr>
        <w:pStyle w:val="FirstParagraph"/>
      </w:pPr>
      <w:r>
        <w:t xml:space="preserve">在我们看程序本身之前，先谈谈我们将用来构建这个智能体系统的不同框架。</w:t>
      </w:r>
    </w:p>
    <w:p>
      <w:pPr>
        <w:pStyle w:val="BodyText"/>
      </w:pPr>
      <w:r>
        <w:t xml:space="preserve">首先，我们将使用</w:t>
      </w:r>
      <w:r>
        <w:t xml:space="preserve"> </w:t>
      </w:r>
      <w:r>
        <w:rPr>
          <w:bCs/>
          <w:b/>
        </w:rPr>
        <w:t xml:space="preserve">Pydantic AI</w:t>
      </w:r>
      <w:r>
        <w:t xml:space="preserve">。Pydantic AI 基本上是一个相当底层且易于理解的框架。例如，如果你看一下它的智能体，你会发现只需几行代码就可以定义一个智能体。然后，例如，向这些智能体集成新工具也相当容易。正如你在这里看到的，这是一个带有两个不同工具的智能体，非常直接。</w:t>
      </w:r>
    </w:p>
    <w:p>
      <w:pPr>
        <w:pStyle w:val="BodyText"/>
      </w:pPr>
      <w:r>
        <w:t xml:space="preserve">下一个我们将使用的框架是</w:t>
      </w:r>
      <w:r>
        <w:t xml:space="preserve"> </w:t>
      </w:r>
      <w:r>
        <w:rPr>
          <w:bCs/>
          <w:b/>
        </w:rPr>
        <w:t xml:space="preserve">LangGraph</w:t>
      </w:r>
      <w:r>
        <w:t xml:space="preserve">。LangGraph 比 Pydantic AI 更复杂，但它是一个非常好的编排框架。在我们的案例中，我们将使用 LangGraph 来让不同的智能体之间进行通信。我不想在这里花太多时间，但 LangGraph 的一些很酷的功能包括：首先，为这些智能体创建记忆（memory）相当容易，你可以暂停工作流程，之后再恢复它，而不会丢失流程的状态。然后是“人机回圈”（human-in-the-loop），这也是 LangGraph 提供的一个非常强大的功能，即你可以在某个点中断流程，允许一些人工输入，然后再继续。</w:t>
      </w:r>
    </w:p>
    <w:p>
      <w:pPr>
        <w:pStyle w:val="BodyText"/>
      </w:pPr>
      <w:r>
        <w:t xml:space="preserve">LangGraph 的工作方式是，你必须定义一些节点（nodes），然后在每个节点内部执行一些操作，然后用边（edges）连接这些节点。通过这种方式，你定义了图（graph）的流程。我们稍后会看到我们案例中的图，但这使你能够创建非常强大的结构。</w:t>
      </w:r>
    </w:p>
    <w:p>
      <w:pPr>
        <w:pStyle w:val="BodyText"/>
      </w:pPr>
      <w:r>
        <w:t xml:space="preserve">我们还将使用一个名为</w:t>
      </w:r>
      <w:r>
        <w:t xml:space="preserve"> </w:t>
      </w:r>
      <w:r>
        <w:rPr>
          <w:bCs/>
          <w:b/>
        </w:rPr>
        <w:t xml:space="preserve">Crawl4AI</w:t>
      </w:r>
      <w:r>
        <w:t xml:space="preserve"> </w:t>
      </w:r>
      <w:r>
        <w:t xml:space="preserve">的工具，它非常擅长做网页抓取，你可以轻松地将网站的 HTML 转换成 Markdown。</w:t>
      </w:r>
    </w:p>
    <w:p>
      <w:pPr>
        <w:pStyle w:val="BodyText"/>
      </w:pPr>
      <w:r>
        <w:t xml:space="preserve">对于用户界面，我们将使用</w:t>
      </w:r>
      <w:r>
        <w:t xml:space="preserve"> </w:t>
      </w:r>
      <w:r>
        <w:rPr>
          <w:bCs/>
          <w:b/>
        </w:rPr>
        <w:t xml:space="preserve">Streamlit</w:t>
      </w:r>
      <w:r>
        <w:t xml:space="preserve">，这是一个开源库，用于制作前端。他们使得集成大型语言模型应用变得相当容易，他们甚至有一些关于如何构建聊天界面的演示，而这正是我们将在我们的应用中使用的。</w:t>
      </w:r>
    </w:p>
    <w:bookmarkEnd w:id="20"/>
    <w:bookmarkStart w:id="21" w:name="我们的自定义图graph结构"/>
    <w:p>
      <w:pPr>
        <w:pStyle w:val="Heading3"/>
      </w:pPr>
      <w:r>
        <w:t xml:space="preserve">我们的自定义图（Graph）结构</w:t>
      </w:r>
    </w:p>
    <w:p>
      <w:pPr>
        <w:pStyle w:val="FirstParagraph"/>
      </w:pPr>
      <w:r>
        <w:t xml:space="preserve">好了，现在我们已经解释了我们将使用的技术栈，让我们来看看将成为我们自定义图的结构。如你所见，我们有七个不同的节点，每个节点都将是一个用 Pydantic AI 构建的 AI 智能体。</w:t>
      </w:r>
    </w:p>
    <w:p>
      <w:pPr>
        <w:numPr>
          <w:ilvl w:val="0"/>
          <w:numId w:val="1001"/>
        </w:numPr>
        <w:pStyle w:val="Compact"/>
      </w:pPr>
      <w:r>
        <w:rPr>
          <w:bCs/>
          <w:b/>
        </w:rPr>
        <w:t xml:space="preserve">搜索智能体 (Search Agent)</w:t>
      </w:r>
      <w:r>
        <w:t xml:space="preserve">：负责抓取互联网，寻找可能被插入我们目录中的潜在列表。在这里，我们将使用 Crawl4AI，并向其提供一些来源。在我们的案例中，我们使用新闻通讯来寻找新的列表。</w:t>
      </w:r>
    </w:p>
    <w:p>
      <w:pPr>
        <w:numPr>
          <w:ilvl w:val="0"/>
          <w:numId w:val="1001"/>
        </w:numPr>
        <w:pStyle w:val="Compact"/>
      </w:pPr>
      <w:r>
        <w:rPr>
          <w:bCs/>
          <w:b/>
        </w:rPr>
        <w:t xml:space="preserve">列表筛选智能体 (Listing Filtering Agent)</w:t>
      </w:r>
      <w:r>
        <w:t xml:space="preserve">：一旦搜索智能体完成了搜索新闻通讯并提取潜在列表的工作，我们会将这些信息发送给第二个智能体，即列表筛选智能体。这个智能体会有一些质量标准，并决定搜索智能体提供给它的这些列表质量是否足够好，可以在我们的目录中发布。这个智能体的好处在于它会为我们提供一个置信度分数，告诉我们它对某个特定列表是否符合我们标准的确定程度。</w:t>
      </w:r>
    </w:p>
    <w:p>
      <w:pPr>
        <w:numPr>
          <w:ilvl w:val="0"/>
          <w:numId w:val="1001"/>
        </w:numPr>
        <w:pStyle w:val="Compact"/>
      </w:pPr>
      <w:r>
        <w:rPr>
          <w:bCs/>
          <w:b/>
        </w:rPr>
        <w:t xml:space="preserve">摘要生成智能体 (Summarizer Agent)</w:t>
      </w:r>
      <w:r>
        <w:t xml:space="preserve">：一旦我们筛选了这些列表，只剩下质量足够高的那些，我们就会进入摘要生成智能体。这个智能体将再次抓取每个列表的网站，并以我们想要的格式提取摘要。例如，在我们的案例中，我们想要提取描述、一些功能、用例以及定价层次等。</w:t>
      </w:r>
    </w:p>
    <w:p>
      <w:pPr>
        <w:numPr>
          <w:ilvl w:val="0"/>
          <w:numId w:val="1001"/>
        </w:numPr>
        <w:pStyle w:val="Compact"/>
      </w:pPr>
      <w:r>
        <w:rPr>
          <w:bCs/>
          <w:b/>
        </w:rPr>
        <w:t xml:space="preserve">列表分类智能体 (Listing Classifier Agent)</w:t>
      </w:r>
      <w:r>
        <w:t xml:space="preserve">：现在我们有了一些关于列表的信息，列表分类智能体将负责为每个列表分配标签和类别。这个智能体的一个非常特殊之处在于，它将连接到我们的数据库，并获取我们目录中可用的类别和标签。在这里，我们同样会使用置信度分数。这样，我们就可以看到智能体是对自己的工作非常确定，还是不太确定。根据这些置信度分数，我们稍后可以决定是接受列表分类智能体的操作，还是我们想进行修改。</w:t>
      </w:r>
    </w:p>
    <w:p>
      <w:pPr>
        <w:numPr>
          <w:ilvl w:val="0"/>
          <w:numId w:val="1001"/>
        </w:numPr>
        <w:pStyle w:val="Compact"/>
      </w:pPr>
      <w:r>
        <w:rPr>
          <w:bCs/>
          <w:b/>
        </w:rPr>
        <w:t xml:space="preserve">反馈收集器 (Feedback Collector)</w:t>
      </w:r>
      <w:r>
        <w:t xml:space="preserve">：这就是反馈收集器发挥作用的地方。这个反馈收集器节点基本上会等待人工输入。</w:t>
      </w:r>
    </w:p>
    <w:p>
      <w:pPr>
        <w:numPr>
          <w:ilvl w:val="0"/>
          <w:numId w:val="1001"/>
        </w:numPr>
        <w:pStyle w:val="Compact"/>
      </w:pPr>
      <w:r>
        <w:rPr>
          <w:bCs/>
          <w:b/>
        </w:rPr>
        <w:t xml:space="preserve">路由器 (Router)</w:t>
      </w:r>
      <w:r>
        <w:t xml:space="preserve">：在提供输入后，会有一个路由器。它可以被看作是一个非常小的智能体，其功能是决定人类是决定修改某些列表——在这种情况下，它会将流程重定向到列表修正智能体——还是人类对所提供的信息感到满意，并希望继续将列表发布到数据库中。这样，它就会将流程引导至发布者智能体。</w:t>
      </w:r>
    </w:p>
    <w:p>
      <w:pPr>
        <w:numPr>
          <w:ilvl w:val="0"/>
          <w:numId w:val="1001"/>
        </w:numPr>
        <w:pStyle w:val="Compact"/>
      </w:pPr>
      <w:r>
        <w:rPr>
          <w:bCs/>
          <w:b/>
        </w:rPr>
        <w:t xml:space="preserve">列表修正智能体 (Listing Rectifier Agent)</w:t>
      </w:r>
      <w:r>
        <w:t xml:space="preserve"> </w:t>
      </w:r>
      <w:r>
        <w:t xml:space="preserve">和</w:t>
      </w:r>
      <w:r>
        <w:t xml:space="preserve"> </w:t>
      </w:r>
      <w:r>
        <w:rPr>
          <w:bCs/>
          <w:b/>
        </w:rPr>
        <w:t xml:space="preserve">发布者智能体 (Publisher Agent)</w:t>
      </w:r>
    </w:p>
    <w:p>
      <w:pPr>
        <w:pStyle w:val="FirstParagraph"/>
      </w:pPr>
      <w:r>
        <w:t xml:space="preserve">非常有趣的是，如你所见，这里我们有一个递归循环。这意味着流程将一直卡在这个循环中，除非人类明确表示对列表满意，并希望继续发布这些列表。这是一种非常常用的模式，也是一个非常好的安全措施，因为这样你就可以严格控制流程，并且只有在你给予明确同意时，才允许发布者智能体修改数据库。</w:t>
      </w:r>
    </w:p>
    <w:bookmarkEnd w:id="21"/>
    <w:bookmarkStart w:id="25" w:name="代码详解"/>
    <w:p>
      <w:pPr>
        <w:pStyle w:val="Heading3"/>
      </w:pPr>
      <w:r>
        <w:t xml:space="preserve">代码详解</w:t>
      </w:r>
    </w:p>
    <w:p>
      <w:pPr>
        <w:pStyle w:val="FirstParagraph"/>
      </w:pPr>
      <w:r>
        <w:t xml:space="preserve">好了，让我们动手看看代码。我将首先向你解释我们项目中的文件夹结构，然后我会逐个文件解释每个文件的功能，最后我会解释你如何自己运行它。</w:t>
      </w:r>
    </w:p>
    <w:bookmarkStart w:id="22" w:name="文件夹结构"/>
    <w:p>
      <w:pPr>
        <w:pStyle w:val="Heading4"/>
      </w:pPr>
      <w:r>
        <w:t xml:space="preserve">文件夹结构</w:t>
      </w:r>
    </w:p>
    <w:p>
      <w:pPr>
        <w:pStyle w:val="FirstParagraph"/>
      </w:pPr>
      <w:r>
        <w:t xml:space="preserve">如果我们看一下文件夹结构，我们看到有一个</w:t>
      </w:r>
      <w:r>
        <w:t xml:space="preserve"> </w:t>
      </w:r>
      <w:r>
        <w:rPr>
          <w:rStyle w:val="VerbatimChar"/>
        </w:rPr>
        <w:t xml:space="preserve">agents</w:t>
      </w:r>
      <w:r>
        <w:t xml:space="preserve"> </w:t>
      </w:r>
      <w:r>
        <w:t xml:space="preserve">文件夹，其中每个文件都代表一个将在我们图的每个节点内运行的智能体。我稍后会在主图文件中更详细地向你展示我们是如何连接不同智能体的。</w:t>
      </w:r>
    </w:p>
    <w:p>
      <w:pPr>
        <w:pStyle w:val="BodyText"/>
      </w:pPr>
      <w:r>
        <w:t xml:space="preserve">然后我们有我们的 Python 环境，还有一个</w:t>
      </w:r>
      <w:r>
        <w:t xml:space="preserve"> </w:t>
      </w:r>
      <w:r>
        <w:rPr>
          <w:rStyle w:val="VerbatimChar"/>
        </w:rPr>
        <w:t xml:space="preserve">.env</w:t>
      </w:r>
      <w:r>
        <w:t xml:space="preserve"> </w:t>
      </w:r>
      <w:r>
        <w:t xml:space="preserve">文件，我会创建一个</w:t>
      </w:r>
      <w:r>
        <w:t xml:space="preserve"> </w:t>
      </w:r>
      <w:r>
        <w:rPr>
          <w:rStyle w:val="VerbatimChar"/>
        </w:rPr>
        <w:t xml:space="preserve">.env</w:t>
      </w:r>
      <w:r>
        <w:t xml:space="preserve"> </w:t>
      </w:r>
      <w:r>
        <w:t xml:space="preserve">文件的示例，这样你就可以插入你的环境变量。我们有一个</w:t>
      </w:r>
      <w:r>
        <w:t xml:space="preserve"> </w:t>
      </w:r>
      <w:r>
        <w:rPr>
          <w:rStyle w:val="VerbatimChar"/>
        </w:rPr>
        <w:t xml:space="preserve">.gitignore</w:t>
      </w:r>
      <w:r>
        <w:t xml:space="preserve"> </w:t>
      </w:r>
      <w:r>
        <w:t xml:space="preserve">文件，一个</w:t>
      </w:r>
      <w:r>
        <w:t xml:space="preserve"> </w:t>
      </w:r>
      <w:r>
        <w:rPr>
          <w:rStyle w:val="VerbatimChar"/>
        </w:rPr>
        <w:t xml:space="preserve">langgraph.json</w:t>
      </w:r>
      <w:r>
        <w:t xml:space="preserve"> </w:t>
      </w:r>
      <w:r>
        <w:t xml:space="preserve">文件，这是一个用于运行 LangGraph Studio 的文件，通过这种方式，你可以看到我之前给你看过的图，并从这里运行它，以便进行一些调试，看看图中发生了什么。</w:t>
      </w:r>
    </w:p>
    <w:p>
      <w:pPr>
        <w:pStyle w:val="BodyText"/>
      </w:pPr>
      <w:r>
        <w:t xml:space="preserve">我认为文件夹中最重要的文件是</w:t>
      </w:r>
      <w:r>
        <w:t xml:space="preserve"> </w:t>
      </w:r>
      <w:r>
        <w:rPr>
          <w:rStyle w:val="VerbatimChar"/>
        </w:rPr>
        <w:t xml:space="preserve">main_graph.py</w:t>
      </w:r>
      <w:r>
        <w:t xml:space="preserve">，这里定义了不同的节点以及每个节点是如何连接的。你有一个</w:t>
      </w:r>
      <w:r>
        <w:t xml:space="preserve"> </w:t>
      </w:r>
      <w:r>
        <w:rPr>
          <w:rStyle w:val="VerbatimChar"/>
        </w:rPr>
        <w:t xml:space="preserve">requirements.txt</w:t>
      </w:r>
      <w:r>
        <w:t xml:space="preserve"> </w:t>
      </w:r>
      <w:r>
        <w:t xml:space="preserve">文件来安装所有依赖项。然后我们有 Streamlit UI，这是我们将用来与我们的图进行交互的界面。这样，我们就不需要手动去 LangGraph Studio 尝试在那里运行图，而是可以创建一个漂亮的用户界面，以对话的方式与图进行交互。</w:t>
      </w:r>
    </w:p>
    <w:bookmarkEnd w:id="22"/>
    <w:bookmarkStart w:id="23" w:name="智能体剖析以搜索智能体为例"/>
    <w:p>
      <w:pPr>
        <w:pStyle w:val="Heading4"/>
      </w:pPr>
      <w:r>
        <w:t xml:space="preserve">智能体剖析：以搜索智能体为例</w:t>
      </w:r>
    </w:p>
    <w:p>
      <w:pPr>
        <w:pStyle w:val="FirstParagraph"/>
      </w:pPr>
      <w:r>
        <w:t xml:space="preserve">让我们来看看第一个智能体。如果你理解了这个结构，那么你就可以开始构建自己的 AI 智能体了。这基本上就是我所做的，我在这里拥有的所有结构在不同的智能体文件中都是相同的，只是根据我们对每个智能体的功能需求进行了调整。</w:t>
      </w:r>
    </w:p>
    <w:p>
      <w:pPr>
        <w:pStyle w:val="BodyText"/>
      </w:pPr>
      <w:r>
        <w:t xml:space="preserve">我们在这里构建智能体的方式是：</w:t>
      </w:r>
    </w:p>
    <w:p>
      <w:pPr>
        <w:numPr>
          <w:ilvl w:val="0"/>
          <w:numId w:val="1002"/>
        </w:numPr>
        <w:pStyle w:val="Compact"/>
      </w:pPr>
      <w:r>
        <w:rPr>
          <w:bCs/>
          <w:b/>
        </w:rPr>
        <w:t xml:space="preserve">定义模型</w:t>
      </w:r>
      <w:r>
        <w:t xml:space="preserve">：我们在这里使用 GPT-4-mini。重要的是，在你的</w:t>
      </w:r>
      <w:r>
        <w:t xml:space="preserve"> </w:t>
      </w:r>
      <w:r>
        <w:rPr>
          <w:rStyle w:val="VerbatimChar"/>
        </w:rPr>
        <w:t xml:space="preserve">.env</w:t>
      </w:r>
      <w:r>
        <w:t xml:space="preserve"> </w:t>
      </w:r>
      <w:r>
        <w:t xml:space="preserve">文件中要暴露一个 OpenAI API 密钥。</w:t>
      </w:r>
    </w:p>
    <w:p>
      <w:pPr>
        <w:numPr>
          <w:ilvl w:val="0"/>
          <w:numId w:val="1002"/>
        </w:numPr>
        <w:pStyle w:val="Compact"/>
      </w:pPr>
      <w:r>
        <w:rPr>
          <w:bCs/>
          <w:b/>
        </w:rPr>
        <w:t xml:space="preserve">定义提示 (Prompt)</w:t>
      </w:r>
      <w:r>
        <w:t xml:space="preserve">：这里是这个搜索智能体的提示。我们要抓取一个名为 Neuron Daily 的 AI 新闻通讯，并从中提取潜在的 AI 智能体。</w:t>
      </w:r>
    </w:p>
    <w:p>
      <w:pPr>
        <w:numPr>
          <w:ilvl w:val="0"/>
          <w:numId w:val="1002"/>
        </w:numPr>
        <w:pStyle w:val="Compact"/>
      </w:pPr>
      <w:r>
        <w:rPr>
          <w:bCs/>
          <w:b/>
        </w:rPr>
        <w:t xml:space="preserve">定义智能体本身</w:t>
      </w:r>
      <w:r>
        <w:t xml:space="preserve">：这就是你在 Pydantic AI 中定义智能体的方式。你使用这个从 Pydantic AI 导入的函数，在这里你传入一个模型、一个系统提示，然后你可以选择性地传入一个结果类型（</w:t>
      </w:r>
      <w:r>
        <w:rPr>
          <w:rStyle w:val="VerbatimChar"/>
        </w:rPr>
        <w:t xml:space="preserve">result_type</w:t>
      </w:r>
      <w:r>
        <w:t xml:space="preserve">）。如果你传入一个结果类型，智能体每次运行时都会以这种类型返回输出。这非常强大，因为这样智能体之间就很容易进行通信。</w:t>
      </w:r>
    </w:p>
    <w:p>
      <w:pPr>
        <w:numPr>
          <w:ilvl w:val="0"/>
          <w:numId w:val="1002"/>
        </w:numPr>
        <w:pStyle w:val="Compact"/>
      </w:pPr>
      <w:r>
        <w:rPr>
          <w:bCs/>
          <w:b/>
        </w:rPr>
        <w:t xml:space="preserve">分配工具 (Tools)</w:t>
      </w:r>
      <w:r>
        <w:t xml:space="preserve">：然后你可以使用这里的装饰器轻松地为这个智能体分配工具。你使用这个带有工具平面的装饰器，在这里重要的是，你要向大语言模型解释这个工具是用来做什么的，它应该传递什么参数，以及这个工具的输出是什么。通过这些信息，智能体本身将自主决定是否要调用这个工具。</w:t>
      </w:r>
    </w:p>
    <w:p>
      <w:pPr>
        <w:pStyle w:val="FirstParagraph"/>
      </w:pPr>
      <w:r>
        <w:t xml:space="preserve">例如，在这里我们有两个主要工具：一个工具抓取 Neuron Daily，另一个工具从特定文章中提取特定内容。现在，智能体知道它有两个主要工具可供使用。</w:t>
      </w:r>
    </w:p>
    <w:p>
      <w:pPr>
        <w:pStyle w:val="BodyText"/>
      </w:pPr>
      <w:r>
        <w:t xml:space="preserve">这就是你在 Pydantic AI 中定义智能体的方式，正如你所见，它非常酷，因为它是相当模块化的。</w:t>
      </w:r>
    </w:p>
    <w:bookmarkEnd w:id="23"/>
    <w:bookmarkStart w:id="24" w:name="其他智能体概览"/>
    <w:p>
      <w:pPr>
        <w:pStyle w:val="Heading4"/>
      </w:pPr>
      <w:r>
        <w:t xml:space="preserve">其他智能体概览</w:t>
      </w:r>
    </w:p>
    <w:p>
      <w:pPr>
        <w:numPr>
          <w:ilvl w:val="0"/>
          <w:numId w:val="1003"/>
        </w:numPr>
        <w:pStyle w:val="Compact"/>
      </w:pPr>
      <w:r>
        <w:rPr>
          <w:bCs/>
          <w:b/>
        </w:rPr>
        <w:t xml:space="preserve">列表筛选智能体 (Listing Filtering Agent)</w:t>
      </w:r>
      <w:r>
        <w:t xml:space="preserve">：这个智能体负责接收搜索智能体找到的所有工具，并进行筛选，只保留真正的 AI 智能体。它的结构与之前相同，但系统提示和结果类型不同，会输出置信度分数和筛选理由。</w:t>
      </w:r>
    </w:p>
    <w:p>
      <w:pPr>
        <w:numPr>
          <w:ilvl w:val="0"/>
          <w:numId w:val="1003"/>
        </w:numPr>
        <w:pStyle w:val="Compact"/>
      </w:pPr>
      <w:r>
        <w:rPr>
          <w:bCs/>
          <w:b/>
        </w:rPr>
        <w:t xml:space="preserve">摘要生成智能体 (Summarizer Agent)</w:t>
      </w:r>
      <w:r>
        <w:t xml:space="preserve">：它将接收一系列潜在的 AI 智能体，并从这些智能体的网站中提取我们想要的信息，如描述、功能、用例和定价等。这个文件看起来很长，但其背后的逻辑与我们之前看到的相同。</w:t>
      </w:r>
    </w:p>
    <w:p>
      <w:pPr>
        <w:numPr>
          <w:ilvl w:val="0"/>
          <w:numId w:val="1003"/>
        </w:numPr>
        <w:pStyle w:val="Compact"/>
      </w:pPr>
      <w:r>
        <w:rPr>
          <w:bCs/>
          <w:b/>
        </w:rPr>
        <w:t xml:space="preserve">列表分类智能体 (Listing Classifier Agent)</w:t>
      </w:r>
      <w:r>
        <w:t xml:space="preserve">：这个智能体负责为每个已摘要的列表分配标签和类别。这个智能体有点不同，因为它会连接到我们的数据库，获取我们目录中正在使用的类别和标签。</w:t>
      </w:r>
    </w:p>
    <w:p>
      <w:pPr>
        <w:numPr>
          <w:ilvl w:val="0"/>
          <w:numId w:val="1003"/>
        </w:numPr>
        <w:pStyle w:val="Compact"/>
      </w:pPr>
      <w:r>
        <w:rPr>
          <w:bCs/>
          <w:b/>
        </w:rPr>
        <w:t xml:space="preserve">反馈路由器 (Feedback Router Agent)</w:t>
      </w:r>
      <w:r>
        <w:t xml:space="preserve">：这是一个非常简单的 AI 智能体，它的任务是根据用户的反馈信息，决定下一步是将流程引导至负责修改列表信息的助手（列表修正智能体），还是引导至负责将列表信息插入数据库的助手（发布者智能体）。</w:t>
      </w:r>
    </w:p>
    <w:p>
      <w:pPr>
        <w:numPr>
          <w:ilvl w:val="0"/>
          <w:numId w:val="1003"/>
        </w:numPr>
        <w:pStyle w:val="Compact"/>
      </w:pPr>
      <w:r>
        <w:rPr>
          <w:bCs/>
          <w:b/>
        </w:rPr>
        <w:t xml:space="preserve">列表修正智能体 (Listing Rectifier Agent)</w:t>
      </w:r>
      <w:r>
        <w:t xml:space="preserve">：当用户希望进行修改时，这个智能体就会介入。它会接收用户的反馈和需要修改的智能体数据，并进行相应的修改。</w:t>
      </w:r>
    </w:p>
    <w:p>
      <w:pPr>
        <w:numPr>
          <w:ilvl w:val="0"/>
          <w:numId w:val="1003"/>
        </w:numPr>
        <w:pStyle w:val="Compact"/>
      </w:pPr>
      <w:r>
        <w:rPr>
          <w:bCs/>
          <w:b/>
        </w:rPr>
        <w:t xml:space="preserve">数据库插入智能体 (DB Inserter Agent)</w:t>
      </w:r>
      <w:r>
        <w:t xml:space="preserve">：这个智能体负责将我们从反馈路由器收到的所有 AI 智能体列表插入到数据库中。智能体本身相当简单，但它用来执行这些操作的工具相当复杂。</w:t>
      </w:r>
    </w:p>
    <w:bookmarkEnd w:id="24"/>
    <w:bookmarkEnd w:id="25"/>
    <w:bookmarkStart w:id="26" w:name="使用-langgraph-连接智能体"/>
    <w:p>
      <w:pPr>
        <w:pStyle w:val="Heading3"/>
      </w:pPr>
      <w:r>
        <w:t xml:space="preserve">使用 LangGraph 连接智能体</w:t>
      </w:r>
    </w:p>
    <w:p>
      <w:pPr>
        <w:pStyle w:val="FirstParagraph"/>
      </w:pPr>
      <w:r>
        <w:t xml:space="preserve">现在我们已经定义了所有的智能体，现在我们来到了实现的最后一部分：连接不同的智能体，使它们能够相互传递信息。这就是 LangGraph 发挥作用的地方。</w:t>
      </w:r>
    </w:p>
    <w:p>
      <w:pPr>
        <w:pStyle w:val="BodyText"/>
      </w:pPr>
      <w:r>
        <w:t xml:space="preserve">LangGraph 的工作方式是：</w:t>
      </w:r>
    </w:p>
    <w:p>
      <w:pPr>
        <w:numPr>
          <w:ilvl w:val="0"/>
          <w:numId w:val="1004"/>
        </w:numPr>
        <w:pStyle w:val="Compact"/>
      </w:pPr>
      <w:r>
        <w:rPr>
          <w:bCs/>
          <w:b/>
        </w:rPr>
        <w:t xml:space="preserve">初始化状态图 (StateGraph)</w:t>
      </w:r>
      <w:r>
        <w:t xml:space="preserve">：首先，你必须初始化一个</w:t>
      </w:r>
      <w:r>
        <w:t xml:space="preserve"> </w:t>
      </w:r>
      <w:r>
        <w:rPr>
          <w:rStyle w:val="VerbatimChar"/>
        </w:rPr>
        <w:t xml:space="preserve">StateGraph</w:t>
      </w:r>
      <w:r>
        <w:t xml:space="preserve"> </w:t>
      </w:r>
      <w:r>
        <w:t xml:space="preserve">对象。这个对象定义了流程将拥有的状态。在我们的案例中，我们定义了状态来跟踪用户的最新消息、工具、潜在的 AI 智能体、已摘要的智能体等。</w:t>
      </w:r>
    </w:p>
    <w:p>
      <w:pPr>
        <w:numPr>
          <w:ilvl w:val="0"/>
          <w:numId w:val="1004"/>
        </w:numPr>
        <w:pStyle w:val="Compact"/>
      </w:pPr>
      <w:r>
        <w:rPr>
          <w:bCs/>
          <w:b/>
        </w:rPr>
        <w:t xml:space="preserve">添加节点 (add_node)</w:t>
      </w:r>
      <w:r>
        <w:t xml:space="preserve">：你使用</w:t>
      </w:r>
      <w:r>
        <w:t xml:space="preserve"> </w:t>
      </w:r>
      <w:r>
        <w:rPr>
          <w:rStyle w:val="VerbatimChar"/>
        </w:rPr>
        <w:t xml:space="preserve">add_node</w:t>
      </w:r>
      <w:r>
        <w:t xml:space="preserve"> </w:t>
      </w:r>
      <w:r>
        <w:t xml:space="preserve">函数来不断添加我们图中的所有节点。我们为每个智能体定义一个节点，并指定当该节点被触发时将执行的函数。这些函数可以访问并更新状态。</w:t>
      </w:r>
    </w:p>
    <w:p>
      <w:pPr>
        <w:numPr>
          <w:ilvl w:val="0"/>
          <w:numId w:val="1004"/>
        </w:numPr>
        <w:pStyle w:val="Compact"/>
      </w:pPr>
      <w:r>
        <w:rPr>
          <w:bCs/>
          <w:b/>
        </w:rPr>
        <w:t xml:space="preserve">添加边 (add_edge)</w:t>
      </w:r>
      <w:r>
        <w:t xml:space="preserve">：接下来，你必须连接这些节点，以决定节点的执行顺序。</w:t>
      </w:r>
    </w:p>
    <w:p>
      <w:pPr>
        <w:numPr>
          <w:ilvl w:val="0"/>
          <w:numId w:val="1004"/>
        </w:numPr>
        <w:pStyle w:val="Compact"/>
      </w:pPr>
      <w:r>
        <w:rPr>
          <w:bCs/>
          <w:b/>
        </w:rPr>
        <w:t xml:space="preserve">添加条件边 (add_conditional_edge)</w:t>
      </w:r>
      <w:r>
        <w:t xml:space="preserve">：当你在一个节点上，不确定下一个节点是什么，并希望根据某些标准执行一个或另一个节点时，这个函数很有用。在我们的案例中，我们从反馈收集器节点使用一个函数来决定是调用列表修正智能体还是发布者智能体。</w:t>
      </w:r>
    </w:p>
    <w:p>
      <w:pPr>
        <w:numPr>
          <w:ilvl w:val="0"/>
          <w:numId w:val="1004"/>
        </w:numPr>
        <w:pStyle w:val="Compact"/>
      </w:pPr>
      <w:r>
        <w:rPr>
          <w:bCs/>
          <w:b/>
        </w:rPr>
        <w:t xml:space="preserve">实现人机回圈</w:t>
      </w:r>
      <w:r>
        <w:t xml:space="preserve">：在一个节点中，我们使用 LangGraph 的</w:t>
      </w:r>
      <w:r>
        <w:t xml:space="preserve"> </w:t>
      </w:r>
      <w:r>
        <w:rPr>
          <w:rStyle w:val="VerbatimChar"/>
        </w:rPr>
        <w:t xml:space="preserve">interrupt</w:t>
      </w:r>
      <w:r>
        <w:t xml:space="preserve"> </w:t>
      </w:r>
      <w:r>
        <w:t xml:space="preserve">函数来暂停图的执行，它会一直暂停，直到我们在代码的其他地方决定恢复这个图。这需要你在图中启用记忆（memory）功能。</w:t>
      </w:r>
    </w:p>
    <w:p>
      <w:pPr>
        <w:pStyle w:val="FirstParagraph"/>
      </w:pPr>
      <w:r>
        <w:t xml:space="preserve">这个流程一开始可能看起来相当复杂，但一旦你理解了这个结构，你就能够构建非常强大的智能体系统。</w:t>
      </w:r>
    </w:p>
    <w:bookmarkEnd w:id="26"/>
    <w:bookmarkStart w:id="29" w:name="ui-界面和调试"/>
    <w:p>
      <w:pPr>
        <w:pStyle w:val="Heading3"/>
      </w:pPr>
      <w:r>
        <w:t xml:space="preserve">UI 界面和调试</w:t>
      </w:r>
    </w:p>
    <w:bookmarkStart w:id="27" w:name="streamlit-应用"/>
    <w:p>
      <w:pPr>
        <w:pStyle w:val="Heading4"/>
      </w:pPr>
      <w:r>
        <w:t xml:space="preserve">Streamlit 应用</w:t>
      </w:r>
    </w:p>
    <w:p>
      <w:pPr>
        <w:pStyle w:val="FirstParagraph"/>
      </w:pPr>
      <w:r>
        <w:t xml:space="preserve">我们使用 Streamlit 创建了一个聊天界面。这个界面背后的逻辑是运行我们的 LangGraph。我们为每次执行创建一个线程 ID（</w:t>
      </w:r>
      <w:r>
        <w:rPr>
          <w:rStyle w:val="VerbatimChar"/>
        </w:rPr>
        <w:t xml:space="preserve">thread_id</w:t>
      </w:r>
      <w:r>
        <w:t xml:space="preserve">）。这与记忆功能结合使用，允许你为不同的用户多次运行同一个图，同时为每个用户引用属于他自己的图的状态。</w:t>
      </w:r>
    </w:p>
    <w:bookmarkEnd w:id="27"/>
    <w:bookmarkStart w:id="28" w:name="langgraph-studio"/>
    <w:p>
      <w:pPr>
        <w:pStyle w:val="Heading4"/>
      </w:pPr>
      <w:r>
        <w:t xml:space="preserve">LangGraph Studio</w:t>
      </w:r>
    </w:p>
    <w:p>
      <w:pPr>
        <w:pStyle w:val="FirstParagraph"/>
      </w:pPr>
      <w:r>
        <w:t xml:space="preserve">在运行智能体之前，我想向你展示图的样子。为此，我们将使用一个名为 LangGraph Studio 的工具，它允许你可视化你构建的图。</w:t>
      </w:r>
    </w:p>
    <w:p>
      <w:pPr>
        <w:pStyle w:val="BodyText"/>
      </w:pPr>
      <w:r>
        <w:t xml:space="preserve">要运行它，你首先需要安装相应的包，然后确保你有一个</w:t>
      </w:r>
      <w:r>
        <w:t xml:space="preserve"> </w:t>
      </w:r>
      <w:r>
        <w:rPr>
          <w:rStyle w:val="VerbatimChar"/>
        </w:rPr>
        <w:t xml:space="preserve">langgraph.json</w:t>
      </w:r>
      <w:r>
        <w:t xml:space="preserve"> </w:t>
      </w:r>
      <w:r>
        <w:t xml:space="preserve">文件来配置它。之后，在终端输入</w:t>
      </w:r>
      <w:r>
        <w:t xml:space="preserve"> </w:t>
      </w:r>
      <w:r>
        <w:rPr>
          <w:rStyle w:val="VerbatimChar"/>
        </w:rPr>
        <w:t xml:space="preserve">langgraph dev</w:t>
      </w:r>
      <w:r>
        <w:t xml:space="preserve">，它会打开一个新窗口，你就能看到你构建的图了。</w:t>
      </w:r>
    </w:p>
    <w:p>
      <w:pPr>
        <w:pStyle w:val="BodyText"/>
      </w:pPr>
      <w:r>
        <w:t xml:space="preserve">在 Studio 中，你可以看到不同的节点以及它们是如何连接的。你甚至可以运行它，并在每个节点执行后看到图的状态。例如，当图到达需要人工反馈的节点时，它会暂停。你可以通过界面提供反馈（以 JSON 格式），然后恢复图的执行。</w:t>
      </w:r>
    </w:p>
    <w:bookmarkEnd w:id="28"/>
    <w:bookmarkEnd w:id="29"/>
    <w:bookmarkStart w:id="30" w:name="最终演示"/>
    <w:p>
      <w:pPr>
        <w:pStyle w:val="Heading3"/>
      </w:pPr>
      <w:r>
        <w:t xml:space="preserve">最终演示</w:t>
      </w:r>
    </w:p>
    <w:p>
      <w:pPr>
        <w:pStyle w:val="FirstParagraph"/>
      </w:pPr>
      <w:r>
        <w:t xml:space="preserve">现在你知道如何在 LangGraph Studio 中运行你的图了，让我们看看如何运行 Streamlit，这样我们就可以用一个漂亮的用户界面来与图进行交互，而不是在不那么用户友好的 LangGraph Studio 中操作。</w:t>
      </w:r>
    </w:p>
    <w:p>
      <w:pPr>
        <w:pStyle w:val="BodyText"/>
      </w:pPr>
      <w:r>
        <w:t xml:space="preserve">（视频演示开始）</w:t>
      </w:r>
    </w:p>
    <w:p>
      <w:pPr>
        <w:pStyle w:val="BodyText"/>
      </w:pPr>
      <w:r>
        <w:t xml:space="preserve">我们告诉智能体发布一些列表。</w:t>
      </w:r>
    </w:p>
    <w:p>
      <w:pPr>
        <w:numPr>
          <w:ilvl w:val="0"/>
          <w:numId w:val="1005"/>
        </w:numPr>
        <w:pStyle w:val="Compact"/>
      </w:pPr>
      <w:r>
        <w:rPr>
          <w:bCs/>
          <w:b/>
        </w:rPr>
        <w:t xml:space="preserve">搜索智能体</w:t>
      </w:r>
      <w:r>
        <w:t xml:space="preserve">开始工作，检测到潜在的待发布列表。</w:t>
      </w:r>
    </w:p>
    <w:p>
      <w:pPr>
        <w:numPr>
          <w:ilvl w:val="0"/>
          <w:numId w:val="1005"/>
        </w:numPr>
        <w:pStyle w:val="Compact"/>
      </w:pPr>
      <w:r>
        <w:rPr>
          <w:bCs/>
          <w:b/>
        </w:rPr>
        <w:t xml:space="preserve">列表筛选智能体</w:t>
      </w:r>
      <w:r>
        <w:t xml:space="preserve">接收所有这些列表，并只选择那些真正的 AI 智能体。在这个案例中，它识别出了三个，置信度分数分别为 95%、92% 和 90%。</w:t>
      </w:r>
    </w:p>
    <w:p>
      <w:pPr>
        <w:numPr>
          <w:ilvl w:val="0"/>
          <w:numId w:val="1005"/>
        </w:numPr>
        <w:pStyle w:val="Compact"/>
      </w:pPr>
      <w:r>
        <w:rPr>
          <w:bCs/>
          <w:b/>
        </w:rPr>
        <w:t xml:space="preserve">摘要生成智能体</w:t>
      </w:r>
      <w:r>
        <w:t xml:space="preserve">接收了这些真正的 AI 智能体，并提取了我们想要的所有信息，如功能、定价、用例。</w:t>
      </w:r>
    </w:p>
    <w:p>
      <w:pPr>
        <w:numPr>
          <w:ilvl w:val="0"/>
          <w:numId w:val="1005"/>
        </w:numPr>
        <w:pStyle w:val="Compact"/>
      </w:pPr>
      <w:r>
        <w:rPr>
          <w:bCs/>
          <w:b/>
        </w:rPr>
        <w:t xml:space="preserve">列表分类智能体</w:t>
      </w:r>
      <w:r>
        <w:t xml:space="preserve">为每个列表分配了类别和标签，并显示了置信度分数。</w:t>
      </w:r>
    </w:p>
    <w:p>
      <w:pPr>
        <w:pStyle w:val="FirstParagraph"/>
      </w:pPr>
      <w:r>
        <w:t xml:space="preserve">现在，图正在等待我们的反馈。我告诉智能体，我们想从 Eraser Bot 中移除一个功能，并更改 Mioot 的类别。</w:t>
      </w:r>
    </w:p>
    <w:p>
      <w:pPr>
        <w:numPr>
          <w:ilvl w:val="0"/>
          <w:numId w:val="1006"/>
        </w:numPr>
        <w:pStyle w:val="Compact"/>
      </w:pPr>
      <w:r>
        <w:rPr>
          <w:bCs/>
          <w:b/>
        </w:rPr>
        <w:t xml:space="preserve">反馈路由器</w:t>
      </w:r>
      <w:r>
        <w:t xml:space="preserve">将流程导向</w:t>
      </w:r>
      <w:r>
        <w:rPr>
          <w:bCs/>
          <w:b/>
        </w:rPr>
        <w:t xml:space="preserve">列表修正智能体</w:t>
      </w:r>
      <w:r>
        <w:t xml:space="preserve">，后者接收此反馈并修改相应的列表。</w:t>
      </w:r>
    </w:p>
    <w:p>
      <w:pPr>
        <w:numPr>
          <w:ilvl w:val="0"/>
          <w:numId w:val="1006"/>
        </w:numPr>
        <w:pStyle w:val="Compact"/>
      </w:pPr>
      <w:r>
        <w:t xml:space="preserve">我们看到，Eraser Bot 现在只有四个功能，我们想移除的功能已被移除。Mioot 的类别也已更改为“客户支持”。</w:t>
      </w:r>
    </w:p>
    <w:p>
      <w:pPr>
        <w:numPr>
          <w:ilvl w:val="0"/>
          <w:numId w:val="1006"/>
        </w:numPr>
        <w:pStyle w:val="Compact"/>
      </w:pPr>
      <w:r>
        <w:rPr>
          <w:bCs/>
          <w:b/>
        </w:rPr>
        <w:t xml:space="preserve">反馈收集器</w:t>
      </w:r>
      <w:r>
        <w:t xml:space="preserve">再次等待我们的输入。我们要求发布这些列表。</w:t>
      </w:r>
    </w:p>
    <w:p>
      <w:pPr>
        <w:numPr>
          <w:ilvl w:val="0"/>
          <w:numId w:val="1006"/>
        </w:numPr>
        <w:pStyle w:val="Compact"/>
      </w:pPr>
      <w:r>
        <w:rPr>
          <w:bCs/>
          <w:b/>
        </w:rPr>
        <w:t xml:space="preserve">反馈路由器</w:t>
      </w:r>
      <w:r>
        <w:t xml:space="preserve">为</w:t>
      </w:r>
      <w:r>
        <w:rPr>
          <w:bCs/>
          <w:b/>
        </w:rPr>
        <w:t xml:space="preserve">发布者智能体</w:t>
      </w:r>
      <w:r>
        <w:t xml:space="preserve">亮了绿灯。它接收所有这些列表，并将它们发布到我们的目录中。</w:t>
      </w:r>
    </w:p>
    <w:p>
      <w:pPr>
        <w:pStyle w:val="FirstParagraph"/>
      </w:pPr>
      <w:r>
        <w:t xml:space="preserve">它已经发布了这三个列表。现在，如果我们去我们的目录，我们会看到三个新列表：Fathom，带有新分配的“客户支持”类别的 Mioot，以及只有四个功能的 Eraser Bot。</w:t>
      </w:r>
    </w:p>
    <w:p>
      <w:pPr>
        <w:pStyle w:val="BodyText"/>
      </w:pPr>
      <w:r>
        <w:t xml:space="preserve">好了，各位，希望你们喜欢这个视频。如果喜欢，请点赞并订阅。我的想法是继续发布我们为 Flowhawk 客户构建项目时学到的知识。Flowhawk 是一家帮助中小企业使用 AI 自动化其内部运营的 AI 机构。如果你是企业主，或者你在一家有自动化需求的公司工作，请通过 flowhawk.com 联系我们，我们很乐意帮助你。</w:t>
      </w:r>
    </w:p>
    <w:p>
      <w:r>
        <w:pict>
          <v:rect style="width:0;height:1.5pt" o:hralign="center" o:hrstd="t" o:hr="t"/>
        </w:pict>
      </w:r>
    </w:p>
    <w:bookmarkEnd w:id="30"/>
    <w:bookmarkEnd w:id="31"/>
    <w:bookmarkStart w:id="44" w:name="readitlater-14-50-22"/>
    <w:p>
      <w:pPr>
        <w:pStyle w:val="Heading1"/>
      </w:pPr>
      <w:r>
        <w:t xml:space="preserve">ReadItLater 14-50-22</w:t>
      </w:r>
    </w:p>
    <w:p>
      <w:pPr>
        <w:pStyle w:val="FirstParagraph"/>
      </w:pPr>
      <w:r>
        <w:t xml:space="preserve">好的，这是根据您提供的YouTube视频内容生成的简体中文语音文字稿。</w:t>
      </w:r>
    </w:p>
    <w:bookmarkStart w:id="32" w:name="微软的ai赌注超大规模扩展与量子计算突破"/>
    <w:p>
      <w:pPr>
        <w:pStyle w:val="Heading3"/>
      </w:pPr>
      <w:r>
        <w:t xml:space="preserve">微软的AI赌注、超大规模扩展与量子计算突破</w:t>
      </w:r>
    </w:p>
    <w:p>
      <w:pPr>
        <w:pStyle w:val="FirstParagraph"/>
      </w:pPr>
      <w:r>
        <w:t xml:space="preserve">我们能将什么样的工具交到人们手中，让他们获得那种赋能的感觉？这才是我真正想做的事情。我完全不赞成将AI拟人化。我认为它就是一个工具。未来仍然会有一个叫做“软件工程师”的职业，但它会变得不同。在我看来，你其实是把一个软件工程师提升成了软件架构师。</w:t>
      </w:r>
    </w:p>
    <w:p>
      <w:pPr>
        <w:pStyle w:val="BodyText"/>
      </w:pPr>
      <w:r>
        <w:t xml:space="preserve">非常荣幸能欢迎微软董事长兼CEO，萨提亚·纳德拉。</w:t>
      </w:r>
    </w:p>
    <w:p>
      <w:pPr>
        <w:pStyle w:val="BodyText"/>
      </w:pPr>
      <w:r>
        <w:rPr>
          <w:bCs/>
          <w:b/>
        </w:rPr>
        <w:t xml:space="preserve">主持人：</w:t>
      </w:r>
      <w:r>
        <w:t xml:space="preserve"> </w:t>
      </w:r>
      <w:r>
        <w:t xml:space="preserve">萨提亚，你之前强调过，AI将塑造我们所做的一切。这在实践中是怎样的？在微软，这具体是如何驱动你们的战略的？特别是，AI将如何影响那些超越你们当前卓越产品套件之外的理念，比如对更广泛经济的影响？</w:t>
      </w:r>
    </w:p>
    <w:p>
      <w:pPr>
        <w:pStyle w:val="BodyText"/>
      </w:pPr>
      <w:r>
        <w:rPr>
          <w:bCs/>
          <w:b/>
        </w:rPr>
        <w:t xml:space="preserve">萨提亚·纳德拉：</w:t>
      </w:r>
      <w:r>
        <w:t xml:space="preserve"> </w:t>
      </w:r>
      <w:r>
        <w:t xml:space="preserve">在微软，我感觉我们是一家平台公司、一家产品公司，也是一家合作伙伴公司。我从这三个维度来思考。在我35年的职业生涯中，我经历了客户端-服务器时代、Web互联网时代、移动与云时代，而现在是第四个时代。至少我是这样进行模式匹配的。</w:t>
      </w:r>
    </w:p>
    <w:bookmarkEnd w:id="32"/>
    <w:bookmarkStart w:id="33" w:name="ai作为平台机遇"/>
    <w:p>
      <w:pPr>
        <w:pStyle w:val="Heading3"/>
      </w:pPr>
      <w:r>
        <w:t xml:space="preserve">AI作为平台机遇</w:t>
      </w:r>
    </w:p>
    <w:p>
      <w:pPr>
        <w:pStyle w:val="FirstParagraph"/>
      </w:pPr>
      <w:r>
        <w:t xml:space="preserve">我首先想到的是平台机遇。当我看到在座的各位时，有趣的是所有这些平台的复合效应。我认为AI之所以传播速度如此之快、范围如此之广，正是因为它建立在上一代平台之上。想想看，如果没有云，我们就不可能构建出AI超级计算机，也就不会有后来的模型和产品。这种复合效应是我觉得最有趣的地方。所以，你总是要利用上一个平台来构建下一个平台，并且要确保做对。</w:t>
      </w:r>
    </w:p>
    <w:p>
      <w:pPr>
        <w:pStyle w:val="BodyText"/>
      </w:pPr>
      <w:r>
        <w:t xml:space="preserve">然后，你需要在新平台之上构建下一代产品。每一次平台转型都会伴随着新的工作负载。我第一次看到大规模训练任务时，它与我们为云构建的工作负载截然不同。它是一种数据并行同步负载，这与Hadoop作业等完全不同。因此，平台本身也需要被完全重新审视和改变。</w:t>
      </w:r>
    </w:p>
    <w:p>
      <w:pPr>
        <w:pStyle w:val="BodyText"/>
      </w:pPr>
      <w:r>
        <w:t xml:space="preserve">对我来说，这正是平台方面最激动人心的地方。坦白说，这是系统软件的黄金时代。如今，无论是超大规模云服务商还是初创公司，在基础设施层进行构建都存在巨大机遇。当然，模型层面和其上的产品层面也同样充满机遇。我们最终的目标只有一个，那就是驱动经济增长和GDP增长。所以，如果问我对AI的评判标准是什么，那就是它是否正在为我们周遭的世界，为一个又一个社区、国家、行业和公司创造盈余。</w:t>
      </w:r>
    </w:p>
    <w:bookmarkEnd w:id="33"/>
    <w:bookmarkStart w:id="34" w:name="ai应用与模型的未来"/>
    <w:p>
      <w:pPr>
        <w:pStyle w:val="Heading3"/>
      </w:pPr>
      <w:r>
        <w:t xml:space="preserve">AI应用与模型的未来</w:t>
      </w:r>
    </w:p>
    <w:p>
      <w:pPr>
        <w:pStyle w:val="FirstParagraph"/>
      </w:pPr>
      <w:r>
        <w:rPr>
          <w:bCs/>
          <w:b/>
        </w:rPr>
        <w:t xml:space="preserve">主持人：</w:t>
      </w:r>
      <w:r>
        <w:t xml:space="preserve"> </w:t>
      </w:r>
      <w:r>
        <w:t xml:space="preserve">感觉在应用层面，你们几十年来一直在打造定义性的应用。但我们现在似乎处在一个奇怪的、不均衡的时刻，模型已经涌现，我们为之惊叹，但计算能力和应用本身似乎需要追赶上来。这里的希望是，在座的各位将成为那些应用的构建者。</w:t>
      </w:r>
    </w:p>
    <w:p>
      <w:pPr>
        <w:pStyle w:val="BodyText"/>
      </w:pPr>
      <w:r>
        <w:rPr>
          <w:bCs/>
          <w:b/>
        </w:rPr>
        <w:t xml:space="preserve">萨提亚·纳德拉：</w:t>
      </w:r>
      <w:r>
        <w:t xml:space="preserve"> </w:t>
      </w:r>
      <w:r>
        <w:t xml:space="preserve">这是个好问题。问题之一是，模型本身更像是一个SQL数据库，还是它本身就是一个SaaS应用？模型的边界在哪里，产品的边界又在哪里？因为如果你说，模型加上一些脚手架和工具调用，在一个无限循环中就构成了产品，那这就有点令人困惑了。但这就像说，一堆业务逻辑加上SQL就构成了一个应用。</w:t>
      </w:r>
    </w:p>
    <w:p>
      <w:pPr>
        <w:pStyle w:val="BodyText"/>
      </w:pPr>
      <w:r>
        <w:t xml:space="preserve">我认为，任何人仍然有可能在模型之上构建一个应用层。你必须把自己抽象出来，认识到模型就像当年的SQL一样。我一直梦想着AI/机器学习能迎来一个“SQL时刻”。因为过去我们从未有过一个稳定的平台层，所有东西都是垂直构建和集成的。而现在，我们第一次在模型层拥有了像SQL引擎一样的东西，可以用来构建非常复杂的产品。这些技术，比如推理时计算加上工具调用，为我们构建复杂产品提供了非常强大的框架。</w:t>
      </w:r>
    </w:p>
    <w:bookmarkEnd w:id="34"/>
    <w:bookmarkStart w:id="35" w:name="ai的规模化能源消耗与社会价值"/>
    <w:p>
      <w:pPr>
        <w:pStyle w:val="Heading3"/>
      </w:pPr>
      <w:r>
        <w:t xml:space="preserve">AI的规模化、能源消耗与社会价值</w:t>
      </w:r>
    </w:p>
    <w:p>
      <w:pPr>
        <w:pStyle w:val="FirstParagraph"/>
      </w:pPr>
      <w:r>
        <w:rPr>
          <w:bCs/>
          <w:b/>
        </w:rPr>
        <w:t xml:space="preserve">主持人：</w:t>
      </w:r>
      <w:r>
        <w:t xml:space="preserve"> </w:t>
      </w:r>
      <w:r>
        <w:t xml:space="preserve">关于为AI的未来进行建设，它对全球计算基础设施提出了怎样的要求？你如何预测这些需求会随着模型不仅变得更大，而且变得更智能、能够进行复杂的多智能体交互而演变？</w:t>
      </w:r>
    </w:p>
    <w:p>
      <w:pPr>
        <w:pStyle w:val="BodyText"/>
      </w:pPr>
      <w:r>
        <w:rPr>
          <w:bCs/>
          <w:b/>
        </w:rPr>
        <w:t xml:space="preserve">萨提亚·纳德拉：</w:t>
      </w:r>
      <w:r>
        <w:t xml:space="preserve"> </w:t>
      </w:r>
      <w:r>
        <w:t xml:space="preserve">如果我们退一步看，首先，假如智能是计算量的对数函数，那么我们再问一个问题：计算消耗多少能源？在美国，今天可能占2%到3%，假设翻倍到6%，这将是巨大的增长。因为这意味着为了支持AI，需要额外生产大量的能源。</w:t>
      </w:r>
    </w:p>
    <w:p>
      <w:pPr>
        <w:pStyle w:val="BodyText"/>
      </w:pPr>
      <w:r>
        <w:t xml:space="preserve">我认为这就是为什么我们都必须牢记，历史教给我们一个教训：如果你要使用能源，你最好获得使用能源的社会许可。这意味着你必须确保AI的产出对社会有益。换句话说，如果我们不能真正创造出以国家和社区为单位衡量的社会盈余和经济盈余，那么我们就不能消耗能源。</w:t>
      </w:r>
    </w:p>
    <w:p>
      <w:pPr>
        <w:pStyle w:val="BodyText"/>
      </w:pPr>
      <w:r>
        <w:t xml:space="preserve">对我来说，这才是更重要的事情。今天每个人都在为如何生产能源而焦头烂额，但我认为未来五年真正的挑战是，我们必须生产出足够多能创造巨大价值的产品。我对此非常有信心，无论是在医疗、教育还是生产力领域。但对我们科技行业来说，真正的挑战是无可辩驳地证明，我们创造的东西正在真实的统计数据中显现出来，而不仅仅是一个AGI或AI的基准测试分数。</w:t>
      </w:r>
    </w:p>
    <w:p>
      <w:pPr>
        <w:pStyle w:val="BodyText"/>
      </w:pPr>
      <w:r>
        <w:t xml:space="preserve">例如，以公共服务为例，在美国，医疗保健占我们成本的18%到19%，其中大量的成本都花在了工作流程上。如果你用一个大语言模型（LLM）和一个提示词来处理像出院流程这样的简单事情，这本身就能节省大量的时间、金钱和精力，完全可以收回成本。医生可以把时间从文书工作转移到病人身上，这是显而易见的价值。</w:t>
      </w:r>
    </w:p>
    <w:bookmarkEnd w:id="35"/>
    <w:bookmarkStart w:id="36" w:name="ai部署的最大瓶颈变革管理"/>
    <w:p>
      <w:pPr>
        <w:pStyle w:val="Heading3"/>
      </w:pPr>
      <w:r>
        <w:t xml:space="preserve">AI部署的最大瓶颈：变革管理</w:t>
      </w:r>
    </w:p>
    <w:p>
      <w:pPr>
        <w:pStyle w:val="FirstParagraph"/>
      </w:pPr>
      <w:r>
        <w:rPr>
          <w:bCs/>
          <w:b/>
        </w:rPr>
        <w:t xml:space="preserve">主持人：</w:t>
      </w:r>
      <w:r>
        <w:t xml:space="preserve"> </w:t>
      </w:r>
      <w:r>
        <w:t xml:space="preserve">您认为今天AI部署的最大速率限制器是什么？</w:t>
      </w:r>
    </w:p>
    <w:p>
      <w:pPr>
        <w:pStyle w:val="BodyText"/>
      </w:pPr>
      <w:r>
        <w:rPr>
          <w:bCs/>
          <w:b/>
        </w:rPr>
        <w:t xml:space="preserve">萨提亚·纳德拉：</w:t>
      </w:r>
      <w:r>
        <w:t xml:space="preserve"> </w:t>
      </w:r>
      <w:r>
        <w:t xml:space="preserve">你们这代观众太年轻了，我的比喻可能都不太适用。但如果你回到过去，比如一家跨国公司在个人电脑普及之前是如何做销售预测的？他们会发送传真，人们再把传真转成内部备忘录，在上面做标注，希望在季度结束前能得出一个预测。突然之间，有了电子邮件、个人电脑和Excel，人们说，我直接发个Excel表格，大家填上数字，预测就出来了。</w:t>
      </w:r>
    </w:p>
    <w:p>
      <w:pPr>
        <w:pStyle w:val="BodyText"/>
      </w:pPr>
      <w:r>
        <w:t xml:space="preserve">发生了什么？工作、工作产物和工作流程都改变了。这正是AI需要发生的事情。当有人说“我现在要用99个智能体来替我完成工作”时，他的工作流程不可能保持不变。你必须改变工作的范畴。这种变革管理（change management）才是一个真正的速率限制器。因为你正在改变一家保险公司、一家金融服务公司、一家医疗公司、一家软件公司里的生产资料，说“我们要改变一切工作方式”。我们甚至会改变职业本身。</w:t>
      </w:r>
    </w:p>
    <w:p>
      <w:pPr>
        <w:pStyle w:val="BodyText"/>
      </w:pPr>
      <w:r>
        <w:t xml:space="preserve">比如在LinkedIn，他们把设计、前端工程、产品等多个职能合并，称之为“全栈构建者”。这改变了工作的范畴。那么，你如何用新的角色、新的范围来重组产品团队？对我来说，这更多的是社会层面的速率限制器。</w:t>
      </w:r>
    </w:p>
    <w:bookmarkEnd w:id="36"/>
    <w:bookmarkStart w:id="37" w:name="软件的未来与知识工作的演变"/>
    <w:p>
      <w:pPr>
        <w:pStyle w:val="Heading3"/>
      </w:pPr>
      <w:r>
        <w:t xml:space="preserve">软件的未来与知识工作的演变</w:t>
      </w:r>
    </w:p>
    <w:p>
      <w:pPr>
        <w:pStyle w:val="FirstParagraph"/>
      </w:pPr>
      <w:r>
        <w:rPr>
          <w:bCs/>
          <w:b/>
        </w:rPr>
        <w:t xml:space="preserve">主持人：</w:t>
      </w:r>
      <w:r>
        <w:t xml:space="preserve"> </w:t>
      </w:r>
      <w:r>
        <w:t xml:space="preserve">有一种观点认为，随着代码生成技术的发展，用户最终会倾向于即时生成软件，而不是使用打包软件。您怎么看？</w:t>
      </w:r>
    </w:p>
    <w:p>
      <w:pPr>
        <w:pStyle w:val="BodyText"/>
      </w:pPr>
      <w:r>
        <w:rPr>
          <w:bCs/>
          <w:b/>
        </w:rPr>
        <w:t xml:space="preserve">萨提亚·纳德拉：</w:t>
      </w:r>
      <w:r>
        <w:t xml:space="preserve"> </w:t>
      </w:r>
      <w:r>
        <w:t xml:space="preserve">这是个很好的问题。但与此同时，我看到有那么多人正在复刻（fork）VS Code，我想我们一定做对了什么。所以，构建一个伟大的IDE（集成开发环境）是有其价值的。当我想到Excel时，我也把它看作一个IDE。</w:t>
      </w:r>
    </w:p>
    <w:p>
      <w:pPr>
        <w:pStyle w:val="BodyText"/>
      </w:pPr>
      <w:r>
        <w:t xml:space="preserve">我认为，你可以即时生成应用，也可以有一个预制的应用来帮助模型进行反馈循环，这两者会并存。</w:t>
      </w:r>
    </w:p>
    <w:p>
      <w:pPr>
        <w:pStyle w:val="BodyText"/>
      </w:pPr>
      <w:r>
        <w:t xml:space="preserve">关于软件工程会发生什么变化，我们可以做一个思想实验。如果一个火星人在1980年代观察我们，他会看到人类在办公室工作，有打字员、幻灯片制作员，人们用纸张工作。如果他今天再回来，他会说：“天哪，现在这80亿人全都是打字员了。”</w:t>
      </w:r>
    </w:p>
    <w:p>
      <w:pPr>
        <w:pStyle w:val="BodyText"/>
      </w:pPr>
      <w:r>
        <w:t xml:space="preserve">我认为未来我们所有人都会创造软件，但仍然会有一个叫“软件工程师”的职业，只是它会变得不同。你实际上是把一个软件工程师提升成了软件架构师。AI编程助手非常棒，但直到它做了一些我完全不知道怎么回事的事情时，问题就来了。这意味着我必须对我的代码库和发生的一切有一个元模型（meta model），我需要查看变更日志。现在，我最喜欢的GitHub功能就是查看所有在我代码库上工作的智能体的完整变更日志。</w:t>
      </w:r>
    </w:p>
    <w:p>
      <w:pPr>
        <w:pStyle w:val="BodyText"/>
      </w:pPr>
      <w:r>
        <w:t xml:space="preserve">我认为未来的软件工程会更像一个优秀的开发经理。开发经理的职责是确保构建不出错，代码质量高。这依然很重要。即使在AI智能体无处不在的世界里，抽象层次也会提升。因为我们没谈到的一点是，在相关法律改变之前，法律责任仍然由人类和人类建立的机构承担。只要这一点不变，我们就必须确保人类在环（human-in-the-loop），这意味着我们需要大量工具来帮助人类弄清楚这些AI在做什么。</w:t>
      </w:r>
    </w:p>
    <w:bookmarkEnd w:id="37"/>
    <w:bookmarkStart w:id="38" w:name="ai的炒作与被低估的价值"/>
    <w:p>
      <w:pPr>
        <w:pStyle w:val="Heading3"/>
      </w:pPr>
      <w:r>
        <w:t xml:space="preserve">AI的炒作与被低估的价值</w:t>
      </w:r>
    </w:p>
    <w:p>
      <w:pPr>
        <w:pStyle w:val="FirstParagraph"/>
      </w:pPr>
      <w:r>
        <w:rPr>
          <w:bCs/>
          <w:b/>
        </w:rPr>
        <w:t xml:space="preserve">主持人：</w:t>
      </w:r>
      <w:r>
        <w:t xml:space="preserve"> </w:t>
      </w:r>
      <w:r>
        <w:t xml:space="preserve">在AI发展中，您认为哪些被高估了，哪些被科技行业普遍低估了？</w:t>
      </w:r>
    </w:p>
    <w:p>
      <w:pPr>
        <w:pStyle w:val="BodyText"/>
      </w:pPr>
      <w:r>
        <w:rPr>
          <w:bCs/>
          <w:b/>
        </w:rPr>
        <w:t xml:space="preserve">萨提亚·纳德拉：</w:t>
      </w:r>
      <w:r>
        <w:t xml:space="preserve"> </w:t>
      </w:r>
      <w:r>
        <w:t xml:space="preserve">我们这个行业从来不缺炒作。我们行业的生存之道就在于我们能否对新事物陷入狂热。但我们作为一个科技社区，最需要担心和努力的一件事是，我们如何赢得社会的许可。</w:t>
      </w:r>
    </w:p>
    <w:p>
      <w:pPr>
        <w:pStyle w:val="BodyText"/>
      </w:pPr>
      <w:r>
        <w:t xml:space="preserve">对我来说，一个真正让我震撼的演示是2023年初，我在印度看到一个当地开发者，他把当时的GPT-3或3.5模型与印度本土的开源语音转文本、文本转语音技术连接起来，然后展示了一个印度当地的农民，如何通过一个构建在WhatsApp里的聊天机器人，访问政府网站并成功申请到农业补贴。</w:t>
      </w:r>
    </w:p>
    <w:p>
      <w:pPr>
        <w:pStyle w:val="BodyText"/>
      </w:pPr>
      <w:r>
        <w:t xml:space="preserve">对我来说，这太不可思议了。一个在美国西海岸诞生的东西，怎么能这么快就应用到一个真实的场景中？这要归功于技术的传播速度和世界各地的人们。这才是需要被讲述的故事，一个被低估的故事。现在被过度炒作的是模型的能力，模型能力固然很棒，但如果我们能让世界认识到，这正在真正改变各地人们的生活，那我们才是走在正确的轨道上。如果这没有发生，那一切都只是关于我们公司和行业的估值，那样的结局不会好。</w:t>
      </w:r>
    </w:p>
    <w:bookmarkEnd w:id="38"/>
    <w:bookmarkStart w:id="39" w:name="人机交互信任与微软的责任"/>
    <w:p>
      <w:pPr>
        <w:pStyle w:val="Heading3"/>
      </w:pPr>
      <w:r>
        <w:t xml:space="preserve">人机交互、信任与微软的责任</w:t>
      </w:r>
    </w:p>
    <w:p>
      <w:pPr>
        <w:pStyle w:val="FirstParagraph"/>
      </w:pPr>
      <w:r>
        <w:rPr>
          <w:bCs/>
          <w:b/>
        </w:rPr>
        <w:t xml:space="preserve">主持人：</w:t>
      </w:r>
      <w:r>
        <w:t xml:space="preserve"> </w:t>
      </w:r>
      <w:r>
        <w:t xml:space="preserve">Windows中的Copilot是很多人与AI的第一次互动。您从中有什么有趣的观察吗？</w:t>
      </w:r>
    </w:p>
    <w:p>
      <w:pPr>
        <w:pStyle w:val="BodyText"/>
      </w:pPr>
      <w:r>
        <w:rPr>
          <w:bCs/>
          <w:b/>
        </w:rPr>
        <w:t xml:space="preserve">萨提亚·纳德拉：</w:t>
      </w:r>
      <w:r>
        <w:t xml:space="preserve"> </w:t>
      </w:r>
      <w:r>
        <w:t xml:space="preserve">我们很高兴Clippy（Office早期的小助手）以Copilot的形式回归了。说真的，即使在我们熟悉和喜爱的电脑、鼠标和键盘这种形式中，梦想也一直是让语音成为PC上的一等公民。现在有了Copilot，两件事让我觉得非常超现实：视觉和语音。我一直开着它，它能看到我所见的，我能和它对话。这对我来说就像一次精准的鼠标移动。所以，即使在现有的设备形态上，也有办法彻底改变计算机的使用方式。当然，未来还会有新的设备形态。</w:t>
      </w:r>
    </w:p>
    <w:p>
      <w:pPr>
        <w:pStyle w:val="BodyText"/>
      </w:pPr>
      <w:r>
        <w:rPr>
          <w:bCs/>
          <w:b/>
        </w:rPr>
        <w:t xml:space="preserve">主持人：</w:t>
      </w:r>
      <w:r>
        <w:t xml:space="preserve"> </w:t>
      </w:r>
      <w:r>
        <w:t xml:space="preserve">这就引出了信任的问题。</w:t>
      </w:r>
    </w:p>
    <w:p>
      <w:pPr>
        <w:pStyle w:val="BodyText"/>
      </w:pPr>
      <w:r>
        <w:rPr>
          <w:bCs/>
          <w:b/>
        </w:rPr>
        <w:t xml:space="preserve">萨提亚·纳德拉：</w:t>
      </w:r>
      <w:r>
        <w:t xml:space="preserve"> </w:t>
      </w:r>
      <w:r>
        <w:t xml:space="preserve">是的，信任是最关键的。我能信任它来代理我想要做的事情吗？这意味着精确性、隐私以及许多其他考量。我们有责任处理好隐私、安全和主权这三个重要问题。隐私是每个用户关心的；安全是每个企业客户关心的；而每个国家则关心主权、安全和隐私。所以你需要构建能够同时满足个人、组织和国家需求的产品和系统。</w:t>
      </w:r>
    </w:p>
    <w:bookmarkEnd w:id="39"/>
    <w:bookmarkStart w:id="40" w:name="给下一代建设者的建议"/>
    <w:p>
      <w:pPr>
        <w:pStyle w:val="Heading3"/>
      </w:pPr>
      <w:r>
        <w:t xml:space="preserve">给下一代建设者的建议</w:t>
      </w:r>
    </w:p>
    <w:p>
      <w:pPr>
        <w:pStyle w:val="FirstParagraph"/>
      </w:pPr>
      <w:r>
        <w:rPr>
          <w:bCs/>
          <w:b/>
        </w:rPr>
        <w:t xml:space="preserve">主持人：</w:t>
      </w:r>
      <w:r>
        <w:t xml:space="preserve"> </w:t>
      </w:r>
      <w:r>
        <w:t xml:space="preserve">您从工程师一路成长为微软的CEO，有着非凡的旅程。您会给下一代建设者分享哪些经验？</w:t>
      </w:r>
    </w:p>
    <w:p>
      <w:pPr>
        <w:pStyle w:val="BodyText"/>
      </w:pPr>
      <w:r>
        <w:rPr>
          <w:bCs/>
          <w:b/>
        </w:rPr>
        <w:t xml:space="preserve">萨提亚·纳德拉：</w:t>
      </w:r>
      <w:r>
        <w:t xml:space="preserve"> </w:t>
      </w:r>
      <w:r>
        <w:t xml:space="preserve">你开始任何一段旅程时，并不会有一个明确的终点目标。但你会以一个目标开始，那就是在起点上对自己有最高的抱负，想尽力完成你想做的事。我常说，我并不是等到成为CEO才开始做我最好的工作。我得到的第一份工作，我就觉得那是我能拥有的最棒的工作。如果我能在那个职位上退休，那将非常棒。</w:t>
      </w:r>
    </w:p>
    <w:p>
      <w:pPr>
        <w:pStyle w:val="BodyText"/>
      </w:pPr>
      <w:r>
        <w:t xml:space="preserve">回过头看，这是一个很好的心态。我不是在等待下一次晋升才去做什么，而是利用我所拥有的机会，尽我所能。我认为今天的创业者、研究人员或学生都拥有这样的机会。所以，保持这种心态，不要等待下一个大事件，把你手头的事情当作最重要的事情，然后把它做到极致。</w:t>
      </w:r>
    </w:p>
    <w:p>
      <w:pPr>
        <w:pStyle w:val="BodyText"/>
      </w:pPr>
      <w:r>
        <w:t xml:space="preserve">另一件事是，伟大的成就是通过你身边的团队实现的。学会团队合作，让团队变得卓越。在学校和工作之间的一大区别就是，你加入一个团队，你必须想办法让团队成功。我们每个人都倾向于认为协调团队是别人的工作，但其实，协调团队是你的工作。所以，如果你能做到这两点：对自己产生的影响有远大的抱负，以及学会团队合作并使团队高效，那将是不可思议的。</w:t>
      </w:r>
    </w:p>
    <w:bookmarkEnd w:id="40"/>
    <w:bookmarkStart w:id="41" w:name="领导力的品质"/>
    <w:p>
      <w:pPr>
        <w:pStyle w:val="Heading3"/>
      </w:pPr>
      <w:r>
        <w:t xml:space="preserve">领导力的品质</w:t>
      </w:r>
    </w:p>
    <w:p>
      <w:pPr>
        <w:pStyle w:val="FirstParagraph"/>
      </w:pPr>
      <w:r>
        <w:rPr>
          <w:bCs/>
          <w:b/>
        </w:rPr>
        <w:t xml:space="preserve">主持人：</w:t>
      </w:r>
      <w:r>
        <w:t xml:space="preserve"> </w:t>
      </w:r>
      <w:r>
        <w:t xml:space="preserve">您在寻找人才和团队时，看重哪些品质？</w:t>
      </w:r>
    </w:p>
    <w:p>
      <w:pPr>
        <w:pStyle w:val="BodyText"/>
      </w:pPr>
      <w:r>
        <w:rPr>
          <w:bCs/>
          <w:b/>
        </w:rPr>
        <w:t xml:space="preserve">萨提亚·纳德拉：</w:t>
      </w:r>
      <w:r>
        <w:t xml:space="preserve"> </w:t>
      </w:r>
      <w:r>
        <w:t xml:space="preserve">我总是在寻找人们身上的三种品质。</w:t>
      </w:r>
    </w:p>
    <w:p>
      <w:pPr>
        <w:pStyle w:val="BodyText"/>
      </w:pPr>
      <w:r>
        <w:t xml:space="preserve">第一，带来清晰。比尔·盖茨曾告诉我，优秀的架构师能带来清晰，而糟糕的架构师只会带来混乱，即使他们同样聪明。所以我总是在寻找那些能够天生在模糊、不确定的情况下带来清晰的人。</w:t>
      </w:r>
    </w:p>
    <w:p>
      <w:pPr>
        <w:pStyle w:val="BodyText"/>
      </w:pPr>
      <w:r>
        <w:t xml:space="preserve">第二，创造能量。我需要那些能将公司内外不同的人聚集在一起，创造能量的人。而不是那种告诉我“我的团队很棒，其他人都很糟糕”的领导者。</w:t>
      </w:r>
    </w:p>
    <w:p>
      <w:pPr>
        <w:pStyle w:val="BodyText"/>
      </w:pPr>
      <w:r>
        <w:t xml:space="preserve">第三，善于解决过度约束的问题。我最喜欢的面试问题总是让别人描述一个他们曾参与的、一度毫无进展但最终被他们找到出路的项目。因为成功的人本质上就是那些能接手一个过度约束的问题，并找到解开约束方法的人。</w:t>
      </w:r>
    </w:p>
    <w:bookmarkEnd w:id="41"/>
    <w:bookmarkStart w:id="42" w:name="量子计算的突破"/>
    <w:p>
      <w:pPr>
        <w:pStyle w:val="Heading3"/>
      </w:pPr>
      <w:r>
        <w:t xml:space="preserve">量子计算的突破</w:t>
      </w:r>
    </w:p>
    <w:p>
      <w:pPr>
        <w:pStyle w:val="FirstParagraph"/>
      </w:pPr>
      <w:r>
        <w:rPr>
          <w:bCs/>
          <w:b/>
        </w:rPr>
        <w:t xml:space="preserve">主持人：</w:t>
      </w:r>
      <w:r>
        <w:t xml:space="preserve"> </w:t>
      </w:r>
      <w:r>
        <w:t xml:space="preserve">你们最近发布了Majorana 1量子芯片。它与AI的未来有什么互动吗？</w:t>
      </w:r>
    </w:p>
    <w:p>
      <w:pPr>
        <w:pStyle w:val="BodyText"/>
      </w:pPr>
      <w:r>
        <w:rPr>
          <w:bCs/>
          <w:b/>
        </w:rPr>
        <w:t xml:space="preserve">萨提亚·纳德拉：</w:t>
      </w:r>
      <w:r>
        <w:t xml:space="preserve"> </w:t>
      </w:r>
      <w:r>
        <w:t xml:space="preserve">我们在量子计算上投入了二十多年，我是微软第三位为量子计算项目签字的CEO。我们一直以来的梦想是，要构建一个通用的量子计算机，你必须解决稳定量子比特和纠错量子比特的问题，也就是一个容错量子计算机。我们赌在了一种由意大利物理学家马约拉纳（Majorana）设想的物理特性上。最终，我们取得了物理学上的突破，能够制造出那个粒子，并由此诞生了这款芯片。</w:t>
      </w:r>
    </w:p>
    <w:p>
      <w:pPr>
        <w:pStyle w:val="BodyText"/>
      </w:pPr>
      <w:r>
        <w:t xml:space="preserve">我认为，量子计算机是理解自然语言——也就是模拟——的最佳方式。而AI可以看作是那个模拟器的模拟器。所以，我们对于将AI、高性能计算（HPC）和量子计算在一个循环中结合使用感到非常兴奋，这可以加速化学、物理和材料科学的进步。</w:t>
      </w:r>
    </w:p>
    <w:bookmarkEnd w:id="42"/>
    <w:bookmarkStart w:id="43" w:name="如果今天重新开始"/>
    <w:p>
      <w:pPr>
        <w:pStyle w:val="Heading3"/>
      </w:pPr>
      <w:r>
        <w:t xml:space="preserve">如果今天重新开始</w:t>
      </w:r>
    </w:p>
    <w:p>
      <w:pPr>
        <w:pStyle w:val="FirstParagraph"/>
      </w:pPr>
      <w:r>
        <w:rPr>
          <w:bCs/>
          <w:b/>
        </w:rPr>
        <w:t xml:space="preserve">主持人：</w:t>
      </w:r>
      <w:r>
        <w:t xml:space="preserve"> </w:t>
      </w:r>
      <w:r>
        <w:t xml:space="preserve">最后一个问题，假设您现在22岁，刚毕业，在2025年开启职业生涯。您会从事什么工作？</w:t>
      </w:r>
    </w:p>
    <w:p>
      <w:pPr>
        <w:pStyle w:val="BodyText"/>
      </w:pPr>
      <w:r>
        <w:rPr>
          <w:bCs/>
          <w:b/>
        </w:rPr>
        <w:t xml:space="preserve">萨提亚·纳德拉：</w:t>
      </w:r>
      <w:r>
        <w:t xml:space="preserve"> </w:t>
      </w:r>
      <w:r>
        <w:t xml:space="preserve">回顾微软的历史，Office的诞生是一个不可思议的故事，想想那些工具：文字处理器、电子表格、幻灯片工具。它们对我们所有人的意义。我最喜欢的产品是VS Code和Excel。当你使用这些工具时，你会感觉非常好，因为它赋予你力量感。用一个简单的电子表格，你就能拥有数字感和分析能力，这是一个多么不可思议的脚手架。</w:t>
      </w:r>
    </w:p>
    <w:p>
      <w:pPr>
        <w:pStyle w:val="BodyText"/>
      </w:pPr>
      <w:r>
        <w:t xml:space="preserve">所以，我会想去研究下一代工具是什么。就像我今天看Copilot，它就像研究者、分析师、创造者一样，是每天都会用到的工具。我想做的就是，我们能把什么样的工具交到人们手中，让他们获得那种赋能的感觉。这正是我想要从事的工作。</w:t>
      </w:r>
    </w:p>
    <w:p>
      <w:r>
        <w:pict>
          <v:rect style="width:0;height:1.5pt" o:hralign="center" o:hrstd="t" o:hr="t"/>
        </w:pict>
      </w:r>
    </w:p>
    <w:bookmarkEnd w:id="43"/>
    <w:bookmarkEnd w:id="44"/>
    <w:bookmarkStart w:id="57" w:name="readitlater-14-59-46"/>
    <w:p>
      <w:pPr>
        <w:pStyle w:val="Heading1"/>
      </w:pPr>
      <w:r>
        <w:t xml:space="preserve">ReadItLater 14-59-46</w:t>
      </w:r>
    </w:p>
    <w:p>
      <w:r>
        <w:pict>
          <v:rect style="width:0;height:1.5pt" o:hralign="center" o:hrstd="t" o:hr="t"/>
        </w:pict>
      </w:r>
    </w:p>
    <w:bookmarkStart w:id="45" w:name="摘要"/>
    <w:p>
      <w:pPr>
        <w:pStyle w:val="Heading2"/>
      </w:pPr>
      <w:r>
        <w:t xml:space="preserve">摘要</w:t>
      </w:r>
    </w:p>
    <w:p>
      <w:pPr>
        <w:pStyle w:val="FirstParagraph"/>
      </w:pPr>
      <w:r>
        <w:t xml:space="preserve">我成功地将我的 Claude Code 定制成了一个 Claude 设计师。这使我可以直接在 Cursor 和 Windsurf 中以 10 倍的速度进行 UI 迭代、分支和同时生成 5 到 10 个不同的 UI。所有这些都是通过一些隐藏的 Claude Code 功能实现的，比如并行任务、命令以及他们刚刚推出的新 SDK。我将为你详细分解，这样你就可以在自己的设备上复制这个流程。</w:t>
      </w:r>
    </w:p>
    <w:bookmarkEnd w:id="45"/>
    <w:bookmarkStart w:id="46" w:name="使用并行代理sub-agents加速-ui-迭代"/>
    <w:p>
      <w:pPr>
        <w:pStyle w:val="Heading2"/>
      </w:pPr>
      <w:r>
        <w:t xml:space="preserve">使用并行代理（Sub-agents）加速 UI 迭代</w:t>
      </w:r>
    </w:p>
    <w:p>
      <w:pPr>
        <w:pStyle w:val="FirstParagraph"/>
      </w:pPr>
      <w:r>
        <w:t xml:space="preserve">我认为有一件事大家没有意识到，那就是你实际上可以通过简单的提示，在 Claude Code 内部启动多个子代理（sub-agents）。</w:t>
      </w:r>
    </w:p>
    <w:p>
      <w:pPr>
        <w:pStyle w:val="BodyText"/>
      </w:pPr>
      <w:r>
        <w:t xml:space="preserve">例如，我给出一个简单的提示：</w:t>
      </w:r>
    </w:p>
    <w:p>
      <w:pPr>
        <w:pStyle w:val="SourceCode"/>
      </w:pPr>
      <w:r>
        <w:rPr>
          <w:rStyle w:val="ExtensionTok"/>
        </w:rPr>
        <w:t xml:space="preserve">Start</w:t>
      </w:r>
      <w:r>
        <w:rPr>
          <w:rStyle w:val="NormalTok"/>
        </w:rPr>
        <w:t xml:space="preserve"> 3 parallel agents to implement variations of to do app UI</w:t>
      </w:r>
      <w:r>
        <w:rPr>
          <w:rStyle w:val="KeywordTok"/>
        </w:rPr>
        <w:t xml:space="preserve">;</w:t>
      </w:r>
      <w:r>
        <w:br/>
      </w:r>
      <w:r>
        <w:rPr>
          <w:rStyle w:val="ExtensionTok"/>
        </w:rPr>
        <w:t xml:space="preserve">Each</w:t>
      </w:r>
      <w:r>
        <w:rPr>
          <w:rStyle w:val="NormalTok"/>
        </w:rPr>
        <w:t xml:space="preserve"> agent should make a single html that contain one screen of UI</w:t>
      </w:r>
      <w:r>
        <w:br/>
      </w:r>
      <w:r>
        <w:rPr>
          <w:rStyle w:val="ExtensionTok"/>
        </w:rPr>
        <w:t xml:space="preserve">Save</w:t>
      </w:r>
      <w:r>
        <w:rPr>
          <w:rStyle w:val="NormalTok"/>
        </w:rPr>
        <w:t xml:space="preserve"> the html as html file in root folder</w:t>
      </w:r>
      <w:r>
        <w:br/>
      </w:r>
      <w:r>
        <w:rPr>
          <w:rStyle w:val="ExtensionTok"/>
        </w:rPr>
        <w:t xml:space="preserve">Each</w:t>
      </w:r>
      <w:r>
        <w:rPr>
          <w:rStyle w:val="NormalTok"/>
        </w:rPr>
        <w:t xml:space="preserve"> agent should name the file differently</w:t>
      </w:r>
    </w:p>
    <w:p>
      <w:pPr>
        <w:pStyle w:val="FirstParagraph"/>
      </w:pPr>
      <w:r>
        <w:t xml:space="preserve">然后你会看到它启动了三个不同的任务，这些任务是同时进行的。</w:t>
      </w:r>
    </w:p>
    <w:p>
      <w:pPr>
        <w:pStyle w:val="BodyText"/>
      </w:pPr>
      <w:r>
        <w:t xml:space="preserve">一个代理将负责创建</w:t>
      </w:r>
      <w:r>
        <w:rPr>
          <w:bCs/>
          <w:b/>
        </w:rPr>
        <w:t xml:space="preserve">极简风格的待办事项 UI</w:t>
      </w:r>
      <w:r>
        <w:t xml:space="preserve">，另一个负责</w:t>
      </w:r>
      <w:r>
        <w:rPr>
          <w:bCs/>
          <w:b/>
        </w:rPr>
        <w:t xml:space="preserve">现代风格的 UI</w:t>
      </w:r>
      <w:r>
        <w:t xml:space="preserve">，第三个则是</w:t>
      </w:r>
      <w:r>
        <w:rPr>
          <w:bCs/>
          <w:b/>
        </w:rPr>
        <w:t xml:space="preserve">看板风格的 UI</w:t>
      </w:r>
      <w:r>
        <w:t xml:space="preserve">。</w:t>
      </w:r>
    </w:p>
    <w:p>
      <w:pPr>
        <w:pStyle w:val="BodyText"/>
      </w:pPr>
      <w:r>
        <w:t xml:space="preserve">轰！你就同时得到了三种完全不同风格的设计。</w:t>
      </w:r>
    </w:p>
    <w:p>
      <w:pPr>
        <w:numPr>
          <w:ilvl w:val="0"/>
          <w:numId w:val="1007"/>
        </w:numPr>
      </w:pPr>
      <w:r>
        <w:rPr>
          <w:bCs/>
          <w:b/>
        </w:rPr>
        <w:t xml:space="preserve">现代待办事项应用 (Modern Todo)</w:t>
      </w:r>
      <w:r>
        <w:t xml:space="preserve">：一个带有紫色渐变背景的时尚设计。</w:t>
      </w:r>
    </w:p>
    <w:p>
      <w:pPr>
        <w:numPr>
          <w:ilvl w:val="0"/>
          <w:numId w:val="1007"/>
        </w:numPr>
      </w:pPr>
      <w:r>
        <w:rPr>
          <w:bCs/>
          <w:b/>
        </w:rPr>
        <w:t xml:space="preserve">多彩看板待办事项应用 (Colorful Kanban Todo)</w:t>
      </w:r>
      <w:r>
        <w:t xml:space="preserve">：一个功能性的看板，分为“待办 (TO DO)”、“进行中 (IN PROGRESS)”和“完成 (DONE)”三栏。</w:t>
      </w:r>
    </w:p>
    <w:p>
      <w:pPr>
        <w:numPr>
          <w:ilvl w:val="0"/>
          <w:numId w:val="1007"/>
        </w:numPr>
      </w:pPr>
      <w:r>
        <w:rPr>
          <w:bCs/>
          <w:b/>
        </w:rPr>
        <w:t xml:space="preserve">极简待办事项应用 (Minimalist Todo)</w:t>
      </w:r>
      <w:r>
        <w:t xml:space="preserve">：一个干净、简洁的黑白设计。</w:t>
      </w:r>
    </w:p>
    <w:p>
      <w:pPr>
        <w:pStyle w:val="FirstParagraph"/>
      </w:pPr>
      <w:r>
        <w:t xml:space="preserve">这样迭代起来会快得多。你可以想象，我们可以把这个过程打包成一些非常有趣的 UI 迭代流程。</w:t>
      </w:r>
    </w:p>
    <w:bookmarkEnd w:id="46"/>
    <w:bookmarkStart w:id="50" w:name="关于多代理架构的讨论"/>
    <w:p>
      <w:pPr>
        <w:pStyle w:val="Heading2"/>
      </w:pPr>
      <w:r>
        <w:t xml:space="preserve">关于多代理架构的讨论</w:t>
      </w:r>
    </w:p>
    <w:p>
      <w:pPr>
        <w:pStyle w:val="FirstParagraph"/>
      </w:pPr>
      <w:r>
        <w:t xml:space="preserve">上周在 Twitter 上有一场非常激烈的辩论。</w:t>
      </w:r>
    </w:p>
    <w:bookmarkStart w:id="47" w:name="devin-团队的观点不要构建多代理"/>
    <w:p>
      <w:pPr>
        <w:pStyle w:val="Heading4"/>
      </w:pPr>
      <w:r>
        <w:t xml:space="preserve">Devin 团队的观点：“不要构建多代理”</w:t>
      </w:r>
    </w:p>
    <w:p>
      <w:pPr>
        <w:pStyle w:val="FirstParagraph"/>
      </w:pPr>
      <w:r>
        <w:t xml:space="preserve">Devin 团队发布了一篇博文，标题是“不要构建多代理（Don't build Multi-Agents）”。他们发现的关键点之一是，对于像编程这样的任务，你采取的每一个行动都隐含着一系列特定的决策。</w:t>
      </w:r>
    </w:p>
    <w:p>
      <w:pPr>
        <w:pStyle w:val="BodyText"/>
      </w:pPr>
      <w:r>
        <w:t xml:space="preserve">当他们尝试并行任务时，很容易导致像合并冲突（merge conflicts）这样的问题，因为每个子代理都不知道其他代理在做什么。</w:t>
      </w:r>
    </w:p>
    <w:p>
      <w:pPr>
        <w:pStyle w:val="BodyText"/>
      </w:pPr>
      <w:r>
        <w:rPr>
          <w:bCs/>
          <w:b/>
        </w:rPr>
        <w:t xml:space="preserve">Devin 团队的“不可靠”并行模型</w:t>
      </w:r>
    </w:p>
    <w:p>
      <w:pPr>
        <w:pStyle w:val="BodyText"/>
      </w:pPr>
      <w:r>
        <w:t xml:space="preserve">他们发现的最佳方法是</w:t>
      </w:r>
      <w:r>
        <w:rPr>
          <w:bCs/>
          <w:b/>
        </w:rPr>
        <w:t xml:space="preserve">根本不进行并行任务</w:t>
      </w:r>
      <w:r>
        <w:t xml:space="preserve">，而是将所有事情都放在一个单一的线程中顺序执行。</w:t>
      </w:r>
    </w:p>
    <w:p>
      <w:pPr>
        <w:pStyle w:val="BodyText"/>
      </w:pPr>
      <w:r>
        <w:rPr>
          <w:bCs/>
          <w:b/>
        </w:rPr>
        <w:t xml:space="preserve">Devin 团队的“可靠”顺序模型</w:t>
      </w:r>
    </w:p>
    <w:bookmarkEnd w:id="47"/>
    <w:bookmarkStart w:id="48" w:name="anthropic-的观点多代理研究系统"/>
    <w:p>
      <w:pPr>
        <w:pStyle w:val="Heading4"/>
      </w:pPr>
      <w:r>
        <w:t xml:space="preserve">Anthropic 的观点：多代理研究系统</w:t>
      </w:r>
    </w:p>
    <w:p>
      <w:pPr>
        <w:pStyle w:val="FirstParagraph"/>
      </w:pPr>
      <w:r>
        <w:t xml:space="preserve">然而，几天后，Anthropic 发布了他们自己的博文，介绍了他们如何在其研究系统中应用多代理。</w:t>
      </w:r>
    </w:p>
    <w:p>
      <w:pPr>
        <w:pStyle w:val="BodyText"/>
      </w:pPr>
      <w:r>
        <w:t xml:space="preserve">他们构建了一组代理，其中每个子代理实际上可以并行执行任务，比如进行研究。</w:t>
      </w:r>
    </w:p>
    <w:p>
      <w:pPr>
        <w:pStyle w:val="BodyText"/>
      </w:pPr>
      <w:r>
        <w:rPr>
          <w:bCs/>
          <w:b/>
        </w:rPr>
        <w:t xml:space="preserve">Anthropic 的多代理研究系统架构</w:t>
      </w:r>
    </w:p>
    <w:p>
      <w:pPr>
        <w:pStyle w:val="BodyText"/>
      </w:pPr>
      <w:r>
        <w:t xml:space="preserve">我认为两边都有很有道理的观点。大多数时候，你确实希望确保代理在执行任务时拥有完整的上下文。</w:t>
      </w:r>
    </w:p>
    <w:p>
      <w:pPr>
        <w:pStyle w:val="BodyText"/>
      </w:pPr>
      <w:r>
        <w:t xml:space="preserve">但在某些场景下，并行处理是有意义的，比如</w:t>
      </w:r>
      <w:r>
        <w:rPr>
          <w:bCs/>
          <w:b/>
        </w:rPr>
        <w:t xml:space="preserve">研究</w:t>
      </w:r>
      <w:r>
        <w:t xml:space="preserve">。如果你能启动 5 个研究主题并最终汇总所有内容，那速度肯定会更快。同样，对于</w:t>
      </w:r>
      <w:r>
        <w:t xml:space="preserve"> </w:t>
      </w:r>
      <w:r>
        <w:rPr>
          <w:bCs/>
          <w:b/>
        </w:rPr>
        <w:t xml:space="preserve">UI 设计</w:t>
      </w:r>
      <w:r>
        <w:t xml:space="preserve">，并行任务也是一个完美的用例。当我们在 Figma 中进行设计时，我们经常会复制（fork）并制作几个不同的变体，然后并排比较它们，最终得到最终版本。因此，拥有并行设计任务的能力一直是一个非常好的模式。</w:t>
      </w:r>
    </w:p>
    <w:p>
      <w:pPr>
        <w:pStyle w:val="BodyText"/>
      </w:pPr>
      <w:r>
        <w:t xml:space="preserve">接下来，我将向你展示我是如何利用 Claude Code 中的并行任务能力来实现一些非常有趣的 UI 工作流的。</w:t>
      </w:r>
    </w:p>
    <w:p>
      <w:r>
        <w:pict>
          <v:rect style="width:0;height:1.5pt" o:hralign="center" o:hrstd="t" o:hr="t"/>
        </w:pict>
      </w:r>
    </w:p>
    <w:bookmarkEnd w:id="48"/>
    <w:bookmarkStart w:id="49" w:name="赞助商环节firecrawl"/>
    <w:p>
      <w:pPr>
        <w:pStyle w:val="Heading3"/>
      </w:pPr>
      <w:r>
        <w:rPr>
          <w:bCs/>
          <w:b/>
        </w:rPr>
        <w:t xml:space="preserve">赞助商环节：Firecrawl</w:t>
      </w:r>
    </w:p>
    <w:p>
      <w:pPr>
        <w:pStyle w:val="FirstParagraph"/>
      </w:pPr>
      <w:r>
        <w:t xml:space="preserve">在深入探讨之前，我知道你们中的许多人正在构建需要访问互联网数据的 AI 应用或 AI 代理，从研究商业信息到获取最新新闻。将任何网站数据转化为大型语言模型友好的格式，一种智能且可靠的方式至关重要。</w:t>
      </w:r>
    </w:p>
    <w:p>
      <w:pPr>
        <w:pStyle w:val="BodyText"/>
      </w:pPr>
      <w:r>
        <w:t xml:space="preserve">这就是为什么我想向你介绍</w:t>
      </w:r>
      <w:r>
        <w:t xml:space="preserve"> </w:t>
      </w:r>
      <w:r>
        <w:rPr>
          <w:bCs/>
          <w:b/>
        </w:rPr>
        <w:t xml:space="preserve">Firecrawl</w:t>
      </w:r>
      <w:r>
        <w:t xml:space="preserve">。</w:t>
      </w:r>
    </w:p>
    <w:p>
      <w:pPr>
        <w:pStyle w:val="BodyText"/>
      </w:pPr>
      <w:r>
        <w:t xml:space="preserve">他们是第一个提供高效方式将任何网站转化为经过优化的干净格式的开源项目，以便大型语言模型使用。他们处理了所有困难的部分：</w:t>
      </w:r>
    </w:p>
    <w:p>
      <w:pPr>
        <w:numPr>
          <w:ilvl w:val="0"/>
          <w:numId w:val="1008"/>
        </w:numPr>
        <w:pStyle w:val="Compact"/>
      </w:pPr>
      <w:r>
        <w:rPr>
          <w:bCs/>
          <w:b/>
        </w:rPr>
        <w:t xml:space="preserve">抓取（Crawling）</w:t>
      </w:r>
      <w:r>
        <w:t xml:space="preserve">: 即使没有站点地图，也能从所有可访问的子页面收集干净数据。</w:t>
      </w:r>
    </w:p>
    <w:p>
      <w:pPr>
        <w:numPr>
          <w:ilvl w:val="0"/>
          <w:numId w:val="1008"/>
        </w:numPr>
        <w:pStyle w:val="Compact"/>
      </w:pPr>
      <w:r>
        <w:rPr>
          <w:bCs/>
          <w:b/>
        </w:rPr>
        <w:t xml:space="preserve">媒体解析（Media Parsing）</w:t>
      </w:r>
      <w:r>
        <w:t xml:space="preserve">: 可以解析并输出 PDF、DOCX 等托管文件的内容。</w:t>
      </w:r>
    </w:p>
    <w:p>
      <w:pPr>
        <w:numPr>
          <w:ilvl w:val="0"/>
          <w:numId w:val="1008"/>
        </w:numPr>
        <w:pStyle w:val="Compact"/>
      </w:pPr>
      <w:r>
        <w:rPr>
          <w:bCs/>
          <w:b/>
        </w:rPr>
        <w:t xml:space="preserve">智能等待（Smart Wait）</w:t>
      </w:r>
      <w:r>
        <w:t xml:space="preserve"> </w:t>
      </w:r>
      <w:r>
        <w:t xml:space="preserve">和</w:t>
      </w:r>
      <w:r>
        <w:t xml:space="preserve"> </w:t>
      </w:r>
      <w:r>
        <w:rPr>
          <w:bCs/>
          <w:b/>
        </w:rPr>
        <w:t xml:space="preserve">动态内容（Dynamic Content）</w:t>
      </w:r>
      <w:r>
        <w:t xml:space="preserve">: 处理 JavaScript、单页应用（SPAs）和动态加载的内容。</w:t>
      </w:r>
    </w:p>
    <w:p>
      <w:pPr>
        <w:pStyle w:val="FirstParagraph"/>
      </w:pPr>
      <w:r>
        <w:t xml:space="preserve">最近，他们推出了全新的功能，使网络抓取变得更加容易：</w:t>
      </w:r>
    </w:p>
    <w:p>
      <w:pPr>
        <w:numPr>
          <w:ilvl w:val="0"/>
          <w:numId w:val="1009"/>
        </w:numPr>
        <w:pStyle w:val="Compact"/>
      </w:pPr>
      <w:r>
        <w:rPr>
          <w:bCs/>
          <w:b/>
        </w:rPr>
        <w:t xml:space="preserve">/search 端点</w:t>
      </w:r>
      <w:r>
        <w:t xml:space="preserve">: 只需一个 API 调用，就能搜索网络并从结果中提取全部内容。</w:t>
      </w:r>
    </w:p>
    <w:p>
      <w:pPr>
        <w:numPr>
          <w:ilvl w:val="0"/>
          <w:numId w:val="1009"/>
        </w:numPr>
        <w:pStyle w:val="Compact"/>
      </w:pPr>
      <w:r>
        <w:rPr>
          <w:bCs/>
          <w:b/>
        </w:rPr>
        <w:t xml:space="preserve">/extract v2 端点</w:t>
      </w:r>
      <w:r>
        <w:t xml:space="preserve">: 拥有自己的 FIRE-1 代理，可以处理复杂操作，如分页、登录和身份验证。</w:t>
      </w:r>
    </w:p>
    <w:p>
      <w:pPr>
        <w:pStyle w:val="FirstParagraph"/>
      </w:pPr>
      <w:r>
        <w:t xml:space="preserve">最重要的是，所有这些功能都可以通过 API 端点直接调用，或者与 Zapier 和 Relevance AI 等自动化平台集成。如果你正在寻找一种智能的方式来抓取互联网数据，我强烈建议你看看 Firecrawl。</w:t>
      </w:r>
    </w:p>
    <w:p>
      <w:r>
        <w:pict>
          <v:rect style="width:0;height:1.5pt" o:hralign="center" o:hrstd="t" o:hr="t"/>
        </w:pict>
      </w:r>
    </w:p>
    <w:bookmarkEnd w:id="49"/>
    <w:bookmarkEnd w:id="50"/>
    <w:bookmarkStart w:id="55" w:name="claude-设计师的核心概念"/>
    <w:p>
      <w:pPr>
        <w:pStyle w:val="Heading2"/>
      </w:pPr>
      <w:r>
        <w:t xml:space="preserve">“Claude 设计师”的核心概念</w:t>
      </w:r>
    </w:p>
    <w:p>
      <w:pPr>
        <w:pStyle w:val="FirstParagraph"/>
      </w:pPr>
      <w:r>
        <w:t xml:space="preserve">要理解我将要展示的工作流程，有四个核心概念：</w:t>
      </w:r>
    </w:p>
    <w:p>
      <w:pPr>
        <w:numPr>
          <w:ilvl w:val="0"/>
          <w:numId w:val="1010"/>
        </w:numPr>
        <w:pStyle w:val="Compact"/>
      </w:pPr>
      <w:r>
        <w:rPr>
          <w:bCs/>
          <w:b/>
        </w:rPr>
        <w:t xml:space="preserve">子代理 (Sub agents)</w:t>
      </w:r>
    </w:p>
    <w:p>
      <w:pPr>
        <w:numPr>
          <w:ilvl w:val="0"/>
          <w:numId w:val="1010"/>
        </w:numPr>
        <w:pStyle w:val="Compact"/>
      </w:pPr>
      <w:r>
        <w:rPr>
          <w:bCs/>
          <w:b/>
        </w:rPr>
        <w:t xml:space="preserve">CLAUDE.md</w:t>
      </w:r>
    </w:p>
    <w:p>
      <w:pPr>
        <w:numPr>
          <w:ilvl w:val="0"/>
          <w:numId w:val="1010"/>
        </w:numPr>
        <w:pStyle w:val="Compact"/>
      </w:pPr>
      <w:r>
        <w:rPr>
          <w:bCs/>
          <w:b/>
        </w:rPr>
        <w:t xml:space="preserve">./Commands</w:t>
      </w:r>
    </w:p>
    <w:p>
      <w:pPr>
        <w:numPr>
          <w:ilvl w:val="0"/>
          <w:numId w:val="1010"/>
        </w:numPr>
        <w:pStyle w:val="Compact"/>
      </w:pPr>
      <w:r>
        <w:rPr>
          <w:bCs/>
          <w:b/>
        </w:rPr>
        <w:t xml:space="preserve">Git worktree</w:t>
      </w:r>
    </w:p>
    <w:p>
      <w:pPr>
        <w:pStyle w:val="FirstParagraph"/>
      </w:pPr>
      <w:r>
        <w:t xml:space="preserve">我们已经介绍了子代理。现在来看第二个。</w:t>
      </w:r>
    </w:p>
    <w:bookmarkStart w:id="51" w:name="核心概念-2-claudemd"/>
    <w:p>
      <w:pPr>
        <w:pStyle w:val="Heading3"/>
      </w:pPr>
      <w:r>
        <w:t xml:space="preserve">核心概念 2: CLAUDE.md</w:t>
      </w:r>
    </w:p>
    <w:p>
      <w:pPr>
        <w:pStyle w:val="FirstParagraph"/>
      </w:pPr>
      <w:r>
        <w:rPr>
          <w:rStyle w:val="VerbatimChar"/>
        </w:rPr>
        <w:t xml:space="preserve">CLAUDE.md</w:t>
      </w:r>
      <w:r>
        <w:t xml:space="preserve"> </w:t>
      </w:r>
      <w:r>
        <w:t xml:space="preserve">基本上是 Claude Code 的“Cursor 规则”。通过这个文件，我们可以定制 Claude Code 的行为方式，并告诉它什么类型的任务应该并行处理，什么类型的不应该。</w:t>
      </w:r>
    </w:p>
    <w:p>
      <w:pPr>
        <w:pStyle w:val="BodyText"/>
      </w:pPr>
      <w:r>
        <w:t xml:space="preserve">例如，在一个文件夹里，我创建一个名为</w:t>
      </w:r>
      <w:r>
        <w:t xml:space="preserve"> </w:t>
      </w:r>
      <w:r>
        <w:rPr>
          <w:rStyle w:val="VerbatimChar"/>
        </w:rPr>
        <w:t xml:space="preserve">CLAUDE.md</w:t>
      </w:r>
      <w:r>
        <w:t xml:space="preserve"> </w:t>
      </w:r>
      <w:r>
        <w:t xml:space="preserve">的文件，并写入以下指令：</w:t>
      </w:r>
    </w:p>
    <w:p>
      <w:pPr>
        <w:pStyle w:val="SourceCode"/>
      </w:pPr>
      <w:r>
        <w:rPr>
          <w:rStyle w:val="NormalTok"/>
        </w:rPr>
        <w:t xml:space="preserve">You are a **senior front-end developer**.</w:t>
      </w:r>
      <w:r>
        <w:br/>
      </w:r>
      <w:r>
        <w:rPr>
          <w:rStyle w:val="NormalTok"/>
        </w:rPr>
        <w:t xml:space="preserve">You pay close attention to every pixel, spacing, font, color;</w:t>
      </w:r>
      <w:r>
        <w:br/>
      </w:r>
      <w:r>
        <w:rPr>
          <w:rStyle w:val="NormalTok"/>
        </w:rPr>
        <w:t xml:space="preserve">Whenever there are UI implementation task, think deeply of the design style first, and then implement UI bit by bit</w:t>
      </w:r>
      <w:r>
        <w:br/>
      </w:r>
      <w:r>
        <w:rPr>
          <w:rStyle w:val="NormalTok"/>
        </w:rPr>
        <w:t xml:space="preserve">You always build UI iteration &amp; experimentation in single html file</w:t>
      </w:r>
      <w:r>
        <w:br/>
      </w:r>
      <w:r>
        <w:br/>
      </w:r>
      <w:r>
        <w:rPr>
          <w:rStyle w:val="FunctionTok"/>
        </w:rPr>
        <w:t xml:space="preserve">## Design Style</w:t>
      </w:r>
      <w:r>
        <w:br/>
      </w:r>
      <w:r>
        <w:rPr>
          <w:rStyle w:val="SpecialStringTok"/>
        </w:rPr>
        <w:t xml:space="preserve">- </w:t>
      </w:r>
      <w:r>
        <w:rPr>
          <w:rStyle w:val="NormalTok"/>
        </w:rPr>
        <w:t xml:space="preserve">A **perfect balance** between **elegant minimalism** and **functional design**.</w:t>
      </w:r>
      <w:r>
        <w:br/>
      </w:r>
      <w:r>
        <w:rPr>
          <w:rStyle w:val="NormalTok"/>
        </w:rPr>
        <w:t xml:space="preserve">...</w:t>
      </w:r>
    </w:p>
    <w:p>
      <w:pPr>
        <w:pStyle w:val="FirstParagraph"/>
      </w:pPr>
      <w:r>
        <w:t xml:space="preserve">这个文件包含了我定义的角色、设计风格和技术规范。当我给出一个简单的提示，比如“为我构建一个现代的待办事项应用 UI”，它就会遵循这些规则，只创建一个单一、精美的 HTML 文件，而不是一个复杂的项目结构。</w:t>
      </w:r>
    </w:p>
    <w:bookmarkEnd w:id="51"/>
    <w:bookmarkStart w:id="52" w:name="核心概念-3-commands"/>
    <w:p>
      <w:pPr>
        <w:pStyle w:val="Heading3"/>
      </w:pPr>
      <w:r>
        <w:t xml:space="preserve">核心概念 3: ./Commands</w:t>
      </w:r>
    </w:p>
    <w:p>
      <w:pPr>
        <w:pStyle w:val="FirstParagraph"/>
      </w:pPr>
      <w:r>
        <w:t xml:space="preserve">这是一个非常强大的功能，可以预定义你希望 Claude 遵循的常见工作流程列表。</w:t>
      </w:r>
    </w:p>
    <w:p>
      <w:pPr>
        <w:pStyle w:val="BodyText"/>
      </w:pPr>
      <w:r>
        <w:t xml:space="preserve">你可以在</w:t>
      </w:r>
      <w:r>
        <w:t xml:space="preserve"> </w:t>
      </w:r>
      <w:r>
        <w:rPr>
          <w:rStyle w:val="VerbatimChar"/>
        </w:rPr>
        <w:t xml:space="preserve">.claude</w:t>
      </w:r>
      <w:r>
        <w:t xml:space="preserve"> </w:t>
      </w:r>
      <w:r>
        <w:t xml:space="preserve">文件夹下创建一个</w:t>
      </w:r>
      <w:r>
        <w:t xml:space="preserve"> </w:t>
      </w:r>
      <w:r>
        <w:rPr>
          <w:rStyle w:val="VerbatimChar"/>
        </w:rPr>
        <w:t xml:space="preserve">commands</w:t>
      </w:r>
      <w:r>
        <w:t xml:space="preserve"> </w:t>
      </w:r>
      <w:r>
        <w:t xml:space="preserve">文件夹。在这里，我们可以创建一些很酷的东西。</w:t>
      </w:r>
    </w:p>
    <w:p>
      <w:pPr>
        <w:pStyle w:val="BodyText"/>
      </w:pPr>
      <w:r>
        <w:t xml:space="preserve">例如，创建一个</w:t>
      </w:r>
      <w:r>
        <w:t xml:space="preserve"> </w:t>
      </w:r>
      <w:r>
        <w:rPr>
          <w:rStyle w:val="VerbatimChar"/>
        </w:rPr>
        <w:t xml:space="preserve">joke.md</w:t>
      </w:r>
      <w:r>
        <w:t xml:space="preserve"> </w:t>
      </w:r>
      <w:r>
        <w:t xml:space="preserve">命令：</w:t>
      </w:r>
    </w:p>
    <w:p>
      <w:pPr>
        <w:pStyle w:val="SourceCode"/>
      </w:pPr>
      <w:r>
        <w:rPr>
          <w:rStyle w:val="NormalTok"/>
        </w:rPr>
        <w:t xml:space="preserve">Make a joke about $ARGUMENTS</w:t>
      </w:r>
      <w:r>
        <w:br/>
      </w:r>
      <w:r>
        <w:rPr>
          <w:rStyle w:val="NormalTok"/>
        </w:rPr>
        <w:t xml:space="preserve">Always end joke with a man eating chips</w:t>
      </w:r>
    </w:p>
    <w:p>
      <w:pPr>
        <w:pStyle w:val="FirstParagraph"/>
      </w:pPr>
      <w:r>
        <w:rPr>
          <w:rStyle w:val="VerbatimChar"/>
        </w:rPr>
        <w:t xml:space="preserve">$ARGUMENTS</w:t>
      </w:r>
      <w:r>
        <w:t xml:space="preserve"> </w:t>
      </w:r>
      <w:r>
        <w:t xml:space="preserve">是一个特殊变量，它会传递你在命令后输入的任何内容。现在，在终端中输入</w:t>
      </w:r>
      <w:r>
        <w:t xml:space="preserve"> </w:t>
      </w:r>
      <w:r>
        <w:rPr>
          <w:rStyle w:val="VerbatimChar"/>
        </w:rPr>
        <w:t xml:space="preserve">/joke ai coding</w:t>
      </w:r>
      <w:r>
        <w:t xml:space="preserve">，它就会根据我的模板生成一个关于 AI 编程的笑话，并以“一个男人在吃薯片”结尾。</w:t>
      </w:r>
    </w:p>
    <w:p>
      <w:pPr>
        <w:pStyle w:val="BodyText"/>
      </w:pPr>
      <w:r>
        <w:t xml:space="preserve">更进一步，你甚至可以在命令中嵌入 Shell 命令来获取上下文。例如，在生成关于 Git 状态的笑话之前，先运行</w:t>
      </w:r>
      <w:r>
        <w:t xml:space="preserve"> </w:t>
      </w:r>
      <w:r>
        <w:rPr>
          <w:rStyle w:val="VerbatimChar"/>
        </w:rPr>
        <w:t xml:space="preserve">git status</w:t>
      </w:r>
      <w:r>
        <w:t xml:space="preserve">、</w:t>
      </w:r>
      <w:r>
        <w:rPr>
          <w:rStyle w:val="VerbatimChar"/>
        </w:rPr>
        <w:t xml:space="preserve">git diff</w:t>
      </w:r>
      <w:r>
        <w:t xml:space="preserve"> </w:t>
      </w:r>
      <w:r>
        <w:t xml:space="preserve">等命令。</w:t>
      </w:r>
    </w:p>
    <w:bookmarkEnd w:id="52"/>
    <w:bookmarkStart w:id="53" w:name="将概念结合ui-迭代工作流"/>
    <w:p>
      <w:pPr>
        <w:pStyle w:val="Heading3"/>
      </w:pPr>
      <w:r>
        <w:t xml:space="preserve">将概念结合：UI 迭代工作流</w:t>
      </w:r>
    </w:p>
    <w:p>
      <w:pPr>
        <w:pStyle w:val="FirstParagraph"/>
      </w:pPr>
      <w:r>
        <w:t xml:space="preserve">我创建了两个核心命令：</w:t>
      </w:r>
    </w:p>
    <w:p>
      <w:pPr>
        <w:numPr>
          <w:ilvl w:val="0"/>
          <w:numId w:val="1011"/>
        </w:numPr>
        <w:pStyle w:val="Compact"/>
      </w:pPr>
      <w:r>
        <w:rPr>
          <w:bCs/>
          <w:b/>
        </w:rPr>
        <w:t xml:space="preserve">/ui/extract-design-system</w:t>
      </w:r>
      <w:r>
        <w:t xml:space="preserve">: 这个命令接收一个 UI 截图，分析其颜色、字体、布局等，并生成一个</w:t>
      </w:r>
      <w:r>
        <w:t xml:space="preserve"> </w:t>
      </w:r>
      <w:r>
        <w:rPr>
          <w:rStyle w:val="VerbatimChar"/>
        </w:rPr>
        <w:t xml:space="preserve">design-system.json</w:t>
      </w:r>
      <w:r>
        <w:t xml:space="preserve"> </w:t>
      </w:r>
      <w:r>
        <w:t xml:space="preserve">文件。</w:t>
      </w:r>
    </w:p>
    <w:p>
      <w:pPr>
        <w:numPr>
          <w:ilvl w:val="0"/>
          <w:numId w:val="1011"/>
        </w:numPr>
        <w:pStyle w:val="Compact"/>
      </w:pPr>
      <w:r>
        <w:rPr>
          <w:bCs/>
          <w:b/>
        </w:rPr>
        <w:t xml:space="preserve">/ui/iterate-design</w:t>
      </w:r>
      <w:r>
        <w:t xml:space="preserve">: 这个命令接收</w:t>
      </w:r>
      <w:r>
        <w:t xml:space="preserve"> </w:t>
      </w:r>
      <w:r>
        <w:rPr>
          <w:rStyle w:val="VerbatimChar"/>
        </w:rPr>
        <w:t xml:space="preserve">design-system.json</w:t>
      </w:r>
      <w:r>
        <w:t xml:space="preserve"> </w:t>
      </w:r>
      <w:r>
        <w:t xml:space="preserve">文件和一个提示，然后启动多个并行子代理，根据设计系统和提示创建不同的 UI 变体。</w:t>
      </w:r>
    </w:p>
    <w:p>
      <w:pPr>
        <w:pStyle w:val="FirstParagraph"/>
      </w:pPr>
      <w:r>
        <w:t xml:space="preserve">通过这种方式，我可以：</w:t>
      </w:r>
    </w:p>
    <w:p>
      <w:pPr>
        <w:numPr>
          <w:ilvl w:val="0"/>
          <w:numId w:val="1012"/>
        </w:numPr>
        <w:pStyle w:val="Compact"/>
      </w:pPr>
      <w:r>
        <w:t xml:space="preserve">从 Dribbble 或 Mobbin 上找到一个我喜欢的 UI 截图。</w:t>
      </w:r>
    </w:p>
    <w:p>
      <w:pPr>
        <w:numPr>
          <w:ilvl w:val="0"/>
          <w:numId w:val="1012"/>
        </w:numPr>
        <w:pStyle w:val="Compact"/>
      </w:pPr>
      <w:r>
        <w:t xml:space="preserve">运行</w:t>
      </w:r>
      <w:r>
        <w:t xml:space="preserve"> </w:t>
      </w:r>
      <w:r>
        <w:rPr>
          <w:rStyle w:val="VerbatimChar"/>
        </w:rPr>
        <w:t xml:space="preserve">/extract-design-system</w:t>
      </w:r>
      <w:r>
        <w:t xml:space="preserve"> </w:t>
      </w:r>
      <w:r>
        <w:t xml:space="preserve">命令，传入该截图，生成一个设计规范文件。</w:t>
      </w:r>
    </w:p>
    <w:p>
      <w:pPr>
        <w:numPr>
          <w:ilvl w:val="0"/>
          <w:numId w:val="1012"/>
        </w:numPr>
        <w:pStyle w:val="Compact"/>
      </w:pPr>
      <w:r>
        <w:t xml:space="preserve">运行</w:t>
      </w:r>
      <w:r>
        <w:t xml:space="preserve"> </w:t>
      </w:r>
      <w:r>
        <w:rPr>
          <w:rStyle w:val="VerbatimChar"/>
        </w:rPr>
        <w:t xml:space="preserve">/iterate-design</w:t>
      </w:r>
      <w:r>
        <w:t xml:space="preserve"> </w:t>
      </w:r>
      <w:r>
        <w:t xml:space="preserve">命令，引用这个设计规范，并给出新的指令（例如，“基于此设计创建一个暗黑模式”）。</w:t>
      </w:r>
    </w:p>
    <w:p>
      <w:pPr>
        <w:numPr>
          <w:ilvl w:val="0"/>
          <w:numId w:val="1012"/>
        </w:numPr>
        <w:pStyle w:val="Compact"/>
      </w:pPr>
      <w:r>
        <w:t xml:space="preserve">Claude Code 会启动多个并行任务，生成多个不同的暗黑模式版本供我选择。</w:t>
      </w:r>
    </w:p>
    <w:bookmarkEnd w:id="53"/>
    <w:bookmarkStart w:id="54" w:name="核心概念-4-git-worktree"/>
    <w:p>
      <w:pPr>
        <w:pStyle w:val="Heading3"/>
      </w:pPr>
      <w:r>
        <w:t xml:space="preserve">核心概念 4: Git Worktree</w:t>
      </w:r>
    </w:p>
    <w:p>
      <w:pPr>
        <w:pStyle w:val="FirstParagraph"/>
      </w:pPr>
      <w:r>
        <w:t xml:space="preserve">目前的工作流只能生成单个 HTML 页面。如果我们想在真实的、复杂的产品代码库（如 Next.js 应用）上进行并行 UI 迭代呢？这就是第四个概念</w:t>
      </w:r>
      <w:r>
        <w:t xml:space="preserve"> </w:t>
      </w:r>
      <w:r>
        <w:rPr>
          <w:bCs/>
          <w:b/>
        </w:rPr>
        <w:t xml:space="preserve">Git worktree</w:t>
      </w:r>
      <w:r>
        <w:t xml:space="preserve"> </w:t>
      </w:r>
      <w:r>
        <w:t xml:space="preserve">发挥作用的地方。</w:t>
      </w:r>
    </w:p>
    <w:p>
      <w:pPr>
        <w:pStyle w:val="BodyText"/>
      </w:pPr>
      <w:r>
        <w:rPr>
          <w:bCs/>
          <w:b/>
        </w:rPr>
        <w:t xml:space="preserve">Git Worktree</w:t>
      </w:r>
      <w:r>
        <w:t xml:space="preserve"> </w:t>
      </w:r>
      <w:r>
        <w:t xml:space="preserve">是 Git 的一个功能，它允许你将多个分支同时检出到不同的目录中。这意味着我们可以为每个并行代理创建一个独立的、沙盒化的工作环境，它们可以在自己的分支上工作，而不会相互干扰。</w:t>
      </w:r>
    </w:p>
    <w:p>
      <w:pPr>
        <w:pStyle w:val="BodyText"/>
      </w:pPr>
      <w:r>
        <w:t xml:space="preserve">我创建了一个终极命令：</w:t>
      </w:r>
      <w:r>
        <w:rPr>
          <w:rStyle w:val="VerbatimChar"/>
        </w:rPr>
        <w:t xml:space="preserve">execute_parallel_agents.md</w:t>
      </w:r>
      <w:r>
        <w:t xml:space="preserve">。这个命令会自动完成整个流程：</w:t>
      </w:r>
    </w:p>
    <w:p>
      <w:pPr>
        <w:numPr>
          <w:ilvl w:val="0"/>
          <w:numId w:val="1013"/>
        </w:numPr>
        <w:pStyle w:val="Compact"/>
      </w:pPr>
      <w:r>
        <w:rPr>
          <w:bCs/>
          <w:b/>
        </w:rPr>
        <w:t xml:space="preserve">步骤 1</w:t>
      </w:r>
      <w:r>
        <w:t xml:space="preserve">: 根据用户请求的数量，自动设置多个 Git worktree。</w:t>
      </w:r>
    </w:p>
    <w:p>
      <w:pPr>
        <w:numPr>
          <w:ilvl w:val="0"/>
          <w:numId w:val="1013"/>
        </w:numPr>
        <w:pStyle w:val="Compact"/>
      </w:pPr>
      <w:r>
        <w:rPr>
          <w:bCs/>
          <w:b/>
        </w:rPr>
        <w:t xml:space="preserve">步骤 2</w:t>
      </w:r>
      <w:r>
        <w:t xml:space="preserve">: 启动多个并行子代理，每个代理都在其各自的 worktree 中执行任务。</w:t>
      </w:r>
    </w:p>
    <w:p>
      <w:pPr>
        <w:pStyle w:val="FirstParagraph"/>
      </w:pPr>
      <w:r>
        <w:t xml:space="preserve">当我运行这个命令并给出提示，比如“尝试 3 个版本的 UI，一个呆子风格，一个儿童风格，一个游戏风格”时：</w:t>
      </w:r>
    </w:p>
    <w:p>
      <w:pPr>
        <w:pStyle w:val="SourceCode"/>
      </w:pPr>
      <w:r>
        <w:rPr>
          <w:rStyle w:val="ExtensionTok"/>
        </w:rPr>
        <w:t xml:space="preserve">/execute_parallel_agents</w:t>
      </w:r>
      <w:r>
        <w:rPr>
          <w:rStyle w:val="NormalTok"/>
        </w:rPr>
        <w:t xml:space="preserve"> try 3 versions of UI, 1 nerdy style, 1 kid style, 1 gaming style</w:t>
      </w:r>
    </w:p>
    <w:p>
      <w:pPr>
        <w:pStyle w:val="FirstParagraph"/>
      </w:pPr>
      <w:r>
        <w:t xml:space="preserve">Claude Code 会：</w:t>
      </w:r>
    </w:p>
    <w:p>
      <w:pPr>
        <w:numPr>
          <w:ilvl w:val="0"/>
          <w:numId w:val="1014"/>
        </w:numPr>
        <w:pStyle w:val="Compact"/>
      </w:pPr>
      <w:r>
        <w:t xml:space="preserve">创建三个新的 Git worktree（</w:t>
      </w:r>
      <w:r>
        <w:rPr>
          <w:rStyle w:val="VerbatimChar"/>
        </w:rPr>
        <w:t xml:space="preserve">ui-nerdy-style</w:t>
      </w:r>
      <w:r>
        <w:t xml:space="preserve">,</w:t>
      </w:r>
      <w:r>
        <w:t xml:space="preserve"> </w:t>
      </w:r>
      <w:r>
        <w:rPr>
          <w:rStyle w:val="VerbatimChar"/>
        </w:rPr>
        <w:t xml:space="preserve">ui-kid-style</w:t>
      </w:r>
      <w:r>
        <w:t xml:space="preserve">,</w:t>
      </w:r>
      <w:r>
        <w:t xml:space="preserve"> </w:t>
      </w:r>
      <w:r>
        <w:rPr>
          <w:rStyle w:val="VerbatimChar"/>
        </w:rPr>
        <w:t xml:space="preserve">ui-gaming-style</w:t>
      </w:r>
      <w:r>
        <w:t xml:space="preserve">）。</w:t>
      </w:r>
    </w:p>
    <w:p>
      <w:pPr>
        <w:numPr>
          <w:ilvl w:val="0"/>
          <w:numId w:val="1014"/>
        </w:numPr>
        <w:pStyle w:val="Compact"/>
      </w:pPr>
      <w:r>
        <w:t xml:space="preserve">在每个 worktree 中安装依赖。</w:t>
      </w:r>
    </w:p>
    <w:p>
      <w:pPr>
        <w:numPr>
          <w:ilvl w:val="0"/>
          <w:numId w:val="1014"/>
        </w:numPr>
        <w:pStyle w:val="Compact"/>
      </w:pPr>
      <w:r>
        <w:t xml:space="preserve">启动三个并行代理，每个代理根据不同的风格指令（呆子、儿童、游戏）修改 UI。</w:t>
      </w:r>
    </w:p>
    <w:p>
      <w:pPr>
        <w:pStyle w:val="FirstParagraph"/>
      </w:pPr>
      <w:r>
        <w:t xml:space="preserve">最后，我得到了三个完全不同风格的、可运行的 Next.js 应用，每个都在不同的端口上运行，完全互不干扰。</w:t>
      </w:r>
    </w:p>
    <w:p>
      <w:pPr>
        <w:numPr>
          <w:ilvl w:val="0"/>
          <w:numId w:val="1015"/>
        </w:numPr>
      </w:pPr>
      <w:r>
        <w:rPr>
          <w:bCs/>
          <w:b/>
        </w:rPr>
        <w:t xml:space="preserve">呆子风格</w:t>
      </w:r>
      <w:r>
        <w:t xml:space="preserve">: 类似于终端的界面。</w:t>
      </w:r>
    </w:p>
    <w:p>
      <w:pPr>
        <w:numPr>
          <w:ilvl w:val="0"/>
          <w:numId w:val="1015"/>
        </w:numPr>
      </w:pPr>
      <w:r>
        <w:rPr>
          <w:bCs/>
          <w:b/>
        </w:rPr>
        <w:t xml:space="preserve">儿童风格</w:t>
      </w:r>
      <w:r>
        <w:t xml:space="preserve">: 色彩鲜艳、充满表情符号和有趣图标。</w:t>
      </w:r>
    </w:p>
    <w:p>
      <w:pPr>
        <w:numPr>
          <w:ilvl w:val="0"/>
          <w:numId w:val="1015"/>
        </w:numPr>
      </w:pPr>
      <w:r>
        <w:rPr>
          <w:bCs/>
          <w:b/>
        </w:rPr>
        <w:t xml:space="preserve">游戏风格</w:t>
      </w:r>
      <w:r>
        <w:t xml:space="preserve">: 带有赛博朋克和霓虹灯效的“任务控制”界面。</w:t>
      </w:r>
    </w:p>
    <w:bookmarkEnd w:id="54"/>
    <w:bookmarkEnd w:id="55"/>
    <w:bookmarkStart w:id="56" w:name="superdesign将工作流产品化"/>
    <w:p>
      <w:pPr>
        <w:pStyle w:val="Heading2"/>
      </w:pPr>
      <w:r>
        <w:t xml:space="preserve">Superdesign：将工作流产品化</w:t>
      </w:r>
    </w:p>
    <w:p>
      <w:pPr>
        <w:pStyle w:val="FirstParagraph"/>
      </w:pPr>
      <w:r>
        <w:t xml:space="preserve">我和我的朋友 Jack 在周末把这个想法做成了一个项目：</w:t>
      </w:r>
      <w:r>
        <w:rPr>
          <w:bCs/>
          <w:b/>
        </w:rPr>
        <w:t xml:space="preserve">Superdesign</w:t>
      </w:r>
      <w:r>
        <w:t xml:space="preserve">。</w:t>
      </w:r>
    </w:p>
    <w:p>
      <w:pPr>
        <w:pStyle w:val="BodyText"/>
      </w:pPr>
      <w:r>
        <w:t xml:space="preserve">我们基本上将 Claude AI SDK 集成到了一个 Cursor 扩展中。你可以在</w:t>
      </w:r>
      <w:r>
        <w:t xml:space="preserve"> </w:t>
      </w:r>
      <w:r>
        <w:rPr>
          <w:rStyle w:val="VerbatimChar"/>
        </w:rPr>
        <w:t xml:space="preserve">superdesign.dev</w:t>
      </w:r>
      <w:r>
        <w:t xml:space="preserve"> </w:t>
      </w:r>
      <w:r>
        <w:t xml:space="preserve">上找到它，并一键安装到 Cursor、Windsurf 或 VS Code 中。</w:t>
      </w:r>
    </w:p>
    <w:p>
      <w:pPr>
        <w:pStyle w:val="BodyText"/>
      </w:pPr>
      <w:r>
        <w:t xml:space="preserve">安装后，你只需配置你的 Anthropic API 密钥，就可以开始使用了。</w:t>
      </w:r>
    </w:p>
    <w:p>
      <w:pPr>
        <w:pStyle w:val="BodyText"/>
      </w:pPr>
      <w:r>
        <w:t xml:space="preserve">它提供了一个左侧聊天、右侧画布的界面。你可以：</w:t>
      </w:r>
    </w:p>
    <w:p>
      <w:pPr>
        <w:numPr>
          <w:ilvl w:val="0"/>
          <w:numId w:val="1016"/>
        </w:numPr>
        <w:pStyle w:val="Compact"/>
      </w:pPr>
      <w:r>
        <w:t xml:space="preserve">给出提示，比如“为我设计一些计算器的线框图”。</w:t>
      </w:r>
    </w:p>
    <w:p>
      <w:pPr>
        <w:numPr>
          <w:ilvl w:val="0"/>
          <w:numId w:val="1016"/>
        </w:numPr>
        <w:pStyle w:val="Compact"/>
      </w:pPr>
      <w:r>
        <w:t xml:space="preserve">Superdesign 会启动并行任务，在右侧的画布上生成多个线框图选项。</w:t>
      </w:r>
    </w:p>
    <w:p>
      <w:pPr>
        <w:numPr>
          <w:ilvl w:val="0"/>
          <w:numId w:val="1016"/>
        </w:numPr>
        <w:pStyle w:val="Compact"/>
      </w:pPr>
      <w:r>
        <w:t xml:space="preserve">选择你喜欢的一个，然后点击“使用反馈进行迭代”。</w:t>
      </w:r>
    </w:p>
    <w:p>
      <w:pPr>
        <w:numPr>
          <w:ilvl w:val="0"/>
          <w:numId w:val="1016"/>
        </w:numPr>
        <w:pStyle w:val="Compact"/>
      </w:pPr>
      <w:r>
        <w:t xml:space="preserve">给出新的反馈，比如“很好，现在基于这个布局构建一个高保真模型”。</w:t>
      </w:r>
    </w:p>
    <w:p>
      <w:pPr>
        <w:numPr>
          <w:ilvl w:val="0"/>
          <w:numId w:val="1016"/>
        </w:numPr>
        <w:pStyle w:val="Compact"/>
      </w:pPr>
      <w:r>
        <w:t xml:space="preserve">它会再次并行生成多个精美的高保真设计。</w:t>
      </w:r>
    </w:p>
    <w:p>
      <w:pPr>
        <w:pStyle w:val="FirstParagraph"/>
      </w:pPr>
      <w:r>
        <w:t xml:space="preserve">一旦你满意了，你可以点击“复制提示”，它会把这个设计的完整代码（HTML/CSS）和上下文复制下来，然后你就可以粘贴到 Cursor 或 Claude Code 中，让它在你的实际项目中实现这个组件。</w:t>
      </w:r>
    </w:p>
    <w:p>
      <w:pPr>
        <w:pStyle w:val="BodyText"/>
      </w:pPr>
      <w:r>
        <w:t xml:space="preserve">这个项目是开源的，你可以在 GitHub 上找到它并自己尝试。我也会把视频中用到的所有提示都分享到我的社区</w:t>
      </w:r>
      <w:r>
        <w:t xml:space="preserve"> </w:t>
      </w:r>
      <w:r>
        <w:rPr>
          <w:bCs/>
          <w:b/>
        </w:rPr>
        <w:t xml:space="preserve">AI Builder Club</w:t>
      </w:r>
      <w:r>
        <w:t xml:space="preserve"> </w:t>
      </w:r>
      <w:r>
        <w:t xml:space="preserve">中。这是一个我正在建设的社区，汇集了顶尖的 AI 构建者，我们分享在 AI 编程和构建大型语言模型应用方面的技巧和工作流。</w:t>
      </w:r>
    </w:p>
    <w:p>
      <w:pPr>
        <w:pStyle w:val="BodyText"/>
      </w:pPr>
      <w:r>
        <w:t xml:space="preserve">如果你想加入，链接也在下方。感谢观看，我们下次再见！</w:t>
      </w:r>
    </w:p>
    <w:bookmarkEnd w:id="56"/>
    <w:bookmarkEnd w:id="57"/>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2025-06-27T07:08:42Z</dcterms:created>
  <dcterms:modified xsi:type="dcterms:W3CDTF">2025-06-27T07:08:42Z</dcterms:modified>
</cp:coreProperties>
</file>

<file path=docProps/custom.xml><?xml version="1.0" encoding="utf-8"?>
<Properties xmlns="http://schemas.openxmlformats.org/officeDocument/2006/custom-properties" xmlns:vt="http://schemas.openxmlformats.org/officeDocument/2006/docPropsVTypes"/>
</file>