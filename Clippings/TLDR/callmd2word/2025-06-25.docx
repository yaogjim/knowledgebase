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0.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9.png" ContentType="image/png"/>
  <Override PartName="/word/media/image8.png" ContentType="image/png"/>
  <Override PartName="/word/media/image11.png" ContentType="image/png"/>
  <Override PartName="/word/media/image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readitlater-18-15-02"/>
    <w:p>
      <w:pPr>
        <w:pStyle w:val="Heading1"/>
      </w:pPr>
      <w:r>
        <w:t xml:space="preserve">ReadItLater 18-15-02</w:t>
      </w:r>
    </w:p>
    <w:p>
      <w:pPr>
        <w:pStyle w:val="FirstParagraph"/>
      </w:pPr>
      <w:r>
        <w:t xml:space="preserve">大家好，我是 Paul。我是 Browserbase 的创始人，我痴迷于浏览器，尤其是一种特定类型的浏览器——无头浏览器（headless browsers）。</w:t>
      </w:r>
    </w:p>
    <w:p>
      <w:pPr>
        <w:pStyle w:val="BodyText"/>
      </w:pPr>
      <w:r>
        <w:t xml:space="preserve">我今天来这里是想谈谈“浏览器就是你所需要的一切”（The Browser is all you need）。不是 Attention，不是 MCP，而是浏览器。或者更具体地说，是浏览器 MCP 服务器。</w:t>
      </w:r>
    </w:p>
    <w:bookmarkStart w:id="20" w:name="浏览器连接-ai-与传统互联网的桥梁"/>
    <w:p>
      <w:pPr>
        <w:pStyle w:val="Heading3"/>
      </w:pPr>
      <w:r>
        <w:t xml:space="preserve">浏览器——连接 AI 与传统互联网的桥梁</w:t>
      </w:r>
    </w:p>
    <w:p>
      <w:pPr>
        <w:pStyle w:val="FirstParagraph"/>
      </w:pPr>
      <w:r>
        <w:t xml:space="preserve">首先，简单介绍一下 Browserbase。自己搭建浏览器基础设施会非常混乱，而且经常出问题。而通过 Browserbase，你可以在云端轻松运行成千上万个无头浏览器，并进行控制。</w:t>
      </w:r>
    </w:p>
    <w:p>
      <w:pPr>
        <w:pStyle w:val="BodyText"/>
      </w:pPr>
      <w:r>
        <w:t xml:space="preserve">你可能会问，为什么我需要一个浏览器？因为每个 AI 代理都需要一个网页浏览器。这是我这次演讲的重点。</w:t>
      </w:r>
    </w:p>
    <w:p>
      <w:pPr>
        <w:pStyle w:val="BodyText"/>
      </w:pPr>
      <w:r>
        <w:t xml:space="preserve">我认为有两个世界：AI 代理（AI Agents）和传统互联网（The Legacy Internet）。像车管所（DMV）或者我的理发店，它们短期内不会提供 MCP 服务器或 GraphQL API。如果想让 AI 代理与这些传统互联网服务互动，它们就需要一座桥梁。我坚信，浏览器就是连接 AI 与互联网其他部分的桥梁。</w:t>
      </w:r>
    </w:p>
    <w:p>
      <w:pPr>
        <w:pStyle w:val="BodyText"/>
      </w:pPr>
      <w:r>
        <w:t xml:space="preserve">这指的是那些“不那么性感”的互联网——那些不会得到太多关注的部分。比如，我还没见过有人做一个能自动申报特拉华州特许经营税的代理，尽管这很有用。</w:t>
      </w:r>
    </w:p>
    <w:bookmarkEnd w:id="20"/>
    <w:bookmarkStart w:id="21" w:name="ai-如何控制浏览器"/>
    <w:p>
      <w:pPr>
        <w:pStyle w:val="Heading3"/>
      </w:pPr>
      <w:r>
        <w:t xml:space="preserve">AI 如何控制浏览器？</w:t>
      </w:r>
    </w:p>
    <w:p>
      <w:pPr>
        <w:pStyle w:val="FirstParagraph"/>
      </w:pPr>
      <w:r>
        <w:t xml:space="preserve">现在人们喜欢用各种缩写词，比如 MCP、A2A、OpenAPI。但当这些都不存在时，你只能“直接用网站”。这就像一个经典的智商分布曲线迷因：智商较低和智商极高的人都会说“直接用网站”，而中间的人则在纠结于各种复杂的概念。</w:t>
      </w:r>
    </w:p>
    <w:p>
      <w:pPr>
        <w:pStyle w:val="BodyText"/>
      </w:pPr>
      <w:r>
        <w:t xml:space="preserve">那么，AI 究竟如何控制浏览器呢？主要通过两种方式：网页代理（Web Agents）和浏览器工具（Browser Tools）。</w:t>
      </w:r>
    </w:p>
    <w:p>
      <w:pPr>
        <w:pStyle w:val="BodyText"/>
      </w:pPr>
      <w:r>
        <w:rPr>
          <w:bCs/>
          <w:b/>
        </w:rPr>
        <w:t xml:space="preserve">什么是网页代理？</w:t>
      </w:r>
    </w:p>
    <w:p>
      <w:pPr>
        <w:pStyle w:val="BodyText"/>
      </w:pPr>
      <w:r>
        <w:t xml:space="preserve">网页代理是指让一个模型解析页面的 DOM（HTML 和 CSS），然后生成代码来控制浏览器。</w:t>
      </w:r>
    </w:p>
    <w:p>
      <w:pPr>
        <w:numPr>
          <w:ilvl w:val="0"/>
          <w:numId w:val="1001"/>
        </w:numPr>
        <w:pStyle w:val="Compact"/>
      </w:pPr>
      <w:r>
        <w:t xml:space="preserve">早期的例子有 WebVoyager，它通过截图和思维链（Chain of Thought）提示来进行操作。</w:t>
      </w:r>
    </w:p>
    <w:p>
      <w:pPr>
        <w:numPr>
          <w:ilvl w:val="0"/>
          <w:numId w:val="1001"/>
        </w:numPr>
        <w:pStyle w:val="Compact"/>
      </w:pPr>
      <w:r>
        <w:t xml:space="preserve">其他例子包括 Adept、OpenAI 的 Operator、Proxy by Convergence 和 HCompany。</w:t>
      </w:r>
    </w:p>
    <w:p>
      <w:pPr>
        <w:pStyle w:val="FirstParagraph"/>
      </w:pPr>
      <w:r>
        <w:t xml:space="preserve">目前，网页代理主要分为两类：</w:t>
      </w:r>
    </w:p>
    <w:p>
      <w:pPr>
        <w:numPr>
          <w:ilvl w:val="0"/>
          <w:numId w:val="1002"/>
        </w:numPr>
        <w:pStyle w:val="Compact"/>
      </w:pPr>
      <w:r>
        <w:rPr>
          <w:bCs/>
          <w:b/>
        </w:rPr>
        <w:t xml:space="preserve">视觉网页代理 (Vision Web Agents)</w:t>
      </w:r>
      <w:r>
        <w:t xml:space="preserve">：</w:t>
      </w:r>
    </w:p>
    <w:p>
      <w:pPr>
        <w:numPr>
          <w:ilvl w:val="1"/>
          <w:numId w:val="1003"/>
        </w:numPr>
        <w:pStyle w:val="Compact"/>
      </w:pPr>
      <w:r>
        <w:t xml:space="preserve">主要使用</w:t>
      </w:r>
      <w:r>
        <w:rPr>
          <w:bCs/>
          <w:b/>
        </w:rPr>
        <w:t xml:space="preserve">截图</w:t>
      </w:r>
      <w:r>
        <w:t xml:space="preserve">作为模型的上下文。</w:t>
      </w:r>
    </w:p>
    <w:p>
      <w:pPr>
        <w:numPr>
          <w:ilvl w:val="1"/>
          <w:numId w:val="1003"/>
        </w:numPr>
        <w:pStyle w:val="Compact"/>
      </w:pPr>
      <w:r>
        <w:t xml:space="preserve">通过在截图上做标记来提示目标元素。</w:t>
      </w:r>
    </w:p>
    <w:p>
      <w:pPr>
        <w:numPr>
          <w:ilvl w:val="1"/>
          <w:numId w:val="1003"/>
        </w:numPr>
        <w:pStyle w:val="Compact"/>
      </w:pPr>
      <w:r>
        <w:t xml:space="preserve">更适合 DOM 结构非常复杂的页面。</w:t>
      </w:r>
    </w:p>
    <w:p>
      <w:pPr>
        <w:numPr>
          <w:ilvl w:val="0"/>
          <w:numId w:val="1002"/>
        </w:numPr>
        <w:pStyle w:val="Compact"/>
      </w:pPr>
      <w:r>
        <w:rPr>
          <w:bCs/>
          <w:b/>
        </w:rPr>
        <w:t xml:space="preserve">文本网页代理 (Text Web Agents)</w:t>
      </w:r>
      <w:r>
        <w:t xml:space="preserve">：</w:t>
      </w:r>
    </w:p>
    <w:p>
      <w:pPr>
        <w:numPr>
          <w:ilvl w:val="1"/>
          <w:numId w:val="1004"/>
        </w:numPr>
        <w:pStyle w:val="Compact"/>
      </w:pPr>
      <w:r>
        <w:t xml:space="preserve">主要使用</w:t>
      </w:r>
      <w:r>
        <w:t xml:space="preserve"> </w:t>
      </w:r>
      <w:r>
        <w:rPr>
          <w:bCs/>
          <w:b/>
        </w:rPr>
        <w:t xml:space="preserve">HTML</w:t>
      </w:r>
      <w:r>
        <w:t xml:space="preserve">作为模型的上下文。</w:t>
      </w:r>
    </w:p>
    <w:p>
      <w:pPr>
        <w:numPr>
          <w:ilvl w:val="1"/>
          <w:numId w:val="1004"/>
        </w:numPr>
        <w:pStyle w:val="Compact"/>
      </w:pPr>
      <w:r>
        <w:t xml:space="preserve">使用</w:t>
      </w:r>
      <w:r>
        <w:t xml:space="preserve"> </w:t>
      </w:r>
      <w:r>
        <w:rPr>
          <w:bCs/>
          <w:b/>
        </w:rPr>
        <w:t xml:space="preserve">XPaths</w:t>
      </w:r>
      <w:r>
        <w:t xml:space="preserve"> </w:t>
      </w:r>
      <w:r>
        <w:t xml:space="preserve">或</w:t>
      </w:r>
      <w:r>
        <w:t xml:space="preserve"> </w:t>
      </w:r>
      <w:r>
        <w:rPr>
          <w:bCs/>
          <w:b/>
        </w:rPr>
        <w:t xml:space="preserve">Playwright 代码</w:t>
      </w:r>
      <w:r>
        <w:t xml:space="preserve">来定位目标元素。</w:t>
      </w:r>
    </w:p>
    <w:p>
      <w:pPr>
        <w:numPr>
          <w:ilvl w:val="1"/>
          <w:numId w:val="1004"/>
        </w:numPr>
        <w:pStyle w:val="Compact"/>
      </w:pPr>
      <w:r>
        <w:t xml:space="preserve">如果页面不变，输出更容易复用。</w:t>
      </w:r>
    </w:p>
    <w:p>
      <w:pPr>
        <w:pStyle w:val="FirstParagraph"/>
      </w:pPr>
      <w:r>
        <w:t xml:space="preserve">现在，我们还看到了计算机使用模型（Computer-Use Models）的兴起，它们在 UI 任务和网页轨迹上进行训练，这是该领域的下一步发展。</w:t>
      </w:r>
    </w:p>
    <w:bookmarkEnd w:id="21"/>
    <w:bookmarkStart w:id="22" w:name="网页代理-vs-浏览器工具"/>
    <w:p>
      <w:pPr>
        <w:pStyle w:val="Heading3"/>
      </w:pPr>
      <w:r>
        <w:t xml:space="preserve">网页代理 vs. 浏览器工具</w:t>
      </w:r>
    </w:p>
    <w:p>
      <w:pPr>
        <w:pStyle w:val="FirstParagraph"/>
      </w:pPr>
      <w:r>
        <w:t xml:space="preserve">你需要分清自己想要的是网页代理还是浏览器工具。</w:t>
      </w:r>
    </w:p>
    <w:p>
      <w:pPr>
        <w:numPr>
          <w:ilvl w:val="0"/>
          <w:numId w:val="1005"/>
        </w:numPr>
      </w:pPr>
      <w:r>
        <w:rPr>
          <w:bCs/>
          <w:b/>
        </w:rPr>
        <w:t xml:space="preserve">网页代理 (Web Agents)</w:t>
      </w:r>
      <w:r>
        <w:t xml:space="preserve">：</w:t>
      </w:r>
    </w:p>
    <w:p>
      <w:pPr>
        <w:numPr>
          <w:ilvl w:val="1"/>
          <w:numId w:val="1006"/>
        </w:numPr>
        <w:pStyle w:val="Compact"/>
      </w:pPr>
      <w:r>
        <w:rPr>
          <w:bCs/>
          <w:b/>
        </w:rPr>
        <w:t xml:space="preserve">一个提示 -&gt; 多个动作</w:t>
      </w:r>
      <w:r>
        <w:t xml:space="preserve">。</w:t>
      </w:r>
    </w:p>
    <w:p>
      <w:pPr>
        <w:numPr>
          <w:ilvl w:val="1"/>
          <w:numId w:val="1006"/>
        </w:numPr>
        <w:pStyle w:val="Compact"/>
      </w:pPr>
      <w:r>
        <w:t xml:space="preserve">推理过程与代理本身紧密耦合。</w:t>
      </w:r>
    </w:p>
    <w:p>
      <w:pPr>
        <w:numPr>
          <w:ilvl w:val="1"/>
          <w:numId w:val="1006"/>
        </w:numPr>
        <w:pStyle w:val="Compact"/>
      </w:pPr>
      <w:r>
        <w:t xml:space="preserve">确定性较低。</w:t>
      </w:r>
    </w:p>
    <w:p>
      <w:pPr>
        <w:numPr>
          <w:ilvl w:val="1"/>
          <w:numId w:val="1006"/>
        </w:numPr>
        <w:pStyle w:val="Compact"/>
      </w:pPr>
      <w:r>
        <w:t xml:space="preserve">例子：OpenAI 的 Operator。</w:t>
      </w:r>
    </w:p>
    <w:p>
      <w:pPr>
        <w:numPr>
          <w:ilvl w:val="0"/>
          <w:numId w:val="1005"/>
        </w:numPr>
      </w:pPr>
      <w:r>
        <w:rPr>
          <w:bCs/>
          <w:b/>
        </w:rPr>
        <w:t xml:space="preserve">浏览器工具 (Browser Tools)</w:t>
      </w:r>
      <w:r>
        <w:t xml:space="preserve">：</w:t>
      </w:r>
    </w:p>
    <w:p>
      <w:pPr>
        <w:numPr>
          <w:ilvl w:val="1"/>
          <w:numId w:val="1007"/>
        </w:numPr>
        <w:pStyle w:val="Compact"/>
      </w:pPr>
      <w:r>
        <w:rPr>
          <w:bCs/>
          <w:b/>
        </w:rPr>
        <w:t xml:space="preserve">一个提示 -&gt; 一个动作</w:t>
      </w:r>
      <w:r>
        <w:t xml:space="preserve">。</w:t>
      </w:r>
    </w:p>
    <w:p>
      <w:pPr>
        <w:numPr>
          <w:ilvl w:val="1"/>
          <w:numId w:val="1007"/>
        </w:numPr>
        <w:pStyle w:val="Compact"/>
      </w:pPr>
      <w:r>
        <w:t xml:space="preserve">推理过程由调用工具的代理来控制。</w:t>
      </w:r>
    </w:p>
    <w:p>
      <w:pPr>
        <w:numPr>
          <w:ilvl w:val="1"/>
          <w:numId w:val="1007"/>
        </w:numPr>
        <w:pStyle w:val="Compact"/>
      </w:pPr>
      <w:r>
        <w:t xml:space="preserve">确定性更高。</w:t>
      </w:r>
    </w:p>
    <w:p>
      <w:pPr>
        <w:numPr>
          <w:ilvl w:val="1"/>
          <w:numId w:val="1007"/>
        </w:numPr>
        <w:pStyle w:val="Compact"/>
      </w:pPr>
      <w:r>
        <w:t xml:space="preserve">例子：Browserbase 的 Stagehand。</w:t>
      </w:r>
    </w:p>
    <w:p>
      <w:pPr>
        <w:pStyle w:val="FirstParagraph"/>
      </w:pPr>
      <w:r>
        <w:t xml:space="preserve">我坚信，你的 AI 代理需要的是一个</w:t>
      </w:r>
      <w:r>
        <w:rPr>
          <w:bCs/>
          <w:b/>
        </w:rPr>
        <w:t xml:space="preserve">浏览器工具</w:t>
      </w:r>
      <w:r>
        <w:t xml:space="preserve">。</w:t>
      </w:r>
    </w:p>
    <w:bookmarkEnd w:id="22"/>
    <w:bookmarkStart w:id="23" w:name="mcp-服务器垂直-vs-水平"/>
    <w:p>
      <w:pPr>
        <w:pStyle w:val="Heading3"/>
      </w:pPr>
      <w:r>
        <w:t xml:space="preserve">MCP 服务器：垂直 vs. 水平</w:t>
      </w:r>
    </w:p>
    <w:p>
      <w:pPr>
        <w:pStyle w:val="FirstParagraph"/>
      </w:pPr>
      <w:r>
        <w:t xml:space="preserve">在考虑 MCP（Model, Controller, Primitives）服务器时，也需要区分两种类型：</w:t>
      </w:r>
    </w:p>
    <w:p>
      <w:pPr>
        <w:numPr>
          <w:ilvl w:val="0"/>
          <w:numId w:val="1008"/>
        </w:numPr>
      </w:pPr>
      <w:r>
        <w:rPr>
          <w:bCs/>
          <w:b/>
        </w:rPr>
        <w:t xml:space="preserve">垂直服务器 (Vertical Server)</w:t>
      </w:r>
      <w:r>
        <w:t xml:space="preserve">：</w:t>
      </w:r>
    </w:p>
    <w:p>
      <w:pPr>
        <w:numPr>
          <w:ilvl w:val="1"/>
          <w:numId w:val="1009"/>
        </w:numPr>
        <w:pStyle w:val="Compact"/>
      </w:pPr>
      <w:r>
        <w:t xml:space="preserve">与下游的某个特定服务</w:t>
      </w:r>
      <w:r>
        <w:rPr>
          <w:bCs/>
          <w:b/>
        </w:rPr>
        <w:t xml:space="preserve">紧密耦合</w:t>
      </w:r>
      <w:r>
        <w:t xml:space="preserve">。</w:t>
      </w:r>
    </w:p>
    <w:p>
      <w:pPr>
        <w:numPr>
          <w:ilvl w:val="1"/>
          <w:numId w:val="1009"/>
        </w:numPr>
        <w:pStyle w:val="Compact"/>
      </w:pPr>
      <w:r>
        <w:t xml:space="preserve">专注于管理该特定服务。</w:t>
      </w:r>
    </w:p>
    <w:p>
      <w:pPr>
        <w:numPr>
          <w:ilvl w:val="1"/>
          <w:numId w:val="1009"/>
        </w:numPr>
        <w:pStyle w:val="Compact"/>
      </w:pPr>
      <w:r>
        <w:t xml:space="preserve">例子：Linear MCP、Google Workspace MCP。</w:t>
      </w:r>
    </w:p>
    <w:p>
      <w:pPr>
        <w:numPr>
          <w:ilvl w:val="0"/>
          <w:numId w:val="1008"/>
        </w:numPr>
      </w:pPr>
      <w:r>
        <w:rPr>
          <w:bCs/>
          <w:b/>
        </w:rPr>
        <w:t xml:space="preserve">水平服务器 (Horizontal Server)</w:t>
      </w:r>
      <w:r>
        <w:t xml:space="preserve">：</w:t>
      </w:r>
    </w:p>
    <w:p>
      <w:pPr>
        <w:numPr>
          <w:ilvl w:val="1"/>
          <w:numId w:val="1010"/>
        </w:numPr>
        <w:pStyle w:val="Compact"/>
      </w:pPr>
      <w:r>
        <w:t xml:space="preserve">为代理提供</w:t>
      </w:r>
      <w:r>
        <w:rPr>
          <w:bCs/>
          <w:b/>
        </w:rPr>
        <w:t xml:space="preserve">通用能力</w:t>
      </w:r>
      <w:r>
        <w:t xml:space="preserve">。</w:t>
      </w:r>
    </w:p>
    <w:p>
      <w:pPr>
        <w:numPr>
          <w:ilvl w:val="1"/>
          <w:numId w:val="1010"/>
        </w:numPr>
        <w:pStyle w:val="Compact"/>
      </w:pPr>
      <w:r>
        <w:t xml:space="preserve">可用于多种类型的任务。</w:t>
      </w:r>
    </w:p>
    <w:p>
      <w:pPr>
        <w:numPr>
          <w:ilvl w:val="1"/>
          <w:numId w:val="1010"/>
        </w:numPr>
        <w:pStyle w:val="Compact"/>
      </w:pPr>
      <w:r>
        <w:t xml:space="preserve">例子：邮件（Resend）、</w:t>
      </w:r>
      <w:r>
        <w:rPr>
          <w:bCs/>
          <w:b/>
        </w:rPr>
        <w:t xml:space="preserve">浏览（Browserbase）</w:t>
      </w:r>
      <w:r>
        <w:t xml:space="preserve">、支付（Stripe）。</w:t>
      </w:r>
    </w:p>
    <w:p>
      <w:pPr>
        <w:pStyle w:val="FirstParagraph"/>
      </w:pPr>
      <w:r>
        <w:t xml:space="preserve">对于浏览这个场景，我们将其视为一个水平 MCP 服务器。它暴露的是通用原语，比如“在页面上点击一个按钮”。这个页面可能是任何网站，因此，一个水平服务器就有可能实现整个网络的自动化。</w:t>
      </w:r>
    </w:p>
    <w:bookmarkEnd w:id="23"/>
    <w:bookmarkStart w:id="24" w:name="重要的考量"/>
    <w:p>
      <w:pPr>
        <w:pStyle w:val="Heading3"/>
      </w:pPr>
      <w:r>
        <w:t xml:space="preserve">重要的考量</w:t>
      </w:r>
    </w:p>
    <w:p>
      <w:pPr>
        <w:numPr>
          <w:ilvl w:val="0"/>
          <w:numId w:val="1011"/>
        </w:numPr>
      </w:pPr>
      <w:r>
        <w:rPr>
          <w:bCs/>
          <w:b/>
        </w:rPr>
        <w:t xml:space="preserve">合规性 (Compliance)</w:t>
      </w:r>
    </w:p>
    <w:p>
      <w:pPr>
        <w:numPr>
          <w:ilvl w:val="1"/>
          <w:numId w:val="1012"/>
        </w:numPr>
        <w:pStyle w:val="Compact"/>
      </w:pPr>
      <w:r>
        <w:t xml:space="preserve">MCP 服务器需要通过合规性审查。</w:t>
      </w:r>
    </w:p>
    <w:p>
      <w:pPr>
        <w:numPr>
          <w:ilvl w:val="1"/>
          <w:numId w:val="1012"/>
        </w:numPr>
        <w:pStyle w:val="Compact"/>
      </w:pPr>
      <w:r>
        <w:t xml:space="preserve">动态工具发现对 CSO（首席安全官）来说风险很高，因为你很难控制代理能访问哪些工具。</w:t>
      </w:r>
    </w:p>
    <w:p>
      <w:pPr>
        <w:numPr>
          <w:ilvl w:val="1"/>
          <w:numId w:val="1012"/>
        </w:numPr>
        <w:pStyle w:val="Compact"/>
      </w:pPr>
      <w:r>
        <w:t xml:space="preserve">为每个垂直 MCP 服务器获取批准会很困难。相比之下，批准一个浏览器 MCP 服务器，就相当于批准了 10 个垂直 MCP 服务器。</w:t>
      </w:r>
    </w:p>
    <w:p>
      <w:pPr>
        <w:numPr>
          <w:ilvl w:val="0"/>
          <w:numId w:val="1011"/>
        </w:numPr>
      </w:pPr>
      <w:r>
        <w:rPr>
          <w:bCs/>
          <w:b/>
        </w:rPr>
        <w:t xml:space="preserve">评估 (Evals)</w:t>
      </w:r>
    </w:p>
    <w:p>
      <w:pPr>
        <w:numPr>
          <w:ilvl w:val="1"/>
          <w:numId w:val="1013"/>
        </w:numPr>
        <w:pStyle w:val="Compact"/>
      </w:pPr>
      <w:r>
        <w:t xml:space="preserve">大多数公开的“基准测试”都是</w:t>
      </w:r>
      <w:r>
        <w:rPr>
          <w:bCs/>
          <w:b/>
        </w:rPr>
        <w:t xml:space="preserve">假新闻</w:t>
      </w:r>
      <w:r>
        <w:t xml:space="preserve">，尤其当发布基准测试的公司同时也在给自己排名时。</w:t>
      </w:r>
    </w:p>
    <w:p>
      <w:pPr>
        <w:numPr>
          <w:ilvl w:val="1"/>
          <w:numId w:val="1013"/>
        </w:numPr>
        <w:pStyle w:val="Compact"/>
      </w:pPr>
      <w:r>
        <w:t xml:space="preserve">你需要建立自己的评估体系。</w:t>
      </w:r>
    </w:p>
    <w:p>
      <w:pPr>
        <w:numPr>
          <w:ilvl w:val="1"/>
          <w:numId w:val="1013"/>
        </w:numPr>
        <w:pStyle w:val="Compact"/>
      </w:pPr>
      <w:r>
        <w:t xml:space="preserve">模型在不同任务上的表现差异很大，你需要通过自己的评估来找到最适合你特定任务的模型。</w:t>
      </w:r>
    </w:p>
    <w:p>
      <w:pPr>
        <w:numPr>
          <w:ilvl w:val="0"/>
          <w:numId w:val="1011"/>
        </w:numPr>
      </w:pPr>
      <w:r>
        <w:rPr>
          <w:bCs/>
          <w:b/>
        </w:rPr>
        <w:t xml:space="preserve">可观察性 (Observability)</w:t>
      </w:r>
    </w:p>
    <w:p>
      <w:pPr>
        <w:numPr>
          <w:ilvl w:val="1"/>
          <w:numId w:val="1014"/>
        </w:numPr>
        <w:pStyle w:val="Compact"/>
      </w:pPr>
      <w:r>
        <w:t xml:space="preserve">你需要能够看到 AI 代理在浏览器里到底做了什么。日志不等于实际的浏览器状态。</w:t>
      </w:r>
    </w:p>
    <w:p>
      <w:pPr>
        <w:numPr>
          <w:ilvl w:val="1"/>
          <w:numId w:val="1014"/>
        </w:numPr>
        <w:pStyle w:val="Compact"/>
      </w:pPr>
      <w:r>
        <w:t xml:space="preserve">你需要</w:t>
      </w:r>
      <w:r>
        <w:rPr>
          <w:bCs/>
          <w:b/>
        </w:rPr>
        <w:t xml:space="preserve">人在环路 (Human in the loop)</w:t>
      </w:r>
      <w:r>
        <w:t xml:space="preserve"> </w:t>
      </w:r>
      <w:r>
        <w:t xml:space="preserve">的流程。</w:t>
      </w:r>
    </w:p>
    <w:p>
      <w:pPr>
        <w:numPr>
          <w:ilvl w:val="1"/>
          <w:numId w:val="1014"/>
        </w:numPr>
        <w:pStyle w:val="Compact"/>
      </w:pPr>
      <w:r>
        <w:t xml:space="preserve">需要有</w:t>
      </w:r>
      <w:r>
        <w:rPr>
          <w:bCs/>
          <w:b/>
        </w:rPr>
        <w:t xml:space="preserve">接管模式 (Takeover mode)</w:t>
      </w:r>
      <w:r>
        <w:t xml:space="preserve">。</w:t>
      </w:r>
    </w:p>
    <w:bookmarkEnd w:id="24"/>
    <w:bookmarkStart w:id="25" w:name="总结"/>
    <w:p>
      <w:pPr>
        <w:pStyle w:val="Heading3"/>
      </w:pPr>
      <w:r>
        <w:t xml:space="preserve">总结</w:t>
      </w:r>
    </w:p>
    <w:p>
      <w:pPr>
        <w:pStyle w:val="FirstParagraph"/>
      </w:pPr>
      <w:r>
        <w:t xml:space="preserve">最终，</w:t>
      </w:r>
      <w:r>
        <w:rPr>
          <w:bCs/>
          <w:b/>
        </w:rPr>
        <w:t xml:space="preserve">浏览器是互联网其余部分的默认 MCP 服务器</w:t>
      </w:r>
      <w:r>
        <w:t xml:space="preserve">。当你想集成的服务没有现成的 API 或 MCP 时，你应该考虑使用浏览器作为最终的集成方案。</w:t>
      </w:r>
    </w:p>
    <w:bookmarkEnd w:id="25"/>
    <w:bookmarkStart w:id="26" w:name="现场演示领养一只狗"/>
    <w:p>
      <w:pPr>
        <w:pStyle w:val="Heading3"/>
      </w:pPr>
      <w:r>
        <w:t xml:space="preserve">现场演示：领养一只狗！</w:t>
      </w:r>
    </w:p>
    <w:p>
      <w:pPr>
        <w:pStyle w:val="FirstParagraph"/>
      </w:pPr>
      <w:r>
        <w:t xml:space="preserve">（演示者切换到代码编辑器和浏览器界面）</w:t>
      </w:r>
    </w:p>
    <w:p>
      <w:pPr>
        <w:pStyle w:val="BodyText"/>
      </w:pPr>
      <w:r>
        <w:t xml:space="preserve">我在 Cursor 编辑器里写了一个提示：</w:t>
      </w:r>
      <w:r>
        <w:t xml:space="preserve"> </w:t>
      </w:r>
      <w:r>
        <w:t xml:space="preserve">“创建一个新的 browserbase会话，导航到</w:t>
      </w:r>
      <w:r>
        <w:t xml:space="preserve"> </w:t>
      </w:r>
      <w:r>
        <w:rPr>
          <w:rStyle w:val="VerbatimChar"/>
        </w:rPr>
        <w:t xml:space="preserve">https://www.sfspca.org</w:t>
      </w:r>
      <w:r>
        <w:t xml:space="preserve">，关掉所有弹窗，然后在旧金山找一只可以领养的狗，最后返回我可以领养这只狗的 URL。”</w:t>
      </w:r>
    </w:p>
    <w:p>
      <w:pPr>
        <w:pStyle w:val="BodyText"/>
      </w:pPr>
      <w:r>
        <w:t xml:space="preserve">（运行代码）</w:t>
      </w:r>
    </w:p>
    <w:p>
      <w:pPr>
        <w:pStyle w:val="BodyText"/>
      </w:pPr>
      <w:r>
        <w:t xml:space="preserve">我们可以看到，它正在调用我们的 MCP 工具。首先，它创建了一个会话，然后导航到了 SF SPCA 的网站。它识别并关闭了弹出的广告窗口，然后继续浏览页面，找到了狗的领养页面，并返回了“Zoe”这只狗的领养链接。</w:t>
      </w:r>
    </w:p>
    <w:p>
      <w:pPr>
        <w:pStyle w:val="BodyText"/>
      </w:pPr>
      <w:r>
        <w:t xml:space="preserve">这个例子说明，当你在进行网页自动化时，会遇到各种意想不到的情况，比如弹窗。你需要一个能够根据页面变化做出反应的 AI 代理。最重要的，是解决那些看似“无聊”但实际存在的问题。我们的客户不仅仅是 Perplexity 这样的科技公司，也有一家成立了 55 年的乳制品运输公司，他们今年才第一次雇佣工程师，而他们做的第一件事就是用 Browserbase 来自动化一个非常痛苦的运营工作流。</w:t>
      </w:r>
    </w:p>
    <w:bookmarkEnd w:id="26"/>
    <w:bookmarkStart w:id="27" w:name="问答环节"/>
    <w:p>
      <w:pPr>
        <w:pStyle w:val="Heading3"/>
      </w:pPr>
      <w:r>
        <w:t xml:space="preserve">问答环节</w:t>
      </w:r>
    </w:p>
    <w:p>
      <w:pPr>
        <w:pStyle w:val="FirstParagraph"/>
      </w:pPr>
      <w:r>
        <w:rPr>
          <w:bCs/>
          <w:b/>
        </w:rPr>
        <w:t xml:space="preserve">问：你们在导航时使用特定的模型吗？</w:t>
      </w:r>
    </w:p>
    <w:p>
      <w:pPr>
        <w:pStyle w:val="BodyText"/>
      </w:pPr>
      <w:r>
        <w:t xml:space="preserve">答：我们是模型无关的（model-agnostic）。Browserbase 提供的是运行无头浏览器的基础设施以及框架和工具，比如我们的 MCP 服务器和 Stagehand 框架。你自己带来模型。你可以根据具体情况选择不同的模型，比如如果需要处理 HIPAA 数据，你可能会选择支持零数据保留的 OpenAI 模型。我们提供基础设施，你带来模型。</w:t>
      </w:r>
    </w:p>
    <w:p>
      <w:pPr>
        <w:pStyle w:val="BodyText"/>
      </w:pPr>
      <w:r>
        <w:rPr>
          <w:bCs/>
          <w:b/>
        </w:rPr>
        <w:t xml:space="preserve">问：你们如何处理需要人工介入的流程，比如处理敏感的金融数据？</w:t>
      </w:r>
    </w:p>
    <w:p>
      <w:pPr>
        <w:pStyle w:val="BodyText"/>
      </w:pPr>
      <w:r>
        <w:t xml:space="preserve">答：这正是可观察性（Observability）发挥作用的地方。我们不仅提供会话录制功能（可以根据数据敏感性开启或关闭），你还可以将这些录制内容嵌入到面向用户的应用中，向他们展示发生了什么。我们还有一个“实时视图（Live View）”功能，你可以嵌入一个 iframe 来实时查看浏览器中发生的事情。更好的是，如果需要，人类用户可以直接在这个实时视图中点击和输入，实现“接管模式”。所以它不仅是浏览器自动化，也可以是浏览器协同驾驶（co-pilot）。</w:t>
      </w:r>
    </w:p>
    <w:p>
      <w:pPr>
        <w:pStyle w:val="BodyText"/>
      </w:pPr>
      <w:r>
        <w:rPr>
          <w:bCs/>
          <w:b/>
        </w:rPr>
        <w:t xml:space="preserve">问：网站如何通过 CAPTCHA 等方式检测并阻止机器人导航？</w:t>
      </w:r>
    </w:p>
    <w:p>
      <w:pPr>
        <w:pStyle w:val="BodyText"/>
      </w:pPr>
      <w:r>
        <w:t xml:space="preserve">答：CAPTCHA 是个大挑战。过去，CAPTCHA 的目的是阻止所有机器人。但现在有了“好机器人”和“坏机器人”。Browserbase 提供 CAPTCHA 识别和代理服务作为短期解决方案。但我们认为，长期的解决方案是</w:t>
      </w:r>
      <w:r>
        <w:rPr>
          <w:bCs/>
          <w:b/>
        </w:rPr>
        <w:t xml:space="preserve">代理认证（Agent Authentication）</w:t>
      </w:r>
      <w:r>
        <w:t xml:space="preserve">。大多数 CAPTCHA 出现在登录环节。一旦登录，网站就知道代理是代表谁在操作。我们建议客户首先要成为互联网的好公民，遵守</w:t>
      </w:r>
      <w:r>
        <w:t xml:space="preserve"> </w:t>
      </w:r>
      <w:r>
        <w:rPr>
          <w:rStyle w:val="VerbatimChar"/>
        </w:rPr>
        <w:t xml:space="preserve">robots.txt</w:t>
      </w:r>
      <w:r>
        <w:t xml:space="preserve"> </w:t>
      </w:r>
      <w:r>
        <w:t xml:space="preserve">规则。如果你违反规则，最终总会被封禁。我们的目标是帮助用户解决那些简单的问题，而不是做违规或不道德的事情。</w:t>
      </w:r>
    </w:p>
    <w:p>
      <w:r>
        <w:pict>
          <v:rect style="width:0;height:1.5pt" o:hralign="center" o:hrstd="t" o:hr="t"/>
        </w:pict>
      </w:r>
    </w:p>
    <w:bookmarkEnd w:id="27"/>
    <w:bookmarkEnd w:id="28"/>
    <w:bookmarkStart w:id="37" w:name="readitlater-18-15-23"/>
    <w:p>
      <w:pPr>
        <w:pStyle w:val="Heading1"/>
      </w:pPr>
      <w:r>
        <w:t xml:space="preserve">ReadItLater 18-15-23</w:t>
      </w:r>
    </w:p>
    <w:p>
      <w:pPr>
        <w:pStyle w:val="FirstParagraph"/>
      </w:pPr>
      <w:r>
        <w:t xml:space="preserve">好的，这是 Andrej Karpathy 的演讲《软件正在（再次）改变》的简体中文语音文字稿。</w:t>
      </w:r>
    </w:p>
    <w:p>
      <w:r>
        <w:pict>
          <v:rect style="width:0;height:1.5pt" o:hralign="center" o:hrstd="t" o:hr="t"/>
        </w:pict>
      </w:r>
    </w:p>
    <w:bookmarkStart w:id="29" w:name="开场软件正在再次改变"/>
    <w:p>
      <w:pPr>
        <w:pStyle w:val="Heading3"/>
      </w:pPr>
      <w:r>
        <w:t xml:space="preserve">开场：软件正在再次改变</w:t>
      </w:r>
    </w:p>
    <w:p>
      <w:pPr>
        <w:pStyle w:val="FirstParagraph"/>
      </w:pPr>
      <w:r>
        <w:t xml:space="preserve">大家好！哇，现场来了这么多人。</w:t>
      </w:r>
    </w:p>
    <w:p>
      <w:pPr>
        <w:pStyle w:val="BodyText"/>
      </w:pPr>
      <w:r>
        <w:t xml:space="preserve">今天我很高兴能在这里和大家聊一聊人工智能时代的软件。我听说在座的很多都是学生，比如本科生、硕士生、博士生等等，你们即将进入这个行业。我认为，现在绝对是进入这个行业的一个极其独特和有趣的时刻。</w:t>
      </w:r>
    </w:p>
    <w:p>
      <w:pPr>
        <w:pStyle w:val="BodyText"/>
      </w:pPr>
      <w:r>
        <w:t xml:space="preserve">根本原因在于，软件正在再次发生改变。我之所以说“再次”，是因为我以前其实做过这个主题的演讲。但问题是，软件一直在变，所以我总有大量的新材料来创作新的演讲。而且我认为这次的改变是相当根本的。</w:t>
      </w:r>
    </w:p>
    <w:p>
      <w:pPr>
        <w:pStyle w:val="BodyText"/>
      </w:pPr>
      <w:r>
        <w:t xml:space="preserve">粗略地说，软件在过去 70 年里，在如此根本的层面上并没有太大变化。但在最近几年里，它迅速地改变了大约两次。因此，有巨量的工作等着我们去做，有巨量的软件需要被编写和重写。</w:t>
      </w:r>
    </w:p>
    <w:bookmarkEnd w:id="29"/>
    <w:bookmarkStart w:id="30" w:name="软件的三个时代10-20-30"/>
    <w:p>
      <w:pPr>
        <w:pStyle w:val="Heading3"/>
      </w:pPr>
      <w:r>
        <w:t xml:space="preserve">软件的三个时代：1.0, 2.0, 3.0</w:t>
      </w:r>
    </w:p>
    <w:p>
      <w:pPr>
        <w:pStyle w:val="FirstParagraph"/>
      </w:pPr>
      <w:r>
        <w:t xml:space="preserve">让我们来看一下软件的版图。这是一个很酷的工具，叫做 “GitHub 地图”，它基本上描绘了所有被编写出来的软件。这些都是给计算机的指令，用于在数字空间执行任务。如果你放大看，会发现这些都是不同类型的代码仓库，包含了所有已被编写的代码。</w:t>
      </w:r>
    </w:p>
    <w:p>
      <w:pPr>
        <w:pStyle w:val="BodyText"/>
      </w:pPr>
      <w:r>
        <w:t xml:space="preserve">几年前，我观察到软件正在发生变化，出现了一种新型的软件。当时我称之为“软件 2.0”。这个想法是说，软件 1.0 是你为计算机编写的代码；而软件 2.0 基本上就是神经网络，特别是神经网络的权重。你不是直接编写这些“代码”，你更像是在调整数据集，然后运行一个优化器来创建神经网络的参数。当时，神经网络还被看作是一种另类的分类器，就像决策树之类的。所以我认为这种框架划分是更合适的。</w:t>
      </w:r>
    </w:p>
    <w:p>
      <w:pPr>
        <w:pStyle w:val="BodyText"/>
      </w:pPr>
      <w:r>
        <w:t xml:space="preserve">现在，我们有了一个相当于软件 2.0 领域的 GitHub，那就是 Hugging Face。它基本上就是软件 2.0 的 GitHub。你也可以在 Model Atlas 上看到所有在那里编写的“代码”的可视化。顺便说一下，中间那个巨大的圆点，是图像生成器 Flux 的参数。每当有人在 Flux 模型之上进行微调，就相当于在这个空间里创建了一个 Git 提交，从而创造出一种不同类型的图像生成器。</w:t>
      </w:r>
    </w:p>
    <w:p>
      <w:pPr>
        <w:pStyle w:val="BodyText"/>
      </w:pPr>
      <w:r>
        <w:t xml:space="preserve">所以，我们有了：</w:t>
      </w:r>
    </w:p>
    <w:p>
      <w:pPr>
        <w:numPr>
          <w:ilvl w:val="0"/>
          <w:numId w:val="1015"/>
        </w:numPr>
        <w:pStyle w:val="Compact"/>
      </w:pPr>
      <w:r>
        <w:rPr>
          <w:bCs/>
          <w:b/>
        </w:rPr>
        <w:t xml:space="preserve">软件 1.0</w:t>
      </w:r>
      <w:r>
        <w:t xml:space="preserve">：编程计算机的计算机代码。</w:t>
      </w:r>
    </w:p>
    <w:p>
      <w:pPr>
        <w:numPr>
          <w:ilvl w:val="0"/>
          <w:numId w:val="1015"/>
        </w:numPr>
        <w:pStyle w:val="Compact"/>
      </w:pPr>
      <w:r>
        <w:rPr>
          <w:bCs/>
          <w:b/>
        </w:rPr>
        <w:t xml:space="preserve">软件 2.0</w:t>
      </w:r>
      <w:r>
        <w:t xml:space="preserve">：编程神经网络的权重。</w:t>
      </w:r>
    </w:p>
    <w:p>
      <w:pPr>
        <w:pStyle w:val="FirstParagraph"/>
      </w:pPr>
      <w:r>
        <w:t xml:space="preserve">一个例子就是 AlexNet，一个图像识别神经网络。到目前为止，我们直到最近才熟悉的神经网络，都像是功能固定的计算机，比如把图像分类。</w:t>
      </w:r>
    </w:p>
    <w:p>
      <w:pPr>
        <w:pStyle w:val="BodyText"/>
      </w:pPr>
      <w:r>
        <w:t xml:space="preserve">而我认为一个相当根本性的变化是，随着大语言模型（LLM）的出现，神经网络变得可编程了。我视其为一种全新的、独特的计算机。因此，在我看来，它值得一个新的称号：</w:t>
      </w:r>
      <w:r>
        <w:rPr>
          <w:bCs/>
          <w:b/>
        </w:rPr>
        <w:t xml:space="preserve">软件 3.0</w:t>
      </w:r>
      <w:r>
        <w:t xml:space="preserve">。</w:t>
      </w:r>
    </w:p>
    <w:p>
      <w:pPr>
        <w:pStyle w:val="BodyText"/>
      </w:pPr>
      <w:r>
        <w:t xml:space="preserve">基本上，你的提示词（prompts）现在就是编程大语言模型的程序。而且，引人注目的是，这些程序是用自然语言（比如英语）编写的。这是一种非常有趣的编程语言。</w:t>
      </w:r>
    </w:p>
    <w:p>
      <w:pPr>
        <w:pStyle w:val="BodyText"/>
      </w:pPr>
      <w:r>
        <w:t xml:space="preserve">总结一下这三者的区别，以情感分类为例：</w:t>
      </w:r>
    </w:p>
    <w:p>
      <w:pPr>
        <w:numPr>
          <w:ilvl w:val="0"/>
          <w:numId w:val="1016"/>
        </w:numPr>
        <w:pStyle w:val="Compact"/>
      </w:pPr>
      <w:r>
        <w:rPr>
          <w:bCs/>
          <w:b/>
        </w:rPr>
        <w:t xml:space="preserve">软件 1.0</w:t>
      </w:r>
      <w:r>
        <w:t xml:space="preserve">：你可以编写一段 Python 代码来做情感分类。</w:t>
      </w:r>
    </w:p>
    <w:p>
      <w:pPr>
        <w:numPr>
          <w:ilvl w:val="0"/>
          <w:numId w:val="1016"/>
        </w:numPr>
        <w:pStyle w:val="Compact"/>
      </w:pPr>
      <w:r>
        <w:rPr>
          <w:bCs/>
          <w:b/>
        </w:rPr>
        <w:t xml:space="preserve">软件 2.0</w:t>
      </w:r>
      <w:r>
        <w:t xml:space="preserve">：你可以训练一个神经网络。</w:t>
      </w:r>
    </w:p>
    <w:p>
      <w:pPr>
        <w:numPr>
          <w:ilvl w:val="0"/>
          <w:numId w:val="1016"/>
        </w:numPr>
        <w:pStyle w:val="Compact"/>
      </w:pPr>
      <w:r>
        <w:rPr>
          <w:bCs/>
          <w:b/>
        </w:rPr>
        <w:t xml:space="preserve">软件 3.0</w:t>
      </w:r>
      <w:r>
        <w:t xml:space="preserve">：你可以给一个大语言模型写提示词。</w:t>
      </w:r>
    </w:p>
    <w:p>
      <w:pPr>
        <w:pStyle w:val="FirstParagraph"/>
      </w:pPr>
      <w:r>
        <w:t xml:space="preserve">所以，我们不仅有了一种新的编程范式，而且令我惊讶的是，它竟然是用我们的母语——英语——来实现的。几年前，当我意识到这一点时，我发了一条推文，它引起了很多人的关注，至今仍是我的置顶推文：令人瞩目的是，我们现在开始用英语来编程计算机了。</w:t>
      </w:r>
    </w:p>
    <w:p>
      <w:pPr>
        <w:pStyle w:val="BodyText"/>
      </w:pPr>
      <w:r>
        <w:t xml:space="preserve">当我在特斯拉研究自动驾驶时，我们试图让汽车自己开动。我当时展示过一张幻灯片，汽车的输入在底部，通过一个软件栈，最终输出方向盘和油门的控制。我当时的观察是，自动驾驶系统里有大量的 C++ 代码（软件 1.0），还有一些用于图像识别的神经网络（软件 2.0）。随着我们不断改进自动驾驶系统，神经网络的能力和规模不断增长，与此同时，大量的 C++ 代码被删除了。许多最初用软件 1.0 编写的功能，被迁移到了软件 2.0。例如，将不同摄像头、不同时间的图像信息拼接起来的工作，后来就由一个神经网络来完成，我们得以删掉大量代码。软件 2.0 的栈，可以说是在名副其实地“吞噬”自动驾驶的软件栈。</w:t>
      </w:r>
    </w:p>
    <w:p>
      <w:pPr>
        <w:pStyle w:val="BodyText"/>
      </w:pPr>
      <w:r>
        <w:t xml:space="preserve">我认为我们正在再次目睹同样的事情。我们有了一种新的软件，它正在吞噬现有的技术栈。我们有了三种完全不同的编程范式。如果你即将进入这个行业，精通所有这三种范式会是一个非常好的主意，因为它们各有优劣。你需要决定某个功能是用 1.0、2.0 还是 3.0 来实现？你是要训练一个神经网络，还是仅仅提示一个大语言模型？这部分功能应该是一段明确的代码吗？我们都需要做出这些决策，并可能需要在这些范式之间流畅地切换。</w:t>
      </w:r>
    </w:p>
    <w:bookmarkEnd w:id="30"/>
    <w:bookmarkStart w:id="31" w:name="大语言模型llm新的计算平台"/>
    <w:p>
      <w:pPr>
        <w:pStyle w:val="Heading3"/>
      </w:pPr>
      <w:r>
        <w:t xml:space="preserve">大语言模型（LLM）：新的计算平台</w:t>
      </w:r>
    </w:p>
    <w:p>
      <w:pPr>
        <w:pStyle w:val="FirstParagraph"/>
      </w:pPr>
      <w:r>
        <w:t xml:space="preserve">现在，我想先谈谈如何理解 LLM 这个新范式，以及它的生态系统是什么样的。这个新计算机是什么？它的生态又是什么样的？</w:t>
      </w:r>
    </w:p>
    <w:p>
      <w:pPr>
        <w:pStyle w:val="BodyText"/>
      </w:pPr>
      <w:r>
        <w:t xml:space="preserve">我想起了吴恩达（Andrew Ng）多年前的一句话，他说：“人工智能是新的电力。” 我确实认为这句话抓住了非常有趣的一点，因为 LLM 的确感觉像是具有公共事业（utility）的属性。像 OpenAI、Gemini、Anthropic 这样的 LLM 实验室，他们投入资本支出（CapEx）来训练模型，这就像是建设电网。然后他们通过 API 将这些智能服务提供给我们，这是运营支出（OpEx），我们通过按百万 token 计费的方式付费。我们对这个 API 的要求也和对公共事业非常相似：低延迟、高正常运行时间、稳定的质量等。</w:t>
      </w:r>
    </w:p>
    <w:p>
      <w:pPr>
        <w:pStyle w:val="BodyText"/>
      </w:pPr>
      <w:r>
        <w:t xml:space="preserve">在电力系统中，你会有转换开关，可以在电网、太阳能、电池或发电机之间切换电源。在 LLM 领域，我们有像 OpenRouter 这样的工具，可以轻松地在不同类型的 LLM 之间切换。因为 LLM 是软件，它们不争夺物理空间，所以同时拥有六个“电力供应商”并随时切换是完全可行的。</w:t>
      </w:r>
    </w:p>
    <w:p>
      <w:pPr>
        <w:pStyle w:val="BodyText"/>
      </w:pPr>
      <w:r>
        <w:t xml:space="preserve">有趣的是，就在前几天，很多 LLM 都宕机了，人们感觉被卡住无法工作。这让我觉得，当最先进的 LLM 宕机时，就好像是世界范围内的“智能断电”，就像电网电压不稳一样。我们对这些模型的依赖越深，地球就变得越“笨”。</w:t>
      </w:r>
    </w:p>
    <w:p>
      <w:pPr>
        <w:pStyle w:val="BodyText"/>
      </w:pPr>
      <w:r>
        <w:t xml:space="preserve">然而，LLM 不仅有公共事业的属性，说它们有晶圆厂（fab）的属性也同样公平。因为构建 LLM 所需的资本支出非常巨大。技术树和研发机密也正在向 LLM 实验室集中。</w:t>
      </w:r>
    </w:p>
    <w:p>
      <w:pPr>
        <w:pStyle w:val="BodyText"/>
      </w:pPr>
      <w:r>
        <w:t xml:space="preserve">但我觉得最有道理的类比是，</w:t>
      </w:r>
      <w:r>
        <w:rPr>
          <w:bCs/>
          <w:b/>
        </w:rPr>
        <w:t xml:space="preserve">LLM 非常像操作系统（Operating System）</w:t>
      </w:r>
      <w:r>
        <w:t xml:space="preserve">。它不仅仅是像水和电一样的商品，它们正日益成为复杂的软件生态系统。有趣的是，整个生态的形态也和操作系统非常相似：你有少数几个闭源提供商，比如 Windows 和 macOS；然后你有一个开源的替代品，比如 Linux。对于 LLM，我们也有几个相互竞争的闭源提供商，而 Llama 生态系统可能是目前最接近于成长为像 Linux 那样的东西。</w:t>
      </w:r>
    </w:p>
    <w:p>
      <w:pPr>
        <w:pStyle w:val="BodyText"/>
      </w:pPr>
      <w:r>
        <w:t xml:space="preserve">当我意识到这一点时，我试着画了一张图。在我看来，LLM 就像一个新的操作系统。</w:t>
      </w:r>
    </w:p>
    <w:p>
      <w:pPr>
        <w:numPr>
          <w:ilvl w:val="0"/>
          <w:numId w:val="1017"/>
        </w:numPr>
        <w:pStyle w:val="Compact"/>
      </w:pPr>
      <w:r>
        <w:rPr>
          <w:bCs/>
          <w:b/>
        </w:rPr>
        <w:t xml:space="preserve">LLM 本身</w:t>
      </w:r>
      <w:r>
        <w:t xml:space="preserve">：就像是 CPU。</w:t>
      </w:r>
    </w:p>
    <w:p>
      <w:pPr>
        <w:numPr>
          <w:ilvl w:val="0"/>
          <w:numId w:val="1017"/>
        </w:numPr>
        <w:pStyle w:val="Compact"/>
      </w:pPr>
      <w:r>
        <w:rPr>
          <w:bCs/>
          <w:b/>
        </w:rPr>
        <w:t xml:space="preserve">上下文窗口</w:t>
      </w:r>
      <w:r>
        <w:t xml:space="preserve">：就像是内存（RAM）。</w:t>
      </w:r>
    </w:p>
    <w:p>
      <w:pPr>
        <w:numPr>
          <w:ilvl w:val="0"/>
          <w:numId w:val="1017"/>
        </w:numPr>
        <w:pStyle w:val="Compact"/>
      </w:pPr>
      <w:r>
        <w:rPr>
          <w:bCs/>
          <w:b/>
        </w:rPr>
        <w:t xml:space="preserve">LLM 的角色</w:t>
      </w:r>
      <w:r>
        <w:t xml:space="preserve">：协调内存和计算，利用各种工具（Tool Use）、多模态能力来解决问题。</w:t>
      </w:r>
    </w:p>
    <w:p>
      <w:pPr>
        <w:pStyle w:val="FirstParagraph"/>
      </w:pPr>
      <w:r>
        <w:t xml:space="preserve">从这个角度看，它真的很像一个操作系统。再举个例子，你想下载一个应用，比如 VS Code，你可以下载 Windows、Linux 或 Mac 版本。同样地，你可以拿一个 LLM 应用，比如 Cursor，让它在 GPT、Claude 或 Gemini 系列上运行，这只是一个下拉菜单的选择。</w:t>
      </w:r>
    </w:p>
    <w:p>
      <w:pPr>
        <w:pStyle w:val="BodyText"/>
      </w:pPr>
      <w:r>
        <w:t xml:space="preserve">还有一个类比让我印象深刻：我们现在仿佛回到了 20 世纪 60 年代。LLM 的计算成本仍然非常高昂，这迫使它们必须集中在云端。我们都只是通过网络与之交互的“瘦客户端”。我们中没有人能完全独占这些计算机，因此采用“分时共享”是合理的，我们每个人都只是云端计算机运行时的一个批次（batch）维度。这和当时计算机的样子非常相似。</w:t>
      </w:r>
    </w:p>
    <w:p>
      <w:pPr>
        <w:pStyle w:val="BodyText"/>
      </w:pPr>
      <w:r>
        <w:t xml:space="preserve">个人计算革命尚未发生，因为它在经济上还不划算。但有些人正在尝试。事实证明，Mac Mini 非常适合运行一些 LLM，因为对于批次为 1 的推理，这完全是内存带宽受限的。这些可能是个人计算的一些早期迹象。</w:t>
      </w:r>
    </w:p>
    <w:p>
      <w:pPr>
        <w:pStyle w:val="BodyText"/>
      </w:pPr>
      <w:r>
        <w:t xml:space="preserve">还有一个我想提的类比是，每当我在文本界面和 ChatGPT 或其他 LLM 交流时，我感觉就像是通过终端在和操作系统对话。一个通用的图形用户界面（GUI）还没有被真正发明出来。</w:t>
      </w:r>
    </w:p>
    <w:bookmarkEnd w:id="31"/>
    <w:bookmarkStart w:id="32" w:name="llm-的独特之处和心理学"/>
    <w:p>
      <w:pPr>
        <w:pStyle w:val="Heading3"/>
      </w:pPr>
      <w:r>
        <w:t xml:space="preserve">LLM 的独特之处和“心理学”</w:t>
      </w:r>
    </w:p>
    <w:p>
      <w:pPr>
        <w:pStyle w:val="FirstParagraph"/>
      </w:pPr>
      <w:r>
        <w:t xml:space="preserve">LLM 与早期计算在某些方面有独特的不同。其中一点让我印象深刻的是，</w:t>
      </w:r>
      <w:r>
        <w:rPr>
          <w:bCs/>
          <w:b/>
        </w:rPr>
        <w:t xml:space="preserve">LLM 颠覆了技术的扩散方向</w:t>
      </w:r>
      <w:r>
        <w:t xml:space="preserve">。通常，像电力、密码学、计算机、飞行、互联网、GPS 这些变革性技术，最先的使用者是政府和企业，因为它们新技术昂贵。之后才慢慢扩散到消费者。但 LLM 似乎是反过来的。早期计算机主要用于军事弹道计算，而 LLM 却被用来教我怎么煮鸡蛋。这对我来说太奇妙了，我们有了一个神奇的新计算机，它在帮我煮鸡蛋，而不是帮政府搞什么军事机密。企业和政府在采用这些技术方面，实际上落后于我们普通大众。</w:t>
      </w:r>
    </w:p>
    <w:p>
      <w:pPr>
        <w:pStyle w:val="BodyText"/>
      </w:pPr>
      <w:r>
        <w:t xml:space="preserve">所以，在编程 LLM 之前，我们得花点时间思考这些东西到底是什么。我特别喜欢谈论它们的“心理学”。我喜欢把 LLM 看作是**“心智幽灵”或“人类心智的随机模拟”**。这个模拟器碰巧是一个自回归的 Transformer。它是在互联网上所有文本上训练出来的，因此它涌现出了类似人类的心理特征。</w:t>
      </w:r>
    </w:p>
    <w:p>
      <w:pPr>
        <w:pStyle w:val="BodyText"/>
      </w:pPr>
      <w:r>
        <w:rPr>
          <w:bCs/>
          <w:b/>
        </w:rPr>
        <w:t xml:space="preserve">LLM 的超能力：</w:t>
      </w:r>
    </w:p>
    <w:p>
      <w:pPr>
        <w:numPr>
          <w:ilvl w:val="0"/>
          <w:numId w:val="1018"/>
        </w:numPr>
        <w:pStyle w:val="Compact"/>
      </w:pPr>
      <w:r>
        <w:rPr>
          <w:bCs/>
          <w:b/>
        </w:rPr>
        <w:t xml:space="preserve">百科全书式的知识和记忆</w:t>
      </w:r>
      <w:r>
        <w:t xml:space="preserve">：它们能记住海量信息，比任何单个人类都多。这让我想起电影《雨人》，主角是一个自闭症天才，拥有近乎完美的记忆力。LLM 就像他一样，能轻松记住各种东西。</w:t>
      </w:r>
    </w:p>
    <w:p>
      <w:pPr>
        <w:pStyle w:val="FirstParagraph"/>
      </w:pPr>
      <w:r>
        <w:rPr>
          <w:bCs/>
          <w:b/>
        </w:rPr>
        <w:t xml:space="preserve">LLM 的认知缺陷：</w:t>
      </w:r>
    </w:p>
    <w:p>
      <w:pPr>
        <w:numPr>
          <w:ilvl w:val="0"/>
          <w:numId w:val="1019"/>
        </w:numPr>
        <w:pStyle w:val="Compact"/>
      </w:pPr>
      <w:r>
        <w:rPr>
          <w:bCs/>
          <w:b/>
        </w:rPr>
        <w:t xml:space="preserve">幻觉（Hallucination）</w:t>
      </w:r>
      <w:r>
        <w:t xml:space="preserve">：它们会编造事实，对自身知识的内部模型还不够完善。</w:t>
      </w:r>
    </w:p>
    <w:p>
      <w:pPr>
        <w:numPr>
          <w:ilvl w:val="0"/>
          <w:numId w:val="1019"/>
        </w:numPr>
        <w:pStyle w:val="Compact"/>
      </w:pPr>
      <w:r>
        <w:rPr>
          <w:bCs/>
          <w:b/>
        </w:rPr>
        <w:t xml:space="preserve">参差不齐的智能（Jagged Intelligence）</w:t>
      </w:r>
      <w:r>
        <w:t xml:space="preserve">：在某些领域它们是超人，但在另一些领域会犯人类绝不会犯的低级错误，比如坚称 9.11 大于 9.9。</w:t>
      </w:r>
    </w:p>
    <w:p>
      <w:pPr>
        <w:numPr>
          <w:ilvl w:val="0"/>
          <w:numId w:val="1019"/>
        </w:numPr>
        <w:pStyle w:val="Compact"/>
      </w:pPr>
      <w:r>
        <w:rPr>
          <w:bCs/>
          <w:b/>
        </w:rPr>
        <w:t xml:space="preserve">顺行性遗忘症（Anterograde Amnesia）</w:t>
      </w:r>
      <w:r>
        <w:t xml:space="preserve">：一个新同事加入你的公司，会随着时间推移了解你的组织，积累背景知识，形成专业技能。LLM 本身不会这样做。它们的上下文窗口就像是“工作记忆”，你必须非常直接地编程这个工作记忆，它们不会默认就变得更聪明。电影《记忆碎片》和《初恋50次》里的主角，他们的权重是固定的，每天早上上下文窗口都会被清空，这给他们的生活带来了巨大的麻烦。LLM 时时刻刻都在经历这个。</w:t>
      </w:r>
    </w:p>
    <w:p>
      <w:pPr>
        <w:numPr>
          <w:ilvl w:val="0"/>
          <w:numId w:val="1019"/>
        </w:numPr>
        <w:pStyle w:val="Compact"/>
      </w:pPr>
      <w:r>
        <w:rPr>
          <w:bCs/>
          <w:b/>
        </w:rPr>
        <w:t xml:space="preserve">安全问题</w:t>
      </w:r>
      <w:r>
        <w:t xml:space="preserve">：LLM 很天真，容易受到提示词注入攻击，可能会泄露你的数据。</w:t>
      </w:r>
    </w:p>
    <w:p>
      <w:pPr>
        <w:pStyle w:val="FirstParagraph"/>
      </w:pPr>
      <w:r>
        <w:t xml:space="preserve">所以，长话短说，你必须同时思考这个拥有超能力、但又有一堆认知缺陷和问题的“东西”。我们如何编程它们，既能利用其超能力，又能规避其缺陷？</w:t>
      </w:r>
    </w:p>
    <w:bookmarkEnd w:id="32"/>
    <w:bookmarkStart w:id="33" w:name="机会一部分自治应用"/>
    <w:p>
      <w:pPr>
        <w:pStyle w:val="Heading3"/>
      </w:pPr>
      <w:r>
        <w:t xml:space="preserve">机会（一）：部分自治应用</w:t>
      </w:r>
    </w:p>
    <w:p>
      <w:pPr>
        <w:pStyle w:val="FirstParagraph"/>
      </w:pPr>
      <w:r>
        <w:t xml:space="preserve">现在我想谈谈我们如何使用这些模型，以及最大的机会在哪里。</w:t>
      </w:r>
    </w:p>
    <w:p>
      <w:pPr>
        <w:pStyle w:val="BodyText"/>
      </w:pPr>
      <w:r>
        <w:t xml:space="preserve">我最兴奋的一个领域是所谓的“部分自治应用”（Partial Autonomy Apps）。以写代码为例，你当然可以直接去 ChatGPT，复制粘贴代码和 bug 报告。但你为什么要直接和操作系统打交道呢？拥有一个专门为此设计的应用要合理得多。</w:t>
      </w:r>
    </w:p>
    <w:p>
      <w:pPr>
        <w:pStyle w:val="BodyText"/>
      </w:pPr>
      <w:r>
        <w:rPr>
          <w:bCs/>
          <w:b/>
        </w:rPr>
        <w:t xml:space="preserve">Cursor</w:t>
      </w:r>
      <w:r>
        <w:t xml:space="preserve"> </w:t>
      </w:r>
      <w:r>
        <w:t xml:space="preserve">就是一个很好的例子。它是一个早期的 LLM 应用，具备我认为所有 LLM 应用都应有的实用特性：</w:t>
      </w:r>
    </w:p>
    <w:p>
      <w:pPr>
        <w:numPr>
          <w:ilvl w:val="0"/>
          <w:numId w:val="1020"/>
        </w:numPr>
        <w:pStyle w:val="Compact"/>
      </w:pPr>
      <w:r>
        <w:rPr>
          <w:bCs/>
          <w:b/>
        </w:rPr>
        <w:t xml:space="preserve">上下文管理</w:t>
      </w:r>
      <w:r>
        <w:t xml:space="preserve">：LLM 应用为你处理了大量的上下文管理工作。</w:t>
      </w:r>
    </w:p>
    <w:p>
      <w:pPr>
        <w:numPr>
          <w:ilvl w:val="0"/>
          <w:numId w:val="1020"/>
        </w:numPr>
        <w:pStyle w:val="Compact"/>
      </w:pPr>
      <w:r>
        <w:rPr>
          <w:bCs/>
          <w:b/>
        </w:rPr>
        <w:t xml:space="preserve">多模型编排</w:t>
      </w:r>
      <w:r>
        <w:t xml:space="preserve">：Cursor 在后台调用了多种模型，比如用于文件嵌入的模型、聊天模型、将代码差异（diff）应用到文件中的模型。这一切都为你编排好了。</w:t>
      </w:r>
    </w:p>
    <w:p>
      <w:pPr>
        <w:numPr>
          <w:ilvl w:val="0"/>
          <w:numId w:val="1020"/>
        </w:numPr>
        <w:pStyle w:val="Compact"/>
      </w:pPr>
      <w:r>
        <w:rPr>
          <w:bCs/>
          <w:b/>
        </w:rPr>
        <w:t xml:space="preserve">特定应用的 GUI</w:t>
      </w:r>
      <w:r>
        <w:t xml:space="preserve">：这一点非常重要。你不想只用文本和操作系统对话。看一个红绿色的代码差异，比阅读纯文本描述要容易得多。用</w:t>
      </w:r>
      <w:r>
        <w:t xml:space="preserve"> </w:t>
      </w:r>
      <w:r>
        <w:rPr>
          <w:rStyle w:val="VerbatimChar"/>
        </w:rPr>
        <w:t xml:space="preserve">Command+Y</w:t>
      </w:r>
      <w:r>
        <w:t xml:space="preserve"> </w:t>
      </w:r>
      <w:r>
        <w:t xml:space="preserve">接受或</w:t>
      </w:r>
      <w:r>
        <w:t xml:space="preserve"> </w:t>
      </w:r>
      <w:r>
        <w:rPr>
          <w:rStyle w:val="VerbatimChar"/>
        </w:rPr>
        <w:t xml:space="preserve">Command+N</w:t>
      </w:r>
      <w:r>
        <w:t xml:space="preserve"> </w:t>
      </w:r>
      <w:r>
        <w:t xml:space="preserve">拒绝，比打字快多了。GUI 让人类能够高效地审查这些易错系统的工作。</w:t>
      </w:r>
    </w:p>
    <w:p>
      <w:pPr>
        <w:numPr>
          <w:ilvl w:val="0"/>
          <w:numId w:val="1020"/>
        </w:numPr>
        <w:pStyle w:val="Compact"/>
      </w:pPr>
      <w:r>
        <w:rPr>
          <w:bCs/>
          <w:b/>
        </w:rPr>
        <w:t xml:space="preserve">自治程度滑块（Autonomy Slider）</w:t>
      </w:r>
      <w:r>
        <w:t xml:space="preserve">：在 Cursor 里，你可以只用 Tab 补全（你主导），也可以选中一段代码用</w:t>
      </w:r>
      <w:r>
        <w:t xml:space="preserve"> </w:t>
      </w:r>
      <w:r>
        <w:rPr>
          <w:rStyle w:val="VerbatimChar"/>
        </w:rPr>
        <w:t xml:space="preserve">Command+K</w:t>
      </w:r>
      <w:r>
        <w:t xml:space="preserve"> </w:t>
      </w:r>
      <w:r>
        <w:t xml:space="preserve">修改它，或者用</w:t>
      </w:r>
      <w:r>
        <w:t xml:space="preserve"> </w:t>
      </w:r>
      <w:r>
        <w:rPr>
          <w:rStyle w:val="VerbatimChar"/>
        </w:rPr>
        <w:t xml:space="preserve">Command+L</w:t>
      </w:r>
      <w:r>
        <w:t xml:space="preserve"> </w:t>
      </w:r>
      <w:r>
        <w:t xml:space="preserve">修改整个文件，甚至可以用</w:t>
      </w:r>
      <w:r>
        <w:t xml:space="preserve"> </w:t>
      </w:r>
      <w:r>
        <w:rPr>
          <w:rStyle w:val="VerbatimChar"/>
        </w:rPr>
        <w:t xml:space="preserve">Command+I</w:t>
      </w:r>
      <w:r>
        <w:t xml:space="preserve"> </w:t>
      </w:r>
      <w:r>
        <w:t xml:space="preserve">让它在整个代码库里自由发挥。你掌控着这个“自治滑块”，根据任务的复杂性来决定你愿意交出多少控制权。</w:t>
      </w:r>
    </w:p>
    <w:p>
      <w:pPr>
        <w:pStyle w:val="FirstParagraph"/>
      </w:pPr>
      <w:r>
        <w:t xml:space="preserve">另一个成功的 LLM 应用是</w:t>
      </w:r>
      <w:r>
        <w:t xml:space="preserve"> </w:t>
      </w:r>
      <w:r>
        <w:rPr>
          <w:bCs/>
          <w:b/>
        </w:rPr>
        <w:t xml:space="preserve">Perplexity</w:t>
      </w:r>
      <w:r>
        <w:t xml:space="preserve">，它也有类似的特点：打包信息、编排模型、带有审查功能的 GUI（比如引用来源）、以及自治滑块（可以进行快速搜索、研究，或者深度研究后在10分钟后返回结果）。</w:t>
      </w:r>
    </w:p>
    <w:p>
      <w:pPr>
        <w:pStyle w:val="BodyText"/>
      </w:pPr>
      <w:r>
        <w:t xml:space="preserve">我的问题是，我觉得很多软件都会变得部分自治。这会是什么样子？对于那些维护产品和服务的人来说，你将如何让你的产品变得部分自治？LLM 能看到人类看到的一切吗？能像人类一样行动吗？人类如何监督并保持在循环中？</w:t>
      </w:r>
    </w:p>
    <w:bookmarkEnd w:id="33"/>
    <w:bookmarkStart w:id="34" w:name="机会二人机协作与拴住-ai"/>
    <w:p>
      <w:pPr>
        <w:pStyle w:val="Heading3"/>
      </w:pPr>
      <w:r>
        <w:t xml:space="preserve">机会（二）：人机协作与“拴住 AI”</w:t>
      </w:r>
    </w:p>
    <w:p>
      <w:pPr>
        <w:pStyle w:val="FirstParagraph"/>
      </w:pPr>
      <w:r>
        <w:t xml:space="preserve">我想强调一点，我们现在正在与 AI 合作，通常是它们生成，我们人类验证。让这个循环尽可能快地转动，符合我们的利益。</w:t>
      </w:r>
    </w:p>
    <w:p>
      <w:pPr>
        <w:pStyle w:val="BodyText"/>
      </w:pPr>
      <w:r>
        <w:t xml:space="preserve">有两个主要方法可以做到这一点：</w:t>
      </w:r>
    </w:p>
    <w:p>
      <w:pPr>
        <w:numPr>
          <w:ilvl w:val="0"/>
          <w:numId w:val="1021"/>
        </w:numPr>
        <w:pStyle w:val="Compact"/>
      </w:pPr>
      <w:r>
        <w:rPr>
          <w:bCs/>
          <w:b/>
        </w:rPr>
        <w:t xml:space="preserve">加速验证</w:t>
      </w:r>
      <w:r>
        <w:t xml:space="preserve">：GUI 对此至关重要。GUI 利用了我们大脑中的“计算机视觉 GPU”。看东西比读文字更轻松、更有趣，它是通往你大脑的高速公路。</w:t>
      </w:r>
    </w:p>
    <w:p>
      <w:pPr>
        <w:numPr>
          <w:ilvl w:val="0"/>
          <w:numId w:val="1021"/>
        </w:numPr>
        <w:pStyle w:val="Compact"/>
      </w:pPr>
      <w:r>
        <w:rPr>
          <w:bCs/>
          <w:b/>
        </w:rPr>
        <w:t xml:space="preserve">拴住 AI（Keep the AI on the leash）</w:t>
      </w:r>
      <w:r>
        <w:t xml:space="preserve">：很多人对 AI 智能体（Agent）过于兴奋。但如果它给我一个上万行代码的修改，对我来说没什么用。我仍然是瓶颈，我必须确保它没有引入 bug。</w:t>
      </w:r>
    </w:p>
    <w:p>
      <w:pPr>
        <w:pStyle w:val="FirstParagraph"/>
      </w:pPr>
      <w:r>
        <w:t xml:space="preserve">当 AI 变得过于活跃时，就像有一只过于热情的大狗，反而会妨碍我完成工作。在我自己的工作中，我总是害怕得到太大的代码修改。我总是分小步、增量地进行，确保每一步都很好，让这个循环飞速旋转。</w:t>
      </w:r>
    </w:p>
    <w:p>
      <w:pPr>
        <w:pStyle w:val="BodyText"/>
      </w:pPr>
      <w:r>
        <w:t xml:space="preserve">我看到一些博客文章也在总结与 LLM 合作的最佳实践。其中一点是，如果你的提示词很模糊，AI 可能不会完全按你的意愿行事，验证就会失败。花更多时间让提示词更具体，可以提高验证成功的概率，从而更快地推进工作。</w:t>
      </w:r>
    </w:p>
    <w:p>
      <w:pPr>
        <w:pStyle w:val="BodyText"/>
      </w:pPr>
      <w:r>
        <w:t xml:space="preserve">这个道理也适用于其他领域。比如我正在思考 AI 时代的教育是什么样的。我不认为直接对 ChatGPT 说“嘿，教我物理”是可行的，AI 会在知识的森林里迷路。对我来说，这应该是两个独立的应用：一个给老师用来创建课程，另一个拿这些课程来教学生。中间我们有了一个“课程”这个可审查的产物，确保 AI 被“拴在”教学大纲上，不会跑偏。</w:t>
      </w:r>
    </w:p>
    <w:p>
      <w:pPr>
        <w:pStyle w:val="BodyText"/>
      </w:pPr>
      <w:r>
        <w:t xml:space="preserve">这让我想起了我在特斯拉研究自动驾驶的经历，那也是一个部分自治的产品。仪表盘就是自动驾驶的 GUI，它向我展示神经网络看到了什么。在我任职期间，我们为用户增加了越来越多的自动化任务。</w:t>
      </w:r>
    </w:p>
    <w:p>
      <w:pPr>
        <w:pStyle w:val="BodyText"/>
      </w:pPr>
      <w:r>
        <w:t xml:space="preserve">我第一次乘坐自动驾驶汽车是在 2013 年，一辆 Waymo 的车。那次 30 分钟的驾驶完美无瑕，零干预。当时我感觉自动驾驶近在眼前了。但 12 年后的今天，我们仍然在研究自动驾驶。所以，当我看到有人说“2025 年是智能体之年”时，我会很担心。我觉得这应该是“智能体的十年”。我们需要人类在环，需要小心行事。</w:t>
      </w:r>
    </w:p>
    <w:p>
      <w:pPr>
        <w:pStyle w:val="BodyText"/>
      </w:pPr>
      <w:r>
        <w:t xml:space="preserve">我一直很喜欢“钢铁侠战甲”这个比喻。它既是一种增强工具（Tony Stark 可以驾驶它），也是一个智能体（战甲可以自主飞行）。这就是自治滑块。现阶段，对于这些易错的 LLM，我们应该更多地构建“钢铁侠战甲”（增强工具），而不是“钢铁侠机器人”（自主智能体）。我们应该构建的是拥有定制化 GUI 和良好用户体验的“部分自治产品”，让“生成-验证”循环尽可能快，同时不忘记原则上可以自动化这项工作。</w:t>
      </w:r>
    </w:p>
    <w:bookmarkEnd w:id="34"/>
    <w:bookmarkStart w:id="35" w:name="机会三为氛围编程和智能体而构建"/>
    <w:p>
      <w:pPr>
        <w:pStyle w:val="Heading3"/>
      </w:pPr>
      <w:r>
        <w:t xml:space="preserve">机会（三）：为“氛围编程”和智能体而构建</w:t>
      </w:r>
    </w:p>
    <w:p>
      <w:pPr>
        <w:pStyle w:val="FirstParagraph"/>
      </w:pPr>
      <w:r>
        <w:t xml:space="preserve">软件的变革不仅在于出现了一种新的编程语言，更在于它是用自然语言编写的。突然之间，每个人都成了程序员。这绝对是前所未有的。过去你需要花 5 到 10 年学习才能在软件领域做点什么，现在不再是这样了。</w:t>
      </w:r>
    </w:p>
    <w:p>
      <w:pPr>
        <w:pStyle w:val="BodyText"/>
      </w:pPr>
      <w:r>
        <w:t xml:space="preserve">我不知道有没有人听说过</w:t>
      </w:r>
      <w:r>
        <w:t xml:space="preserve"> </w:t>
      </w:r>
      <w:r>
        <w:rPr>
          <w:bCs/>
          <w:b/>
        </w:rPr>
        <w:t xml:space="preserve">“氛围编程”（Vibe Coding）</w:t>
      </w:r>
      <w:r>
        <w:t xml:space="preserve">。我发了一条关于它的推文，没想到成了一个大梗。它为一种大家都在感受但无法言说的东西命了名。Hugging Face 的 Tom Wolf 分享了一个孩子们进行“氛围编程”的视频，我非常喜欢。看到这个，你怎么会对未来感到悲观呢？未来是美好的。</w:t>
      </w:r>
    </w:p>
    <w:p>
      <w:pPr>
        <w:pStyle w:val="BodyText"/>
      </w:pPr>
      <w:r>
        <w:t xml:space="preserve">我也试了一下“氛围编程”，因为它太有趣了。当你想构建一个超级定制化、似乎不存在的东西时，它非常棒。我用它构建了一个 iOS 应用，虽然我并不会用 Swift 编程。我还写了一个叫 Menu.gen 的应用，你可以拍下餐厅菜单，它会为菜品生成图片。</w:t>
      </w:r>
    </w:p>
    <w:p>
      <w:pPr>
        <w:pStyle w:val="BodyText"/>
      </w:pPr>
      <w:r>
        <w:t xml:space="preserve">但有趣的是，对于 Menu.gen 这个项目，“氛围编程”写代码的部分其实是最简单的。当我试图让它变得真实可用时，比如加入用户认证、支付、域名、部署，那部分才真的难。这些 DevOps 的东西花了我一个多星期，因为我一直在浏览器里点来点去。比如，为了给网站添加谷歌登录，我必须按照 Clerk 库的说明文档一步步操作：“进入这个网址，点击这个下拉菜单，选择那个选项……” 简直疯了，计算机在告诉我该做什么，为什么不它自己做呢？</w:t>
      </w:r>
    </w:p>
    <w:p>
      <w:pPr>
        <w:pStyle w:val="BodyText"/>
      </w:pPr>
      <w:r>
        <w:t xml:space="preserve">所以，我演讲的最后一部分，就是关于：</w:t>
      </w:r>
      <w:r>
        <w:rPr>
          <w:bCs/>
          <w:b/>
        </w:rPr>
        <w:t xml:space="preserve">我们能直接为智能体（Agent）构建基础设施吗？</w:t>
      </w:r>
    </w:p>
    <w:p>
      <w:pPr>
        <w:pStyle w:val="BodyText"/>
      </w:pPr>
      <w:r>
        <w:t xml:space="preserve">现在有了一类新的数字信息消费者和操纵者。过去只有通过 GUI 的人类，和通过 API 的计算机。现在我们有了一个全新的东西：智能体。它们是计算机，但又像人。我们能为它们构建软件基础设施吗？</w:t>
      </w:r>
    </w:p>
    <w:p>
      <w:pPr>
        <w:numPr>
          <w:ilvl w:val="0"/>
          <w:numId w:val="1022"/>
        </w:numPr>
        <w:pStyle w:val="Compact"/>
      </w:pPr>
      <w:r>
        <w:rPr>
          <w:bCs/>
          <w:b/>
        </w:rPr>
        <w:t xml:space="preserve">为 LLM 设计的协议</w:t>
      </w:r>
      <w:r>
        <w:t xml:space="preserve">：就像网站有</w:t>
      </w:r>
      <w:r>
        <w:t xml:space="preserve"> </w:t>
      </w:r>
      <w:r>
        <w:rPr>
          <w:rStyle w:val="VerbatimChar"/>
        </w:rPr>
        <w:t xml:space="preserve">robots.txt</w:t>
      </w:r>
      <w:r>
        <w:t xml:space="preserve"> </w:t>
      </w:r>
      <w:r>
        <w:t xml:space="preserve">一样，我们可以有</w:t>
      </w:r>
      <w:r>
        <w:t xml:space="preserve"> </w:t>
      </w:r>
      <w:r>
        <w:rPr>
          <w:rStyle w:val="VerbatimChar"/>
        </w:rPr>
        <w:t xml:space="preserve">lm.txt</w:t>
      </w:r>
      <w:r>
        <w:t xml:space="preserve">，用简单的 Markdown 文件告诉 LLM 这个域名是关于什么的。</w:t>
      </w:r>
    </w:p>
    <w:p>
      <w:pPr>
        <w:numPr>
          <w:ilvl w:val="0"/>
          <w:numId w:val="1022"/>
        </w:numPr>
        <w:pStyle w:val="Compact"/>
      </w:pPr>
      <w:r>
        <w:rPr>
          <w:bCs/>
          <w:b/>
        </w:rPr>
        <w:t xml:space="preserve">为 LLM 设计的文档</w:t>
      </w:r>
      <w:r>
        <w:t xml:space="preserve">：大量的文档是为人类编写的，有列表、粗体、图片，LLM 很难直接使用。像 Vercel 和 Stripe 这样的公司已经开始将他们的文档转向对 LLM 更友好的 Markdown 格式。</w:t>
      </w:r>
    </w:p>
    <w:p>
      <w:pPr>
        <w:numPr>
          <w:ilvl w:val="0"/>
          <w:numId w:val="1022"/>
        </w:numPr>
        <w:pStyle w:val="Compact"/>
      </w:pPr>
      <w:r>
        <w:rPr>
          <w:bCs/>
          <w:b/>
        </w:rPr>
        <w:t xml:space="preserve">改变“点击”的思维</w:t>
      </w:r>
      <w:r>
        <w:t xml:space="preserve">：仅仅把文档变成 Markdown 是不够的。每当你的文档中出现“点击这里”时，这都是不好的。LLM 无法原生执行这个操作。Vercel 正在把每个“点击”都替换成等效的</w:t>
      </w:r>
      <w:r>
        <w:t xml:space="preserve"> </w:t>
      </w:r>
      <w:r>
        <w:rPr>
          <w:rStyle w:val="VerbatimChar"/>
        </w:rPr>
        <w:t xml:space="preserve">curl</w:t>
      </w:r>
      <w:r>
        <w:t xml:space="preserve"> </w:t>
      </w:r>
      <w:r>
        <w:t xml:space="preserve">命令，这样 LLM 智能体就可以代为执行。</w:t>
      </w:r>
    </w:p>
    <w:p>
      <w:pPr>
        <w:numPr>
          <w:ilvl w:val="0"/>
          <w:numId w:val="1022"/>
        </w:numPr>
        <w:pStyle w:val="Compact"/>
      </w:pPr>
      <w:r>
        <w:rPr>
          <w:bCs/>
          <w:b/>
        </w:rPr>
        <w:t xml:space="preserve">为 LLM 优化的工具</w:t>
      </w:r>
      <w:r>
        <w:t xml:space="preserve">：有一些小工具正在涌现，帮助以 LLM 友好的格式摄取数据。比如 Git-Ingest，它可以把一个 GitHub 仓库的所有文件整合成一个巨大的文本文件，方便你复制粘贴给 LLM。还有像 Deep-Wiki 这样的工具，它甚至能让 AI 分析整个仓库并生成文档。</w:t>
      </w:r>
    </w:p>
    <w:p>
      <w:pPr>
        <w:pStyle w:val="FirstParagraph"/>
      </w:pPr>
      <w:r>
        <w:t xml:space="preserve">当然，未来 LLM 也许能学会自己去点击。但这仍然成本高昂且困难。我认为，与 LLM“相向而行”，让它们更容易地访问信息，是非常值得的。</w:t>
      </w:r>
    </w:p>
    <w:bookmarkEnd w:id="35"/>
    <w:bookmarkStart w:id="36" w:name="总结-1"/>
    <w:p>
      <w:pPr>
        <w:pStyle w:val="Heading3"/>
      </w:pPr>
      <w:r>
        <w:t xml:space="preserve">总结</w:t>
      </w:r>
    </w:p>
    <w:p>
      <w:pPr>
        <w:pStyle w:val="FirstParagraph"/>
      </w:pPr>
      <w:r>
        <w:t xml:space="preserve">这是一个多么激动人心的时代！我们需要重写大量的代码，这些代码将由专业人士和“氛围程序员”共同编写。</w:t>
      </w:r>
    </w:p>
    <w:p>
      <w:pPr>
        <w:numPr>
          <w:ilvl w:val="0"/>
          <w:numId w:val="1023"/>
        </w:numPr>
        <w:pStyle w:val="Compact"/>
      </w:pPr>
      <w:r>
        <w:t xml:space="preserve">LLM 像公共事业，像晶圆厂，但最像的是</w:t>
      </w:r>
      <w:r>
        <w:rPr>
          <w:bCs/>
          <w:b/>
        </w:rPr>
        <w:t xml:space="preserve">上世纪 60 年代的操作系统</w:t>
      </w:r>
      <w:r>
        <w:t xml:space="preserve">。</w:t>
      </w:r>
    </w:p>
    <w:p>
      <w:pPr>
        <w:numPr>
          <w:ilvl w:val="0"/>
          <w:numId w:val="1023"/>
        </w:numPr>
        <w:pStyle w:val="Compact"/>
      </w:pPr>
      <w:r>
        <w:t xml:space="preserve">它们是易错的“心智幽灵”，我们需要学习如何与它们合作。</w:t>
      </w:r>
    </w:p>
    <w:p>
      <w:pPr>
        <w:numPr>
          <w:ilvl w:val="0"/>
          <w:numId w:val="1023"/>
        </w:numPr>
        <w:pStyle w:val="Compact"/>
      </w:pPr>
      <w:r>
        <w:t xml:space="preserve">我们需要构建</w:t>
      </w:r>
      <w:r>
        <w:rPr>
          <w:bCs/>
          <w:b/>
        </w:rPr>
        <w:t xml:space="preserve">部分自治产品</w:t>
      </w:r>
      <w:r>
        <w:t xml:space="preserve">，利用 GUI 和良好的设计，让“生成-验证”循环飞速旋转。</w:t>
      </w:r>
    </w:p>
    <w:p>
      <w:pPr>
        <w:numPr>
          <w:ilvl w:val="0"/>
          <w:numId w:val="1023"/>
        </w:numPr>
        <w:pStyle w:val="Compact"/>
      </w:pPr>
      <w:r>
        <w:t xml:space="preserve">我们也需要直接为</w:t>
      </w:r>
      <w:r>
        <w:rPr>
          <w:bCs/>
          <w:b/>
        </w:rPr>
        <w:t xml:space="preserve">智能体</w:t>
      </w:r>
      <w:r>
        <w:t xml:space="preserve">重构我们的基础设施。</w:t>
      </w:r>
    </w:p>
    <w:p>
      <w:pPr>
        <w:pStyle w:val="FirstParagraph"/>
      </w:pPr>
      <w:r>
        <w:t xml:space="preserve">回到钢铁侠的比喻，我认为在未来十年，我们将看到这个“自治滑块”逐渐从左（增强工具）滑向右（自主智能体）。我很期待看到那会是什么样子，也迫不及待地想和大家一起去构建它。</w:t>
      </w:r>
    </w:p>
    <w:p>
      <w:pPr>
        <w:pStyle w:val="BodyText"/>
      </w:pPr>
      <w:r>
        <w:t xml:space="preserve">谢谢大家。</w:t>
      </w:r>
    </w:p>
    <w:p>
      <w:r>
        <w:pict>
          <v:rect style="width:0;height:1.5pt" o:hralign="center" o:hrstd="t" o:hr="t"/>
        </w:pict>
      </w:r>
    </w:p>
    <w:bookmarkEnd w:id="36"/>
    <w:bookmarkEnd w:id="37"/>
    <w:bookmarkStart w:id="50" w:name="readitlater-18-15-32"/>
    <w:p>
      <w:pPr>
        <w:pStyle w:val="Heading1"/>
      </w:pPr>
      <w:r>
        <w:t xml:space="preserve">ReadItLater 18-15-32</w:t>
      </w:r>
    </w:p>
    <w:p>
      <w:pPr>
        <w:pStyle w:val="FirstParagraph"/>
      </w:pPr>
      <w:r>
        <w:t xml:space="preserve">好的，这是根据视频内容生成的简体中文文字稿。</w:t>
      </w:r>
    </w:p>
    <w:bookmarkStart w:id="38" w:name="突破性智能体构建ai研究智能体的经验教训"/>
    <w:p>
      <w:pPr>
        <w:pStyle w:val="Heading3"/>
      </w:pPr>
      <w:r>
        <w:t xml:space="preserve">突破性智能体：构建AI研究智能体的经验教训</w:t>
      </w:r>
    </w:p>
    <w:p>
      <w:pPr>
        <w:pStyle w:val="FirstParagraph"/>
      </w:pPr>
      <w:r>
        <w:rPr>
          <w:bCs/>
          <w:b/>
        </w:rPr>
        <w:t xml:space="preserve">讲者：</w:t>
      </w:r>
    </w:p>
    <w:p>
      <w:pPr>
        <w:numPr>
          <w:ilvl w:val="0"/>
          <w:numId w:val="1024"/>
        </w:numPr>
        <w:pStyle w:val="Compact"/>
      </w:pPr>
      <w:r>
        <w:t xml:space="preserve">Connor Heggie，Unify 联合创始人兼首席技术官</w:t>
      </w:r>
    </w:p>
    <w:p>
      <w:pPr>
        <w:numPr>
          <w:ilvl w:val="0"/>
          <w:numId w:val="1024"/>
        </w:numPr>
        <w:pStyle w:val="Compact"/>
      </w:pPr>
      <w:r>
        <w:t xml:space="preserve">Kunal Rai，Unify 软件工程师</w:t>
      </w:r>
    </w:p>
    <w:p>
      <w:r>
        <w:pict>
          <v:rect style="width:0;height:1.5pt" o:hralign="center" o:hrstd="t" o:hr="t"/>
        </w:pict>
      </w:r>
    </w:p>
    <w:p>
      <w:pPr>
        <w:pStyle w:val="FirstParagraph"/>
      </w:pPr>
      <w:r>
        <w:rPr>
          <w:bCs/>
          <w:b/>
        </w:rPr>
        <w:t xml:space="preserve">Connor Heggie：</w:t>
      </w:r>
      <w:r>
        <w:t xml:space="preserve"> </w:t>
      </w:r>
      <w:r>
        <w:t xml:space="preserve">大家好，我是 Connor，Unify 的联合创始人兼首席技术官。</w:t>
      </w:r>
    </w:p>
    <w:p>
      <w:pPr>
        <w:pStyle w:val="BodyText"/>
      </w:pPr>
      <w:r>
        <w:rPr>
          <w:bCs/>
          <w:b/>
        </w:rPr>
        <w:t xml:space="preserve">Kunal Rai：</w:t>
      </w:r>
      <w:r>
        <w:t xml:space="preserve"> </w:t>
      </w:r>
      <w:r>
        <w:t xml:space="preserve">我是 Kunal，Unify 的一名工程师。</w:t>
      </w:r>
    </w:p>
    <w:bookmarkEnd w:id="38"/>
    <w:bookmarkStart w:id="39" w:name="unify的使命将增长科学化"/>
    <w:p>
      <w:pPr>
        <w:pStyle w:val="Heading3"/>
      </w:pPr>
      <w:r>
        <w:t xml:space="preserve">Unify的使命：将增长科学化</w:t>
      </w:r>
    </w:p>
    <w:p>
      <w:pPr>
        <w:pStyle w:val="FirstParagraph"/>
      </w:pPr>
      <w:r>
        <w:rPr>
          <w:bCs/>
          <w:b/>
        </w:rPr>
        <w:t xml:space="preserve">Connor Heggie：</w:t>
      </w:r>
      <w:r>
        <w:t xml:space="preserve"> </w:t>
      </w:r>
      <w:r>
        <w:t xml:space="preserve">首先快速介绍一下 Unify。我们正在构建一个AI行动系统，帮助公司以可重复、可观察和可扩展的方式增长收入，也就是生成销售线索和寻找新业务。</w:t>
      </w:r>
    </w:p>
    <w:p>
      <w:pPr>
        <w:pStyle w:val="BodyText"/>
      </w:pPr>
      <w:r>
        <w:t xml:space="preserve">我们的一个核心信念是，增长应该是一门科学，最好的产品理应获胜。我们发现，进入市场（go-to-market）从根本上说是一个搜索问题，关键在于找到那些你的产品能独特解决其问题的人和公司。</w:t>
      </w:r>
    </w:p>
    <w:p>
      <w:pPr>
        <w:pStyle w:val="BodyText"/>
      </w:pPr>
      <w:r>
        <w:t xml:space="preserve">过去，要处理海量的非结构化、语义丰富的数据来解决这个搜索问题，你必须部署人力，比如一个做研究的销售团队。但在大语言模型和人工智能的时代，你现在可以用代码来完成这项工作。这带来了许多好处，如可重复性、可观察性和可扩展性，这些在过去是无法实现的。那么如何进行这项研究呢？答案是：通过智能体（agents）。</w:t>
      </w:r>
    </w:p>
    <w:bookmarkEnd w:id="39"/>
    <w:bookmarkStart w:id="40" w:name="ai研究智能体的应用"/>
    <w:p>
      <w:pPr>
        <w:pStyle w:val="Heading3"/>
      </w:pPr>
      <w:r>
        <w:t xml:space="preserve">AI研究智能体的应用</w:t>
      </w:r>
    </w:p>
    <w:p>
      <w:pPr>
        <w:pStyle w:val="FirstParagraph"/>
      </w:pPr>
      <w:r>
        <w:t xml:space="preserve">我们在产品中就是这样做的。我们接收客户的问题，然后利用互联网数据和开放研究来找到答案。我们向客户索取两样东西：第一，他们希望了解某个特定公司或个人的问题清单，并明确输出格式，比如文本、枚举或布尔值。第二，我们请他们提供一些指导，也就是用自由格式的文本来描述，就像告诉一个高中生应该如何进行实际研究一样。</w:t>
      </w:r>
    </w:p>
    <w:p>
      <w:pPr>
        <w:pStyle w:val="BodyText"/>
      </w:pPr>
      <w:r>
        <w:t xml:space="preserve">这个智能体随后会在成千上万家公司上运行，在一个名为“Plays”的引擎中回答这些问题，并帮助你及时向这些公司发送有针对性的销售信息。</w:t>
      </w:r>
    </w:p>
    <w:p>
      <w:pPr>
        <w:pStyle w:val="BodyText"/>
      </w:pPr>
      <w:r>
        <w:t xml:space="preserve">例如，我们的客户会研究的问题包括：这家公司最近一次宕机是什么时候？如果你销售的是事件响应工具，你可能想了解这一点。或者，如果你销售的是登录或认证工具，你可能会想找到客户抱怨登录体验不佳的时刻，并找到相关链接，及时地在邮件中提及。</w:t>
      </w:r>
    </w:p>
    <w:p>
      <w:pPr>
        <w:pStyle w:val="BodyText"/>
      </w:pPr>
      <w:r>
        <w:t xml:space="preserve">我们运行了大量的智能体，通过 OpenAI 处理了海量 token。今年四月，我们处理了 360 亿个 token，并且这个数字每个月都在快速增长。在这个过程中，我们学到了很多，所以我们想分享一些在规模化运行这些通用研究智能体时获得的实践经验。</w:t>
      </w:r>
    </w:p>
    <w:bookmarkEnd w:id="40"/>
    <w:bookmarkStart w:id="41" w:name="早期版本sam-vs-connor"/>
    <w:p>
      <w:pPr>
        <w:pStyle w:val="Heading3"/>
      </w:pPr>
      <w:r>
        <w:t xml:space="preserve">早期版本：Sam vs Connor</w:t>
      </w:r>
    </w:p>
    <w:p>
      <w:pPr>
        <w:pStyle w:val="FirstParagraph"/>
      </w:pPr>
      <w:r>
        <w:rPr>
          <w:bCs/>
          <w:b/>
        </w:rPr>
        <w:t xml:space="preserve">Kunal Rai：</w:t>
      </w:r>
      <w:r>
        <w:t xml:space="preserve"> </w:t>
      </w:r>
      <w:r>
        <w:t xml:space="preserve">谢谢 Connor。回到去年十一月，我们做的第一件事就是构建了我们智能体的第一个版本。我们的创始工程师 Sam 和 Connor 都使用了 ReAct 框架来尝试。这个框架大家可能已经很熟悉了，它代表“推理（Reasoning）”和“行动（Acting）”，允许智能体在其执行轨迹中进行纠正和反应性操作。Connor 和 Sam 都构建了该框架的版本，并配备了三个核心工具：搜索互联网、搜索网站和抓取网站。</w:t>
      </w:r>
    </w:p>
    <w:p>
      <w:pPr>
        <w:pStyle w:val="BodyText"/>
      </w:pPr>
      <w:r>
        <w:t xml:space="preserve">大家可以看到，左边是 SamBot Mark 1，右边是 ConnorAgent。是的，我们给所有智能体都起了名字。你可以看到它们在架构上的差异。关键在于，Sam 选择了一个较弱但更快的模型（4.0）来生成和修正计划，而 Connor 则选择了当时最强的推理模型（o1-preview）来生成更强的计划。最终，两者都会进入使用工具的循环。</w:t>
      </w:r>
    </w:p>
    <w:bookmarkEnd w:id="41"/>
    <w:bookmarkStart w:id="42" w:name="如何评估优劣"/>
    <w:p>
      <w:pPr>
        <w:pStyle w:val="Heading3"/>
      </w:pPr>
      <w:r>
        <w:t xml:space="preserve">如何评估优劣？</w:t>
      </w:r>
    </w:p>
    <w:p>
      <w:pPr>
        <w:pStyle w:val="FirstParagraph"/>
      </w:pPr>
      <w:r>
        <w:t xml:space="preserve">构建完成后，我们首先想知道哪个更好。在建立任何评估或指标之前，我们花了大量时间手动查看运行轨迹，看哪个表现更好。我们初步发现，o1 模型生成的研究计划要详尽得多。</w:t>
      </w:r>
    </w:p>
    <w:p>
      <w:pPr>
        <w:pStyle w:val="BodyText"/>
      </w:pPr>
      <w:r>
        <w:t xml:space="preserve">大家可以看到，o1-preview 和 4.0 接收了相同的提示。对于 o1-preview，它生成了大约 1600 个 token，而 4.0 只有 600 个。如果我们放大这个计划，可以看到对于同一个问题，o1-preview 的输出在质量和具体性上都优于 4.0。我们甚至在 o1 的提示中详细说明了如何回答问题、可能的错误和陷阱，以及期望的结构化输出类型。我们发现，这种更具体、更详尽的输出有助于智能体在后续的执行阶段取得更好的结果。</w:t>
      </w:r>
    </w:p>
    <w:bookmarkEnd w:id="42"/>
    <w:bookmarkStart w:id="43" w:name="初代评估的经验教训"/>
    <w:p>
      <w:pPr>
        <w:pStyle w:val="Heading3"/>
      </w:pPr>
      <w:r>
        <w:t xml:space="preserve">初代评估的经验教训</w:t>
      </w:r>
    </w:p>
    <w:p>
      <w:pPr>
        <w:pStyle w:val="FirstParagraph"/>
      </w:pPr>
      <w:r>
        <w:t xml:space="preserve">在进行了这种“感觉检查（vibe check）”之后，我们开始构建实际的评估体系。我们从准确率开始，即智能体正确回答问题的百分比，并手动标注了大量数据集。我个人为五个核心数据集中的每个数据集都标注了100家公司，总共大约500个例子。我们根据当时客户可能使用我们智能体的场景来选择这些数据集，比如判断公司是 B2B 还是 B2C、公司概况（总部、规模等）和技术栈等。</w:t>
      </w:r>
    </w:p>
    <w:p>
      <w:pPr>
        <w:pStyle w:val="BodyText"/>
      </w:pPr>
      <w:r>
        <w:t xml:space="preserve">当我们让 ConnorAgent 和 SamBot Mark 1 进行对决时，ConnorAgent 胜出了。它在大多数类别中都击败了 SamBot，而且优势相当明显。</w:t>
      </w:r>
    </w:p>
    <w:p>
      <w:pPr>
        <w:pStyle w:val="BodyText"/>
      </w:pPr>
      <w:r>
        <w:t xml:space="preserve">我们从这些初步评估中学到，推理模型对下游行动和最终准确率有巨大影响。基于准确率的评估是建立基线的好方法。但仅凭这些，我们仍然无法清晰地知道下一步该如何改进。</w:t>
      </w:r>
    </w:p>
    <w:bookmarkEnd w:id="43"/>
    <w:bookmarkStart w:id="44" w:name="下一步改进方向"/>
    <w:p>
      <w:pPr>
        <w:pStyle w:val="Heading3"/>
      </w:pPr>
      <w:r>
        <w:t xml:space="preserve">下一步：改进方向</w:t>
      </w:r>
    </w:p>
    <w:p>
      <w:pPr>
        <w:pStyle w:val="FirstParagraph"/>
      </w:pPr>
      <w:r>
        <w:t xml:space="preserve">于是，我们考虑了三个核心的改进方向：</w:t>
      </w:r>
    </w:p>
    <w:p>
      <w:pPr>
        <w:numPr>
          <w:ilvl w:val="0"/>
          <w:numId w:val="1025"/>
        </w:numPr>
        <w:pStyle w:val="Compact"/>
      </w:pPr>
      <w:r>
        <w:t xml:space="preserve">改变智能体的图结构或架构？</w:t>
      </w:r>
    </w:p>
    <w:p>
      <w:pPr>
        <w:numPr>
          <w:ilvl w:val="0"/>
          <w:numId w:val="1025"/>
        </w:numPr>
        <w:pStyle w:val="Compact"/>
      </w:pPr>
      <w:r>
        <w:t xml:space="preserve">改变模型和提示词？</w:t>
      </w:r>
    </w:p>
    <w:p>
      <w:pPr>
        <w:numPr>
          <w:ilvl w:val="0"/>
          <w:numId w:val="1025"/>
        </w:numPr>
        <w:pStyle w:val="Compact"/>
      </w:pPr>
      <w:r>
        <w:t xml:space="preserve">增加更多工具？</w:t>
      </w:r>
    </w:p>
    <w:p>
      <w:pPr>
        <w:pStyle w:val="FirstParagraph"/>
      </w:pPr>
      <w:r>
        <w:t xml:space="preserve">经过对客户需求的深思熟虑，我们决定将重点放在第二和第三点上，也就是改变模型和提示词，以及增加更多工具，作为首要的投入方向。</w:t>
      </w:r>
    </w:p>
    <w:bookmarkEnd w:id="44"/>
    <w:bookmarkStart w:id="45" w:name="模型与提示词的改进"/>
    <w:p>
      <w:pPr>
        <w:pStyle w:val="Heading3"/>
      </w:pPr>
      <w:r>
        <w:t xml:space="preserve">模型与提示词的改进</w:t>
      </w:r>
    </w:p>
    <w:p>
      <w:pPr>
        <w:pStyle w:val="FirstParagraph"/>
      </w:pPr>
      <w:r>
        <w:t xml:space="preserve">首先是性能和成本优化。像 o1、o3 和 o1-pro 这样的模型既昂贵又慢。而且今年年初，新模型层出不穷，我们几乎每周都在测试新模型。有趣的是，直到最近 4.1 模型发布，我们才看到显著的差异。这也是我们唯一在生产环境中替换 o1 用于智能体规划的模型。这一改变的结果是，一次智能体运行的成本从大约 35 美分降到了 10 美分，而性能基本没有变化。</w:t>
      </w:r>
    </w:p>
    <w:p>
      <w:pPr>
        <w:pStyle w:val="BodyText"/>
      </w:pPr>
      <w:r>
        <w:t xml:space="preserve">我们还遇到了日期格式的问题。很多模型无法正确比较不同格式的日期，即使年份不同，也可能因为月份和日期靠前而误判。我们通过在提示词中提供多种日期格式，标准化了模型处理时间数据的能力。</w:t>
      </w:r>
    </w:p>
    <w:p>
      <w:pPr>
        <w:pStyle w:val="BodyText"/>
      </w:pPr>
      <w:r>
        <w:t xml:space="preserve">最后是工具调用。最初，智能体经常进行一些“无效”的工具调用，比如只搜索“B2B”这样一个宽泛的词。我们通过修改工具的输入模式（pydantic models）来迫使智能体在调用工具时进行更精确的思考。</w:t>
      </w:r>
    </w:p>
    <w:bookmarkEnd w:id="45"/>
    <w:bookmarkStart w:id="48" w:name="工具的改进与学习"/>
    <w:p>
      <w:pPr>
        <w:pStyle w:val="Heading3"/>
      </w:pPr>
      <w:r>
        <w:t xml:space="preserve">工具的改进与学习</w:t>
      </w:r>
    </w:p>
    <w:p>
      <w:pPr>
        <w:pStyle w:val="FirstParagraph"/>
      </w:pPr>
      <w:r>
        <w:t xml:space="preserve">总的来说，我们学到，智能体成本正在大幅下降。同时，有很多边缘案例是评估指标难以捕捉的，所以“感觉检查”（即人工审查）仍然是顶级的评估方法。不同的模型在不同用例中表现各异，所以针对不同节点进行评估很有必要。增加工具的多样性，意味着更多信息被纳入上下文，因此上下文管理至关重要。</w:t>
      </w:r>
    </w:p>
    <w:p>
      <w:pPr>
        <w:pStyle w:val="BodyText"/>
      </w:pPr>
      <w:r>
        <w:t xml:space="preserve">于是，我们进入了第二个改进方向：构建更多工具。我们思考哪些是客户需要但现有工具无法支持的用例，以及增加哪个工具能立刻赋能新工作流。最终，我们决定构建四个工具：</w:t>
      </w:r>
    </w:p>
    <w:p>
      <w:pPr>
        <w:numPr>
          <w:ilvl w:val="0"/>
          <w:numId w:val="1026"/>
        </w:numPr>
        <w:pStyle w:val="Compact"/>
      </w:pPr>
      <w:r>
        <w:t xml:space="preserve">深度互联网搜索</w:t>
      </w:r>
    </w:p>
    <w:p>
      <w:pPr>
        <w:numPr>
          <w:ilvl w:val="0"/>
          <w:numId w:val="1026"/>
        </w:numPr>
        <w:pStyle w:val="Compact"/>
      </w:pPr>
      <w:r>
        <w:t xml:space="preserve">浏览器访问</w:t>
      </w:r>
    </w:p>
    <w:p>
      <w:pPr>
        <w:numPr>
          <w:ilvl w:val="0"/>
          <w:numId w:val="1026"/>
        </w:numPr>
        <w:pStyle w:val="Compact"/>
      </w:pPr>
      <w:r>
        <w:t xml:space="preserve">HTML 搜索</w:t>
      </w:r>
    </w:p>
    <w:p>
      <w:pPr>
        <w:numPr>
          <w:ilvl w:val="0"/>
          <w:numId w:val="1026"/>
        </w:numPr>
        <w:pStyle w:val="Compact"/>
      </w:pPr>
      <w:r>
        <w:t xml:space="preserve">数据集访问</w:t>
      </w:r>
    </w:p>
    <w:bookmarkStart w:id="46" w:name="深度互联网搜索升级自谷歌搜索"/>
    <w:p>
      <w:pPr>
        <w:pStyle w:val="Heading4"/>
      </w:pPr>
      <w:r>
        <w:t xml:space="preserve">深度互联网搜索：升级自谷歌搜索</w:t>
      </w:r>
    </w:p>
    <w:p>
      <w:pPr>
        <w:pStyle w:val="FirstParagraph"/>
      </w:pPr>
      <w:r>
        <w:t xml:space="preserve">互联网搜索仍然很难。在谷歌上，你会被 SEO 文章和由大模型生成的摘要所干扰，搜索结果的质量很多时候不受你控制。我们发现，智能体进行研究的方式与人类不同。人类在搜索后会隐含地根据来源信誉筛选链接，打开多个标签页，快速浏览，然后决定是进行新的搜索还是已经找到答案。我们的智能体没有模仿这种行为。</w:t>
      </w:r>
    </w:p>
    <w:p>
      <w:pPr>
        <w:pStyle w:val="BodyText"/>
      </w:pPr>
      <w:r>
        <w:t xml:space="preserve">因此，我们升级了搜索工具，从仅仅返回一个搜索词，到可以定义类别、是否实时抓取、是否包含特定短语、限制域名甚至发布日期。通过这些参数，我们改变了搜索的轨迹。现在，智能体可以一次性获取 URL 和完整的页面内容，而不是依赖不可靠的谷歌搜索预览。</w:t>
      </w:r>
    </w:p>
    <w:bookmarkEnd w:id="46"/>
    <w:bookmarkStart w:id="47" w:name="浏览器访问模拟人类操作"/>
    <w:p>
      <w:pPr>
        <w:pStyle w:val="Heading4"/>
      </w:pPr>
      <w:r>
        <w:t xml:space="preserve">浏览器访问：模拟人类操作</w:t>
      </w:r>
    </w:p>
    <w:p>
      <w:pPr>
        <w:pStyle w:val="FirstParagraph"/>
      </w:pPr>
      <w:r>
        <w:t xml:space="preserve">第二个我们构建的主要工具是浏览器访问。很多丰富的数据无法通过简单的抓取获得，比如需要交互的搜索、谷歌地图或图片。我们希望让我们的 Unify 智能体能像人类一样使用浏览器。</w:t>
      </w:r>
    </w:p>
    <w:p>
      <w:pPr>
        <w:pStyle w:val="BodyText"/>
      </w:pPr>
      <w:r>
        <w:t xml:space="preserve">我们把浏览器访问功能实现为一个子智能体。它接收一个任务，然后使用 o4-mini 模型将任务分解成一系列浏览器操作步骤，并用</w:t>
      </w:r>
      <w:r>
        <w:t xml:space="preserve"> </w:t>
      </w:r>
      <w:r>
        <w:rPr>
          <w:rStyle w:val="VerbatimChar"/>
        </w:rPr>
        <w:t xml:space="preserve">computer-use-preview</w:t>
      </w:r>
      <w:r>
        <w:t xml:space="preserve"> </w:t>
      </w:r>
      <w:r>
        <w:t xml:space="preserve">来执行。我们评估了开源的</w:t>
      </w:r>
      <w:r>
        <w:t xml:space="preserve"> </w:t>
      </w:r>
      <w:r>
        <w:rPr>
          <w:rStyle w:val="VerbatimChar"/>
        </w:rPr>
        <w:t xml:space="preserve">browser-use</w:t>
      </w:r>
      <w:r>
        <w:t xml:space="preserve"> </w:t>
      </w:r>
      <w:r>
        <w:t xml:space="preserve">工具，发现虽然它稍快一些，但在复杂的浏览器任务中表现不佳，所以我们最终选择了</w:t>
      </w:r>
      <w:r>
        <w:t xml:space="preserve"> </w:t>
      </w:r>
      <w:r>
        <w:rPr>
          <w:rStyle w:val="VerbatimChar"/>
        </w:rPr>
        <w:t xml:space="preserve">computer-use-preview</w:t>
      </w:r>
      <w:r>
        <w:t xml:space="preserve">。</w:t>
      </w:r>
    </w:p>
    <w:p>
      <w:pPr>
        <w:pStyle w:val="BodyText"/>
      </w:pPr>
      <w:r>
        <w:t xml:space="preserve">例如，当我们尝试查找谷歌是否有电动汽车充电站时，智能体最终会使用浏览器工具，打开谷歌地图，使用街景视图在停车场寻找充电站，然后切换到另一个标签页确认信息。最终，它结合了谷歌地图和另一个页面的信息，确认了充电站的存在。</w:t>
      </w:r>
    </w:p>
    <w:bookmarkEnd w:id="47"/>
    <w:bookmarkEnd w:id="48"/>
    <w:bookmarkStart w:id="49" w:name="总结与招聘"/>
    <w:p>
      <w:pPr>
        <w:pStyle w:val="Heading3"/>
      </w:pPr>
      <w:r>
        <w:t xml:space="preserve">总结与招聘</w:t>
      </w:r>
    </w:p>
    <w:p>
      <w:pPr>
        <w:pStyle w:val="FirstParagraph"/>
      </w:pPr>
      <w:r>
        <w:t xml:space="preserve">我们学到，不能依赖于简单的互联网搜索和抓取。深度搜索和浏览器访问这样的工具，解锁了智能体可以回答的全新问题类别。</w:t>
      </w:r>
    </w:p>
    <w:p>
      <w:pPr>
        <w:pStyle w:val="BodyText"/>
      </w:pPr>
      <w:r>
        <w:rPr>
          <w:bCs/>
          <w:b/>
        </w:rPr>
        <w:t xml:space="preserve">新冠军：KunalBrowserAgent</w:t>
      </w:r>
    </w:p>
    <w:p>
      <w:pPr>
        <w:pStyle w:val="BodyText"/>
      </w:pPr>
      <w:r>
        <w:t xml:space="preserve">经过这些改进，我们新的冠军智能体是 KunalBrowserAgent。它在各项评估中都表现出色。</w:t>
      </w:r>
    </w:p>
    <w:p>
      <w:pPr>
        <w:pStyle w:val="BodyText"/>
      </w:pPr>
      <w:r>
        <w:rPr>
          <w:bCs/>
          <w:b/>
        </w:rPr>
        <w:t xml:space="preserve">下一步：改进评估方法</w:t>
      </w:r>
    </w:p>
    <w:p>
      <w:pPr>
        <w:pStyle w:val="BodyText"/>
      </w:pPr>
      <w:r>
        <w:t xml:space="preserve">接下来，我们将投入更多时间来改进我们的评估体系，以更好地量化和发现我们通过人工审查发现的那些问题，让整个迭代过程更可重复、更具规模。</w:t>
      </w:r>
    </w:p>
    <w:p>
      <w:pPr>
        <w:pStyle w:val="BodyText"/>
      </w:pPr>
      <w:r>
        <w:rPr>
          <w:bCs/>
          <w:b/>
        </w:rPr>
        <w:t xml:space="preserve">Connor Heggie：</w:t>
      </w:r>
      <w:r>
        <w:t xml:space="preserve"> </w:t>
      </w:r>
      <w:r>
        <w:t xml:space="preserve">好的。我们正在解决很多有趣的智能体问题。所以，如果你也想让你的名字出现在我们的代码库里，成为一个智能体，欢迎会后和我们聊聊，或者在线申请。我们正在招聘大量工程师。谢谢大家。</w:t>
      </w:r>
    </w:p>
    <w:p>
      <w:r>
        <w:pict>
          <v:rect style="width:0;height:1.5pt" o:hralign="center" o:hrstd="t" o:hr="t"/>
        </w:pict>
      </w:r>
    </w:p>
    <w:bookmarkEnd w:id="49"/>
    <w:bookmarkEnd w:id="50"/>
    <w:bookmarkStart w:id="70" w:name="readitlater-18-15-43"/>
    <w:p>
      <w:pPr>
        <w:pStyle w:val="Heading1"/>
      </w:pPr>
      <w:r>
        <w:t xml:space="preserve">ReadItLater 18-15-43</w:t>
      </w:r>
    </w:p>
    <w:bookmarkStart w:id="51" w:name="案例研究--深度解析使用-langgraphmcp-的远程医疗支持代理"/>
    <w:p>
      <w:pPr>
        <w:pStyle w:val="Heading3"/>
      </w:pPr>
      <w:r>
        <w:t xml:space="preserve">案例研究 + 深度解析：使用 LangGraph/MCP 的远程医疗支持代理</w:t>
      </w:r>
    </w:p>
    <w:p>
      <w:pPr>
        <w:pStyle w:val="FirstParagraph"/>
      </w:pPr>
      <w:r>
        <w:t xml:space="preserve">[音乐]</w:t>
      </w:r>
    </w:p>
    <w:p>
      <w:pPr>
        <w:pStyle w:val="BodyText"/>
      </w:pPr>
      <w:r>
        <w:t xml:space="preserve">好的，嗯，大家好，非常感谢大家的到来。真的很高兴你们能在这里。嗯，这是一个很棒的展会，我喜欢这个展会。嗯，我去年是作为一名与会者来的。嗯，二月份在纽约的峰会上也发了言，我真的很高兴能再次回来。嗯，所以这次主要是来做一次演示和讲解。我我在 Slack 频道里也说了，所以如果有人还没加入 Slack 频道，欢迎加入。里面有几个链接可能对你有帮助。嗯，那个频道叫 workshop Langraph MCP agents，如果有人需要的话。嗯，但基本上，嗯，我今天就是来介绍一些我团队一直在做的非常有趣的工作，主要是围绕为医疗保健用例构建代理工作流。嗯，这很大程度上是我们做事的方式。嗯，我会详细介绍一些细节，但这不是唯一的方法。嗯，我希望在座的某位观众可能会看着这个说：“这太蠢了，你应该做得更好。”到时请举手告诉我。嗯，但是，但是构建这个过程真的很有趣，我对结果非常非常满意。而且，我真的很兴奋能向大家展示这到底是怎么回事。嗯，好的。那么我将进入演示模式。好了，我们开始吧。</w:t>
      </w:r>
    </w:p>
    <w:bookmarkEnd w:id="51"/>
    <w:bookmarkStart w:id="52" w:name="关于stride咨询公司"/>
    <w:p>
      <w:pPr>
        <w:pStyle w:val="Heading3"/>
      </w:pPr>
      <w:r>
        <w:t xml:space="preserve">关于Stride咨询公司</w:t>
      </w:r>
    </w:p>
    <w:p>
      <w:pPr>
        <w:pStyle w:val="FirstParagraph"/>
      </w:pPr>
      <w:r>
        <w:t xml:space="preserve">好的。呃，首先，关于 Stride 的几件简短的事情。嗯，那是我，如果有人需要我的 LinkedIn 的话，不过在其他几个地方也能找到。嗯，我们是一家定制软件咨询公司。嗯，这在实践中意味着，呃，无论你需要什么，我们都会为你构建。我们一直在做大量的 AI 工作。嗯，这大概可以分为几个特定的领域。嗯，我们用很多 AI 来生成代码。嗯，我们有一些产品和服务是用来做比如单元测试的创建和维护。我们还做了一些关于非常老旧、愚蠢的代码库的现代化改造。嗯，你知道，比如，呃，2000 年代初期的 .net 代码是我们专长的领域之一。嗯，但今天我要向大家展示的，主要是我们围绕代理工作流所做的工作。所以，你知道，这个代理工作流的核心思想其实就是，它本可以用传统软件来完成，而且我将要展示的这个东西，在它的第一个版本中就是用传统软件做的。嗯，但我们用一个 LLM 作为核心重构了它，使其更灵活、更强大，并且，你知道，最终，嗯，也酷得多。嗯，所以，真的很高兴向大家展示更多相关内容。</w:t>
      </w:r>
    </w:p>
    <w:bookmarkEnd w:id="52"/>
    <w:bookmarkStart w:id="53" w:name="演讲大纲"/>
    <w:p>
      <w:pPr>
        <w:pStyle w:val="Heading3"/>
      </w:pPr>
      <w:r>
        <w:t xml:space="preserve">演讲大纲</w:t>
      </w:r>
    </w:p>
    <w:p>
      <w:pPr>
        <w:pStyle w:val="FirstParagraph"/>
      </w:pPr>
      <w:r>
        <w:t xml:space="preserve">所以，我将从一些背景介绍开始。嗯，我将做一个案例研究，嗯，会很简短，但能让你们了解我们试图解决的问题，以及我认为我们解决得有多好。嗯，然后我们会在它的工作原理方面，根据大家的意愿进行深入探讨。嗯，我想先问一下，如果你们有问题，请举手。我会尽量注意到并回答你们。嗯，我们有一些麦克风可以传递。嗯，但可能你们直接大声喊出来更好，然后我会对着我的麦克风重复一遍。嗯，而且基本上，我也不知道这是否足够讲两个小时，可能够吧，但请大家帮我把握时间。嗯，我会谈论任何与此相关、大家想谈论的话题。</w:t>
      </w:r>
    </w:p>
    <w:bookmarkEnd w:id="53"/>
    <w:bookmarkStart w:id="54" w:name="案例背景aila-science与远程医疗"/>
    <w:p>
      <w:pPr>
        <w:pStyle w:val="Heading3"/>
      </w:pPr>
      <w:r>
        <w:t xml:space="preserve">案例背景：Aila Science与远程医疗</w:t>
      </w:r>
    </w:p>
    <w:p>
      <w:pPr>
        <w:pStyle w:val="FirstParagraph"/>
      </w:pPr>
      <w:r>
        <w:t xml:space="preserve">所以，嗯，这里的客户是 Aila。Aila Science 是一家关注女性健康的，嗯，机构，致力于帮助治疗早期妊娠丢失，嗯，也就是通常所说的流产。嗯，但这具体是一种治疗方法，情况是这样的：你经历了这件事，你最终去了医院或诊所，他们让你带着药回家，对吧，这个药是你必须自己服用的，嗯，而且是在一个对你和你的家人来说都非常痛苦的时刻，在一个你需要记住什么时候该做什么事情的时候。这可能真的很有挑战性。嗯，除此之外还有其他用例，比如化疗，当人们连今天是几号都记不清时，更不用说他们应该做什么了，对吧？你知道，有各种各样的治疗都与此相关。嗯，但 AILA 特别有一套系统，他们用它来帮助人们基本上在家中执行这些远程医疗方案，对吧？而且，那个系统是基于短信的。所以我接下来要展示的所有东西，本质上都是一个基于短信的引擎，带有一些核心业务逻辑，嗯，它帮助人们保持在正轨上，回答他们的问题，关心他们，你知道，确保治疗进展顺利。他们仍然有医患关系，这并不是要取代医生，它只是在大部分时间里，在没有医生直接支持的情况下，帮助人们完成这种治疗。</w:t>
      </w:r>
    </w:p>
    <w:bookmarkEnd w:id="54"/>
    <w:bookmarkStart w:id="55" w:name="免责声明与方法论"/>
    <w:p>
      <w:pPr>
        <w:pStyle w:val="Heading3"/>
      </w:pPr>
      <w:r>
        <w:t xml:space="preserve">免责声明与方法论</w:t>
      </w:r>
    </w:p>
    <w:p>
      <w:pPr>
        <w:pStyle w:val="FirstParagraph"/>
      </w:pPr>
      <w:r>
        <w:t xml:space="preserve">嗯，所以，首先有几个免责声明。第一，我将向你们展示的一大堆东西，都是客户的实际代码。嗯，非常感谢我的客户，感谢 Aila如此开放地分享这些。这真的很棒，我很高兴能向你们展示这么多内容。嗯，我删减了一些东西。嗯，我认为剩下的部分仍然能让你们很好地了解整个事情的特点和它的工作原理。</w:t>
      </w:r>
    </w:p>
    <w:p>
      <w:pPr>
        <w:pStyle w:val="BodyText"/>
      </w:pPr>
      <w:r>
        <w:t xml:space="preserve">嗯，Stride，我们是做定制软件的。所以我们构建了定制软件。我我不想隐藏这一点，对吧？很多这类事情可以用现成的工具来完成。嗯，但这个客户有一些特定的需求，坦白说，这使得很多部分最好是定制构建。嗯，所以我们这么做了。但我们尽力使用了，你知道，大块的现成工具，对吧？所以你会看到很多Langraph、Langchain、Lang Smith，你知道，还有很多类似的东西，都在这里，因为我们确实相信这能增加价值，并且它从根本上使系统更具可解释性。嗯，而且，你知道，在托管方式上也有一些限制。这，你知道，至少部分与患者数据以及各种像 HIPAA 和其他隐私要求相关。</w:t>
      </w:r>
    </w:p>
    <w:p>
      <w:pPr>
        <w:pStyle w:val="BodyText"/>
      </w:pPr>
      <w:r>
        <w:t xml:space="preserve">嗯，另一件事，就像我之前开始说的，没有绝对正确的方法来做这件事，但我们这个方法确实有效，而且我认为当你看到我们逐步讲解时，你会看到我们做出的一些选择。嗯，你知道，肯定有其他方法可以把这些工具组合在一起。我认为肯定有其他方式可以实现这个工作流。嗯，但是我们喜欢最后的结果，它保留了一些我们知道对客户非常重要的东西，并保留了，你知道，很多人类判断，而不是完全相信那些元素的话。这是一个非常混合的系统，人类在其中扮演着非常重要的角色。</w:t>
      </w:r>
    </w:p>
    <w:p>
      <w:pPr>
        <w:pStyle w:val="BodyText"/>
      </w:pPr>
      <w:r>
        <w:t xml:space="preserve">嗯，再提一次，就像我之前提到的，嗯，如果你们看了我们在这里做的事情，然后说那太蠢了，或者说，你有没有想过这个，我会非常乐意。因为，你知道，这是一个我们只工作了几个月的项目，但，你知道，事情已经发生了变化，AI 领域就是这样。所以我确定，而且我知道有几件事，你知道，我们可以用更新、更现代的选择来替换我们做出的某些决定。嗯，同时，你知道，可能有些情况下，我我真的没有正确使用 LangGraph。如果有人举手告诉我，我会非常高兴。所以请务必，嗯，在你们脑子里记着这一点。</w:t>
      </w:r>
    </w:p>
    <w:bookmarkEnd w:id="55"/>
    <w:bookmarkStart w:id="56" w:name="技术栈与团队"/>
    <w:p>
      <w:pPr>
        <w:pStyle w:val="Heading3"/>
      </w:pPr>
      <w:r>
        <w:t xml:space="preserve">技术栈与团队</w:t>
      </w:r>
    </w:p>
    <w:p>
      <w:pPr>
        <w:pStyle w:val="FirstParagraph"/>
      </w:pPr>
      <w:r>
        <w:t xml:space="preserve">好的。嗯，简单说一下我们使用的技术栈和我们建立的团队。</w:t>
      </w:r>
    </w:p>
    <w:p>
      <w:pPr>
        <w:pStyle w:val="BodyText"/>
      </w:pPr>
      <w:r>
        <w:t xml:space="preserve">所以，第一件事，再说一次，这里面有很多 LangChain。嗯，那不是因为其他框架做不到这个。也不是因为我们不能自己构建。我们选择这个的首要原因是因为它向其他人解释这个系统有多么容易，对吧？你知道，如果你看看，我稍后会展示 Langraph 的东西，它真的很直观，可以在项目很早期就去跟客户说，“嘿，这个东西是这么工作的。你可以看到它从这里到这里，这里有循环。像这里，我们正在做我们的，嗯，你知道，流程评估，这里是人类介入的地方。”这样做非常直接。嗯，而且我认为如果用一些不那么可视化、坦白说组织得不那么好的东西，会困难得多。所以，所以我们对这个选择很满意，对吧？LangChain 工具确实有一些权衡，但它们大多是我们能够接受的。</w:t>
      </w:r>
    </w:p>
    <w:p>
      <w:pPr>
        <w:pStyle w:val="BodyText"/>
      </w:pPr>
      <w:r>
        <w:t xml:space="preserve">嗯，在我将要展示的例子中，我们使用的是 Claude。嗯，但是我们编写的核心代码也适用于 Gemini 和 OpenAI。嗯，我们认为 Claude 在这方面更好有几个原因，我们后面会谈到。但，你知道，这里并没有什么模型特定的东西。这几乎全是工具调用和 MCP，以及，你知道，其他在大多数模型中都相当可移植的东西。</w:t>
      </w:r>
    </w:p>
    <w:p>
      <w:pPr>
        <w:pStyle w:val="BodyText"/>
      </w:pPr>
      <w:r>
        <w:t xml:space="preserve">嗯，整个技术栈不仅仅是 LLM 部分，对吧？LLM 部分是 Python 和一个 LangGraph 容器。嗯，然后，另一部分，也就是短信网关、数据库和一个我将详细展示的仪表盘，是 Node、React、MongoDB 和 Twilio。整个系统托管在 AWS 上。这些都不是必须的，只是我们的选择。嗯，你知道，我们选择 AWS 的主要原因是为了，你知道，这需要支持多个不同地区。我们必须能够在欧洲的几个地方完全部署，对吧？所以我们需要确保我们有，你知道，一套不错的云连接，可以与之合作。</w:t>
      </w:r>
    </w:p>
    <w:p>
      <w:pPr>
        <w:pStyle w:val="BodyText"/>
      </w:pPr>
      <w:r>
        <w:t xml:space="preserve">呃，评估。所以，我会展示我们构建的评估系统。嗯，我们没能使用，或者至少我应该说不是没能使用，我们选择不完全使用 Langsmith 的现成工具。这部分是因为我不太想完全被他们锁定。我希望数据能存放在那里，我希望能看到，你知道，当前系统在 Langsmith 中的情况，但我想要一个独立的东西。事实证明，我们为了让评估，嗯，你知道，从根本上可用，需要做大量的预处理。所以我们构建了一个外部的工具集，它基本上从 Langsmith 拉取数据，进行处理，然后通过 PromptFu 运行。嗯，而且我们选择 Prompt Fu 的一个原因，如果有人用过的话，嗯，他们有一个非常灵活的，他们称之为 LLM 评估标准（rubric）。而且，这是一个 LLM 作为评判者，你基本上描述你希望评估如何工作。嗯，你把数据喂进去，然后，你知道，它会给你一个独立的、可视化的结果。所以我们最终对它非常满意。这绝不是唯一的方法。这绝对是，你知道，最适合我们的方式。</w:t>
      </w:r>
    </w:p>
    <w:p>
      <w:pPr>
        <w:pStyle w:val="BodyText"/>
      </w:pPr>
      <w:r>
        <w:t xml:space="preserve">呃，团队。所以，曾经有，而且现在仍然有，嗯，两位软件工程师，一位设计师，嗯，还有我。我我不会称自己为软件工程师，所以我没把自己算在那个群体里。你可以想象有两位软件工程师维护着包含网关、仪表盘和短信等功能的核心系统，以及数据库。嗯，我维护并基本上构建了 Langraph 侧的所有东西，对吧？所以想象一下这是两个独立的系统，它们通过一个定义良好的契约相互通信。嗯，那两位软件工程师大致了解我的代码如何工作，但他们并不真的维护它。你知道，几乎完全是我，加上 AI 朋友们。</w:t>
      </w:r>
    </w:p>
    <w:p>
      <w:pPr>
        <w:pStyle w:val="BodyText"/>
      </w:pPr>
      <w:r>
        <w:t xml:space="preserve">嗯，关于这一点，所以我要展示的所有东西都是我写的代码，而且我想说清楚。嗯，我已经很久没当真正的软件工程师了。我确实有工程背景，我花了大学毕业后的七年时间，你知道，捣鼓移动应用。嗯，我休息了 15 年，去做产品经理，大约两年前我回来了。但这真正意味着的只是，你知道，基本上你看到的这些东西，或者我将要展示的东西，主要都是，你知道，我用 Klein 写的代码。那是我个人最喜欢的。嗯，所以这里有很多选择，我最喜欢 Klein。嗯，你可以用任何你想要的。代码其实并不那么复杂。我想估算一下，我实际上没数过，但大概有几千行 Python 代码，还有几千行的提示词。它它大概是相等的，对吧？所以我用“凭感觉编码”的方式写了 Python，而提示词则主要是手写的。嗯，不是 100% 对吧，但但这就是思考这里分工的方式。嗯，而且就此而言，我的意思是任何这些工具都可以很棒。我选择 Klein 的主要原因只是因为，你知道，我们不需要一个，你知道，高度优化的，嗯，比如每月 20 美元的流程。我在 token 上的花费远不止每月 20 美元。这就是现实。嗯，你知道，花钱来获得模型在任何给定点的最佳可用上下文是值得的。嗯，Klein 是一个很好的方式来做到这一点。好的。这里还有一些示例代码。所以我确实提到了，这也在 Slack 频道里。如果你想跟着做，你可以通过建立你自己的小型 Langraph 容器和 MCP 来实现。非常欢迎你这样做。嗯，不过我将要展示的所有东西都是专有的客户代码，所以我显然不能把那些链接发给你们。所以如果你想，嗯，随时可以启动它。嗯，我们有两个小时，这是一段很长的时间。如果如果你们有兴趣在最后花点时间，实际操作一下这些真实的代码，我我非常乐意。这样做。嗯，所以，请随时在此期间做好准备。</w:t>
      </w:r>
    </w:p>
    <w:bookmarkEnd w:id="56"/>
    <w:bookmarkStart w:id="57" w:name="核心概念"/>
    <w:p>
      <w:pPr>
        <w:pStyle w:val="Heading3"/>
      </w:pPr>
      <w:r>
        <w:t xml:space="preserve">核心概念</w:t>
      </w:r>
    </w:p>
    <w:p>
      <w:pPr>
        <w:pStyle w:val="FirstParagraph"/>
      </w:pPr>
      <w:r>
        <w:t xml:space="preserve">好的，首先说几件事，只是为了确保我们在术语和我们讨论这些东西的方式上达成共识。所以，嗯，我确实喜欢 LangChain 这里对代理（agent）的定义。嗯，基本上只是因为，你知道，你会看到我们在这里做的是用一个 LLM 来控制这个应用的流程，对吧？这确实就是它的本质。嗯，我喜欢这个，我不知道 Chris 是不是在这里，他上次在纽约的活动上出现过。我喜欢用这个来解释我们试图构建这个系统架构的方式和原因，对吧？所以，生产环境中的代理这个概念，对吧，你必须知道它们在做什么，你必须知道，你知道，它们能做到，而且你必须能够引导，对吧？如果你只有其中几项，你最终会得到不好的结果，对吧？所以我我就是喜欢这个框架：如果你有能力，但你不知道它在做什么，那它就是危险的。如果你确切知道它在做什么，但你无法控制它，它就会做些奇怪的事情，而你帮不上忙。</w:t>
      </w:r>
    </w:p>
    <w:p>
      <w:pPr>
        <w:pStyle w:val="BodyText"/>
      </w:pPr>
      <w:r>
        <w:t xml:space="preserve">呃，请继续。我们很多人都在找那个 Slack 频道。</w:t>
      </w:r>
      <w:r>
        <w:t xml:space="preserve"> </w:t>
      </w:r>
      <w:r>
        <w:t xml:space="preserve">哦，呃，让我再找一下。其实就在这里：workshop langraph MCP agents。</w:t>
      </w:r>
      <w:r>
        <w:t xml:space="preserve"> </w:t>
      </w:r>
      <w:r>
        <w:t xml:space="preserve">好的。没问题。</w:t>
      </w:r>
    </w:p>
    <w:p>
      <w:pPr>
        <w:pStyle w:val="BodyText"/>
      </w:pPr>
      <w:r>
        <w:t xml:space="preserve">好的，但是，呃，所以，透明而无控制是令人沮沮丧的，而有控制而无能力是无用的。我我就是喜欢这个框架，我认为这正是我们试图解决的问题。我们需要一个能够胜任工作、清楚自己在做什么，并且能够以一种非常明显的方式被人类引导的东西。</w:t>
      </w:r>
    </w:p>
    <w:bookmarkEnd w:id="57"/>
    <w:bookmarkStart w:id="58" w:name="案例研究成果与影响"/>
    <w:p>
      <w:pPr>
        <w:pStyle w:val="Heading3"/>
      </w:pPr>
      <w:r>
        <w:t xml:space="preserve">案例研究：成果与影响</w:t>
      </w:r>
    </w:p>
    <w:p>
      <w:pPr>
        <w:pStyle w:val="FirstParagraph"/>
      </w:pPr>
      <w:r>
        <w:t xml:space="preserve">所以，嗯，话虽如此，我将从一个案例研究开始，对吧？这在脱离上下文的情况下会有点奇怪，但希望这能让你们了解我们试图解决的问题。所以这里的想法是，有一个现有的产品，对吧？所以当时有一个产品，它基本上是让人类手动在一个控制台上按按钮，这样就可以发送一条短信，对吧？所以你会读患者说了什么，他们可能会说“我下午3点吃了药”，也可能说“我正在流血，不知道发生了什么，我还好吗？”，他们可能会问关于治疗的其他问题，然后一个人必须进入一个软件，点击一个按钮，这个按钮能准确反映出某人在工作流程中的位置，对吧？因为，你知道，你可以把很多这些都模型化，想象一下有非常复杂的流程图，描绘了医疗治疗期间可能发生的所有事情。嗯，所以 AIA 团队已经构建了这个，对吧？但他们意识到，要扩展人力团队以服务更多患者，成本太高了，对吧？他们需要太多的人去按太多的按钮。他们还意识到，他们无法真正将系统扩展到新的治疗方案，对吧？这是他们想做的事情。这并不是唯一需要支持的方案，他们还有其他的。嗯，所以想法是，他们要么重构旧的软件以使其更灵活，要么基本上重构它，以使用一种不同类型的决策核心。而且，当他们考虑这么做时，你知道，LLM 已经开始，我认为变得足够强大，可以处理这类工作。</w:t>
      </w:r>
    </w:p>
    <w:p>
      <w:pPr>
        <w:pStyle w:val="BodyText"/>
      </w:pPr>
      <w:r>
        <w:t xml:space="preserve">嗯，所以，我们构建的，我们做的是，我们为他们构建了一个工作流，并且基本上是一个连接到它的软件，使他们能够灵活地进行新的治疗，对吧？所以，这种基本上定义一个蓝图和一个知识库的想法，是我们思考这个问题的方式。嗯，而且基本上是经过医学批准的语言，对吧？所以，你让人类按按钮而不是输入短信的一个原因是，这是医疗建议，对吧？你知道，你你不是，或者至少不应该给出与这种批准语言有实质性差异的医疗建议，对吧？这些东西之所以这么说是有原因的。嗯，你知道，医生们也有类似的限制。嗯，我们还构建了一个自我评估功能，我稍后会详细介绍。呃，我们想确保我们能捕捉到那些复杂的情况，嗯，并把它们呈现给人类，对吧？因为我们希望有人类在环，但我们试图将那些原来只是操作系统的、点击所有那些按钮的人提升为监督这些代理的管理者，对吧？这确实是我们工作的核心模式。</w:t>
      </w:r>
    </w:p>
    <w:p>
      <w:pPr>
        <w:pStyle w:val="BodyText"/>
      </w:pPr>
      <w:r>
        <w:t xml:space="preserve">看到那边有个问题。</w:t>
      </w:r>
      <w:r>
        <w:t xml:space="preserve"> </w:t>
      </w:r>
      <w:r>
        <w:t xml:space="preserve">是的，你可能说过，这些操作员是……</w:t>
      </w:r>
      <w:r>
        <w:t xml:space="preserve"> </w:t>
      </w:r>
      <w:r>
        <w:t xml:space="preserve">那么，问题是这些操作员是否受过医学培训？有一位医师助理，她基本上领导着运营团队。所以，你可以这样理解，嗯，每当出现超出蓝图范围的事情时，都会上报给她，对吧？所以，如果你遇到一个情况，他们就是说，我真的不确定该怎么做，一个 Slack 消息就会发到那个有医师助理在的频道，然后她会给出医疗建议。所以，你知道，这也是为什么难以扩展的原因之一，对吧？因为，你知道，在这个特定的团队里，你只有一个这样的人。</w:t>
      </w:r>
      <w:r>
        <w:t xml:space="preserve"> </w:t>
      </w:r>
      <w:r>
        <w:t xml:space="preserve">当然。</w:t>
      </w:r>
    </w:p>
    <w:p>
      <w:pPr>
        <w:pStyle w:val="BodyText"/>
      </w:pPr>
      <w:r>
        <w:t xml:space="preserve">嗯，所以，你知道，稍微跳跃一下，但希望你一会能明白为什么会这样。这大概，而且再次，我们仍在进行测量，对吧？我们仍在试图弄清楚确切的，你知道，容量提升了多少。嗯，我们认为大概是 10 倍。我们认为他们用这种新方法大概可以服务 10 倍的人。嗯，现在，这不是免费的，对吧？我们必须构建软件，我们必须支付 token 的费用。嗯，token 会变得很贵。但如果你想想，你知道，扩大一个团队所涉及的规模问题，以及再次，构建软件以使其对更多治疗更灵活，嗯，我们认为这种容量的增加是非常值得的，也是真正解决问题的关键。</w:t>
      </w:r>
    </w:p>
    <w:p>
      <w:pPr>
        <w:pStyle w:val="BodyText"/>
      </w:pPr>
      <w:r>
        <w:t xml:space="preserve">嗯，而且你可以做新的治疗和新的工作流程，而无需编写更多代码。对吧？这是这件事最大的亮点。而且，你会看到我们在这里做的，很大程度上是谷歌文档，对吧？而且，你知道，我们有一些更先进的技术来管理这些东西，并随着时间推移进行版本控制，但但我们谈论的是能够支持全新的治疗和全新的工作流程，而无需返回代码，对吧？这对这些人来说非常有价值。</w:t>
      </w:r>
    </w:p>
    <w:p>
      <w:pPr>
        <w:pStyle w:val="BodyText"/>
      </w:pPr>
      <w:r>
        <w:t xml:space="preserve">有个问题，你提到了速度，那如何衡量护理质量呢？</w:t>
      </w:r>
      <w:r>
        <w:t xml:space="preserve"> </w:t>
      </w:r>
      <w:r>
        <w:t xml:space="preserve">所以，问题是速度提高了，是否有护理质量的衡量标准？嗯，简短的回答是，现在还早，对吧？我的意思是，这仍然是一个正在进行中的系统，它正在被真实的人使用，但仍处于非常早期的阶段。我认为我们看待它的方式是，这会是操作员成为最终裁决者的某种组合，对吧？他们将能够看到这些对话，并在他们批准、审查时判断，嘿，这大部分都做对了吗？然后，还有一些现有的，类似于客户满意度（CSAT）的衡量标准，你可以应用到那些在治疗另一端的人身上。</w:t>
      </w:r>
      <w:r>
        <w:t xml:space="preserve"> </w:t>
      </w:r>
      <w:r>
        <w:t xml:space="preserve">10倍听起来有点低。这是因为操作员现在还没有批准所有出来的东西吗？</w:t>
      </w:r>
      <w:r>
        <w:t xml:space="preserve"> </w:t>
      </w:r>
      <w:r>
        <w:t xml:space="preserve">呃，所以他们并不是批准所有出来的东西，而且我同意 10 倍有点，它是一个数量级的概念，而不是一个精确的衡量标准，对吧？但我认为在这种情况下，你会看到一些需要批准的案例，对吧？以及为什么。但批准也非常快，对吧？所以我的论点是，你可能每 10 次交流中只看到一次，而当你看到它时，你花费的时间大致和上次只按按钮的时间差不多，对吧？这就是他们已经在做的事情。所以这大概是我们以此为基准的原因。</w:t>
      </w:r>
    </w:p>
    <w:bookmarkEnd w:id="58"/>
    <w:bookmarkStart w:id="59" w:name="系统架构与工作流"/>
    <w:p>
      <w:pPr>
        <w:pStyle w:val="Heading3"/>
      </w:pPr>
      <w:r>
        <w:t xml:space="preserve">系统架构与工作流</w:t>
      </w:r>
    </w:p>
    <w:p>
      <w:pPr>
        <w:pStyle w:val="FirstParagraph"/>
      </w:pPr>
      <w:r>
        <w:t xml:space="preserve">好的，嗯，那么让我们深入了解一下。所以，呃，这是一个 Langraph 中这个样子的快照。我稍后会给你们看真实的东西，而且自从我拍这张照片以来，它实际上有了一点点演变。嗯，但我们在这里真正讨论的是，嗯，今天操作这个系统的人，我们称他们为运营助理。所以这真正做的是引入一个虚拟运营助理，那个运营助理将评估一个与患者的对话交互的状态。嗯，确定什么是最佳的回应，包括，呃，你可能发送的短信，你可能会问的问题，你可能会采取的行动，因为其中一些是关于为该患者维持一个基本的状态，对吧？你知道，你在任何给定的时刻都试图弄清楚，嗯，这个人什么时候吃药，他们什么时候吃了药，嗯，你知道，他们有什么药，嗯，他们那里现在是什么时间，这实际上比你想象的更重要。嗯，所有这些都必须由系统来维护。所以虚拟助理正在做所有这些工作，然后它基本上把它提出的方案，对吧，它基本上想出了我认为我们应该这样做，然后把它传递给一个评估者代理。</w:t>
      </w:r>
    </w:p>
    <w:p>
      <w:pPr>
        <w:pStyle w:val="BodyText"/>
      </w:pPr>
      <w:r>
        <w:t xml:space="preserve">有一个实时的 LLM 作为评判者的过程，与我们稍后会讲到的评估（evals）是分开的。但这个实时的 LLM 作为评判者基本上是在说，好的，鉴于刚刚发生的事情，嗯，这是我们对，呃，LLM 认为自己有多正确的评估。嗯，坦白说，这非常具有挑战性。LLM 很难被说服它们在任何事情上是错的。但是，嗯，它也在看复杂性，对吧？所以即使 LLM 认为它做了所有正确的决定，你也可以让它公正地说，“嗯，我改变了这个，我改变了那个，我正在安排一堆消息，这很复杂，也许应该让一个人看看”，对吧？所以这实际上实现起来要容易得多。嗯，而且这两者都在调用工具。这些工具是 MCP 的混合体。嗯，所以这里有两种版本的 MCP。我将向你们展示一种，它基本上只是查看本地文件，这样我就可以向你们展示我环境中的所有东西。嗯，但也有 MCP 通过网络与更大的软件系统通信，并将所有这些东西保存在数据库中，对吧？所以，这是这两种东西的混合。嗯，其余的工具都是关于维护状态的，因为在对话进行中，LLM 需要知道，你知道，基本上，嗯，我做了这个更新和那个更新，这是我正在处理的当前状态，它必须能够实时地操作这些东西。那不是 MCP，那不会进入任何数据库，这完全发生在实时的线程中。然后一旦它完成，它就会被推送出去并基本上保存起来。好的。嗯，再说一遍，我们会深入探讨很多这方面的内容。我确实想花一分钟时间讲讲系统架构，对吧？所以我知道这有点小。</w:t>
      </w:r>
    </w:p>
    <w:p>
      <w:pPr>
        <w:pStyle w:val="BodyText"/>
      </w:pPr>
      <w:r>
        <w:t xml:space="preserve">请讲。当你提到系统状态时，我之前听说 L 具有上下文或某种状态对象。你提到你使用了工具。你是在谈论不同的东西还是……</w:t>
      </w:r>
      <w:r>
        <w:t xml:space="preserve"> </w:t>
      </w:r>
      <w:r>
        <w:t xml:space="preserve">问题是关于状态在 Langraph 中是如何管理的。所以，嗯，简短的回答是，这可能是我做得不那么优化的事情之一，顺便说一句。但是，嗯，在 Langraph 中，有一个状态对象，我们基本上在请求从一个 JSON blob 进来时加载它，对吧？我们在图运行期间让它保持活动状态，它不能被模型直接访问，对吧？至少不是我们这样做的方式，对吧？所以，你实际上会看到，当我们深入研究这个时，你可以在 Lang Smith 中看到所有状态的进入，对吧？我可以看到，嘿，这是整个被加载的东西。我仍然需要在给 Claude 的第一条消息中重复这个，对吧？它实际上并没有出现在，你知道，同一个地方，然后我调用函数，状态会在图运行内部演变，然后当它输出时，是 Python 代码而不是模型，它基本上获取所有这些状态，然后序列化并发送出去。嗯，所以你会看到它是如何工作的，但就像，这通常是我不确定我是否做得对的事情之一。</w:t>
      </w:r>
      <w:r>
        <w:t xml:space="preserve"> </w:t>
      </w:r>
      <w:r>
        <w:t xml:space="preserve">还有其他问题吗？是的。</w:t>
      </w:r>
      <w:r>
        <w:t xml:space="preserve"> </w:t>
      </w:r>
      <w:r>
        <w:t xml:space="preserve">有点相关，你现在有一个节点让那个虚拟代理来回调用工具，对吧？是的。我假设你没有将业务逻辑更多地硬编码到单独节点的原因是，你会失去下一次的工作流程。是这个概念吗？</w:t>
      </w:r>
      <w:r>
        <w:t xml:space="preserve"> </w:t>
      </w:r>
      <w:r>
        <w:t xml:space="preserve">是的。所以问题是为什么基本上虚拟 A 是一个代理，而不是，你知道，一个预编码的，关于如何执行特定治疗的版本。是的，我认为我们保持简单的原因是，我们不希望架构在如何工作方面过于特定于治疗。但你可以想象做，你知道，一组稍小一些的，调整得更好的代理，它们，你知道，负责处理任务中仍然相当通用的元素。我认为这样做不理想的主要原因是缓存。嗯，这是另一个问题，我，你知道，我认为我这样做是对的，但这里有很多变体。嗯，用一个代理或者用一个代理做大部分工作，缓存整个消息流更容易。嗯，我们用的是 Claude，Claude 有非常明确的缓存机制。嗯，每次我切换系统提示时，我认为缓存就会失效。所以从根本上改变代理身份就会导致这种情况。所以那是我们选择那样做的一个原因。这当然不是，你知道，一个硬性规定、永远不变的选择。</w:t>
      </w:r>
      <w:r>
        <w:t xml:space="preserve"> </w:t>
      </w:r>
      <w:r>
        <w:t xml:space="preserve">呃，这个持续时间是多久？呃，比如我们是说几个月还是多久？比如有多少条消息？</w:t>
      </w:r>
      <w:r>
        <w:t xml:space="preserve"> </w:t>
      </w:r>
      <w:r>
        <w:t xml:space="preserve">是的。所以，呃，这个用例，早期妊娠丢失，嗯，它通常是一种需要，我想，三天时间才能完成的治疗，大部分时间是这样，然后之后会有一个回访，对吧？所以想象一下，可能在一周内，与该患者的整个互动就结束了，除非他们后来回来只是问问题，对吧？你知道，有些变体是你在六周后做一次妊娠测试，对吧？所以这些都没问题。嗯，消息历史被保留了，但是生成每条消息的计算却没有，或者至少不是在我们行为的状态下。所以就像，你知道，我见过的最复杂的对话大概有 150 条短信。这对于一个人记在脑子里来说很多了，但对于一个 LM 来说不算太糟，对吧？所以，但就是这个级别。</w:t>
      </w:r>
    </w:p>
    <w:p>
      <w:pPr>
        <w:pStyle w:val="BodyText"/>
      </w:pPr>
      <w:r>
        <w:t xml:space="preserve">好的。嗯，所以，再次强调这里的界限，对吧？所以，就像我刚才跑题了，顶部的框是我们今天要看的东西，对吧？它实际上是一个 Python 容器，可以本地访问这些蓝图，这个知识库，对吧？我们还在通过网络在这个蓝色容器中维护一些东西。我将要展示的仪表盘就在那里。短信网关也在那里。嗯，而且我认为我们会把很多上下文都移到那里，对吧？蓝图，所有那些东西真的应该存在于更持久的软件容器里。现在它存在于，你知道，离 Python 很近的地方。</w:t>
      </w:r>
    </w:p>
    <w:bookmarkEnd w:id="59"/>
    <w:bookmarkStart w:id="60" w:name="现场演示"/>
    <w:p>
      <w:pPr>
        <w:pStyle w:val="Heading3"/>
      </w:pPr>
      <w:r>
        <w:t xml:space="preserve">现场演示</w:t>
      </w:r>
    </w:p>
    <w:p>
      <w:pPr>
        <w:pStyle w:val="FirstParagraph"/>
      </w:pPr>
      <w:r>
        <w:t xml:space="preserve">好的。嗯，那么让我们开始吧。嗯，所以我要做的第一件事是，只是为了向你们展示，呃，从高层次上软件是什么样子的。所以，嗯，这再次是，呃，控制台，仪表盘，对吧？运营助理，也就是人类，将要看的东西。嗯，我将在这里展示几样东西，只是为了给你们一个基准，对吧？所以第一件事是这个“需要注意”。当前的系统基本上让这个“需要注意”一直闪烁。每当有任何患者发来短信，这个东西就会响，对吧？你知道，系统里随时有成百上千的患者。所以，这个“需要注意”以前是需要多个人持续盯着的东西，对吧？只是为了确保他们能捕捉到所有信息，以便在合理的时间内发出消息。现在，“需要注意”真的只是，你知道，一次一件事，对吧？如果我在这里看对话，好了，嗯，你可以看到最上面的这个实际上需要回应。我稍后会讲到。但在任何给定的时刻，对吧，这是我的测试环境。你知道，我已经有一些这样的对话已经排队了。如果我点击这些东西，我能看到的是，基本上，我先回到开头，看整个消息历史，然后我会打开这个“理由”开关。</w:t>
      </w:r>
    </w:p>
    <w:p>
      <w:pPr>
        <w:pStyle w:val="BodyText"/>
      </w:pPr>
      <w:r>
        <w:t xml:space="preserve">嗯，你看到的是整个对话。这个能看清吗？我放大一点？这样好点了吗？好的。</w:t>
      </w:r>
    </w:p>
    <w:p>
      <w:pPr>
        <w:pStyle w:val="BodyText"/>
      </w:pPr>
      <w:r>
        <w:t xml:space="preserve">嗯，所以这里的想法是，呃，代理的名字叫 Ava，对吧？这是人们互动的角色。嗯，这些语言都来自这些蓝图，对吧？我稍后会展示。所以这第一条消息只是系统发送的一条初始消息，基本上就是为了启动一切。所以想象一下，有人手里拿着一包药，他们扫描一个二维码，输入他们的电话号码，然后他们收到了这条短信，对吧？然后他们开始说话。嗯，所以你可以看到，患者会说的东西是，你知道，自由形式的文本，对吧？你知道，我的意思是，他们可以用无数种方式说“是”。旧系统过去有字面上不同的按钮来表示“是”，比如“是的，我有药了”，“是的，我听到了”。我的意思是，有很多种变体，对吧？因为你你确实需要根据那些东西做出不同的回应。我们在这里能做的，真的只是拿走，你知道，这些自由形式的答案，解释它们，然后基本上为你在特定时间说出特定话语提供一个理由，对吧？这相当于，如果你和一个人这样做，你问那个人，嗯，你为什么这么说？LM 可以提供这种上下文。所以这是 Claude 在看这里的历史记录，而且我我会向你展示这在 Langsmith 中是什么样的，这会让它更明显。然后说，好的，这是我接下来应该说的话。而且我对应该说这句话的信心是 100%，对吧？它它通常非常自信，对吧？但重点是，这个整个过程基本上是自动进行的，对吧？你通常不需要人类参与，因为这是一个非常直接的事情。他们有他们的药。我需要知道的下一件事，这是这个治疗中一个非常有趣的部分，我需要知道现在是什么时间。这些是短信。我们出于各种原因对这些人一无所知。我们对他们了解不多，从某种程度上说这是件好事，对吧？我们不想处理所有关于提供者保密和患者数据的事情，对吧？所以，如果我们要进行这种纵向治疗，我们需要的一件事是弄清楚他们那里是什么时间。然后基本上提取这些数据，找出他们的本地时间是什么。对吧？所以在这种情况下，当我回答这些问题时，我在东部时间。这都是我在我的笔记本电脑上做的。嗯，我告诉它现在是什么时间，它计算出一个与 UTC 的偏移量，然后说：“嗯，我猜你在东部时间，对吧？”然后它在这里设置这个，然后说：“好的，从现在开始，我知道我的病人在东部时间，除非他们告诉我别的。”他们可能会回来告诉你别的情况，对吧？这是旧系统真的没有好办法做到的。嗯，但如果病人回来说，“我在飞机上，对我来说其实是七点。”我们就更新时区，然后继续。对吧？这是一个非常灵活的系统。</w:t>
      </w:r>
    </w:p>
    <w:p>
      <w:pPr>
        <w:pStyle w:val="BodyText"/>
      </w:pPr>
      <w:r>
        <w:t xml:space="preserve">嗯，然后我们进入这里，说：“好的，现在我知道是什么时间了，我要问他们是否已经开始治疗了？”对吧？而且，你知道，有一个蓝图，对吧？我们稍后会讲到，它基本上就是有，你知道，他们要吃的药，以及一种非常具体的服用方式，对吧？那个方案。病人说：“嗯，不，我想快点吃。”你知道，Ava 说：“酷，我们准备好时我会发短信给你。”然后它给出了一个方案，在这种情况下，这是一个 SVG，我们在上面标注了时间和日期，对吧？所以，你知道，这相当直接，我们是在软件里做的，LLM 没做这个，LLM 实际上只是传递指令，你知道，它说“发送第一步的图片，并提供，你知道，像这个日期和这个时间”，然后我们把剩下的部分替换进去，这会作为一条 MMS 发送出去，对吧？所以，这是一条短信。嗯，所以我们提供了这个，病人，你知道，说，你知道，在这种情况下，我们我们正在讨论，再次，这都是 LLM 在推理通过这个，对吧？你知道，我我立即发送这个，因为它实际上在你告诉我的我必须发送这些东西的 35 分钟窗口内。这都是业务逻辑，LLM 几乎是即时解释的。</w:t>
      </w:r>
    </w:p>
    <w:p>
      <w:pPr>
        <w:pStyle w:val="BodyText"/>
      </w:pPr>
      <w:r>
        <w:t xml:space="preserve">嗯，然后我有这些提醒，对吧？我没有回复它。所以这是一个重要的部分。它给我发了这个东西，它以为我会在 5:45 吃药，但我没有回短信，对吧？这部分是因为我自己在维护系统，然后我忘了。所以我不得不在第二天回来补上。嗯，所以它给我发了一个自动提醒，因为它在发送第一条消息时就安排了一个。所以这部分这表明，只有当病人说话时，LLM 才会被调用。所以如果他们不说话，你知道，你必须确保你保持参与，对吧？我们不会过度这样做，我们不会试图打扰人们超过一两个提醒。这是他们的治疗。嗯，但是这种“催促”功能对客户来说非常重要，对吧？所以我们把它内置了。嗯，所以你可以看到，我第二天回来，说：“是的，对不起，我我确实吃了。”你知道，Ava 确认我完成了第一步。它做的是，它设置了一个叫做“锚点”的东西，对吧？它说，好的，你知道，病人本来要在 5:45 吃药，他们确认他们吃了。所以现在，你知道，我可以回溯到这个，我知道这件事发生了，对吧？如果病人然后说，哦不，我搞砸了，我其实还没吃，我今天吃。我们就改变锚点，我们更新一切。对吧？所以这是一个系统，以前需要人类去做。如果一个病人回来说，我没吃药，你知道，一个人必须进去手动更新所有的时间和所有预定的消息。这这真是个大麻烦。</w:t>
      </w:r>
    </w:p>
    <w:p>
      <w:pPr>
        <w:pStyle w:val="BodyText"/>
      </w:pPr>
      <w:r>
        <w:t xml:space="preserve">嗯，是的，请讲。</w:t>
      </w:r>
      <w:r>
        <w:t xml:space="preserve"> </w:t>
      </w:r>
      <w:r>
        <w:t xml:space="preserve">实现这个功能，即病人报告状态，不完全是。我们处理状态的方式，我会花很多时间讲这个，但我们处理状态的方式真的就是，对于来自病人的任何一条消息，对吧，这个整个系统只有在病人发送消息时才会启动。嗯，我们所做的是，我们说，好的，给定这个状态，什么是最好的回应？那个回应可能是，我改变了一些锚点，我更新了他们的治疗阶段，我安排了一堆消息。所有这些状态都被保留下来，这样下次他们写信来时，然后，你知道，我们就有那个状态可以继续。嗯，但再次，我们不检查，对吧？系统里没有轮询在进行，我们不会说3 小时后，病人给我回短信了吗？我们不这么做。我们依赖预定好的消息来提醒病人。嗯，如果他们选择三天不说话，三天后再回来，我们就从上次中断的地方继续。嗯，再说一次，这是一个选择。这是客户想要的方式。它的目的是既足够低调，不会打扰人，又足够高频，不会失去联系。</w:t>
      </w:r>
      <w:r>
        <w:t xml:space="preserve"> </w:t>
      </w:r>
      <w:r>
        <w:t xml:space="preserve">当然。</w:t>
      </w:r>
    </w:p>
    <w:p>
      <w:pPr>
        <w:pStyle w:val="BodyText"/>
      </w:pPr>
      <w:r>
        <w:t xml:space="preserve">嗯，我在这里暂停一下。到目前我讲的，还有其他问题吗？嗯，我意识到我讲了很多。</w:t>
      </w:r>
      <w:r>
        <w:t xml:space="preserve"> </w:t>
      </w:r>
      <w:r>
        <w:t xml:space="preserve">是的。你的锚点必须是连续的吗？还是你的用户可以在任何时候进来？</w:t>
      </w:r>
      <w:r>
        <w:t xml:space="preserve"> </w:t>
      </w:r>
      <w:r>
        <w:t xml:space="preserve">他们可以。很好的问题。所以问题是锚点是否必须是连续的或者说，你是否必须一步一步地走完这些步骤？所以，这个系统最棒的一点，最好的事情之一是，我本可以，而且我很高兴我们稍后可以试试这个，我本可以基本上说：“哦，是的，我已经吃了第一颗药了，而且我正在吃第二颗药的中间。”你知道，就像我跟 Ava 说的第一件事。然后她会说：“好的，酷。这里有个锚点，这是下一件事。”它会跳过，而且不会强迫你走完蓝图中规定的那一部分，而旧系统，至少名义上是这样做的，对吧？就像，你可以跳过，但这个是自动的。你知道，部分指令是，不要问病人已经回答过的问题。句号，对吧？但那很烦人，别那么做。嗯，所以，是的，这确实是其中的一部分。</w:t>
      </w:r>
      <w:r>
        <w:t xml:space="preserve"> </w:t>
      </w:r>
      <w:r>
        <w:t xml:space="preserve">还有其他问题吗？是的。</w:t>
      </w:r>
      <w:r>
        <w:t xml:space="preserve"> </w:t>
      </w:r>
      <w:r>
        <w:t xml:space="preserve">那个决定一切的内部状态机有没有概念，还是说那部分外包给了实际的软件？</w:t>
      </w:r>
      <w:r>
        <w:t xml:space="preserve"> </w:t>
      </w:r>
      <w:r>
        <w:t xml:space="preserve">是的。所以问题是 LLM 是否有状态的内部表示。嗯，有点，算是。所以你会看到的，嗯，当我们进入实际与 Claude 的来回交流时，嗯，在 Langsmith 里你作为一个人类，你可以看到它从哪里开始，对吧？所以每个线程都会显示，好的，这是传入的状态，我们基本上对 Claude 重复一遍，那只是一个我一直没能和 Lang Graph 连接起来的点，对吧？所以我们基本上必须序列化状态然后说这是你的，这是你的起点，但然后 LM 在它的窗口里有那个，然后，你知道，它会引起状态的变化，它会调用更新状态的函数，它总可以再问，它可以说，嗯，当前状态是什么？我可以回去然后检索它。嗯，但在那个上下文里，从病人回应开始，你知道，到我实际上想出我的回应给他们，那整个过程都会在它某一刻的记忆里。</w:t>
      </w:r>
      <w:r>
        <w:t xml:space="preserve"> </w:t>
      </w:r>
      <w:r>
        <w:t xml:space="preserve">你有没有遇到过状态问题？</w:t>
      </w:r>
      <w:r>
        <w:t xml:space="preserve"> </w:t>
      </w:r>
      <w:r>
        <w:t xml:space="preserve">嗯，所以，简短的回答是，问题是，嗯，我们有没有遇到过状态过大的问题？呃，总的来说，因为我们是在对话结束时进行压缩和序列化，它从来没有变得 настолько大以至于无法完成它对一个情况的回应工作，对吧？你知道，就像，病人说了这个，现在我准备做这个。我们考虑过有更长运行的线程，你可以从中间接上，而且你已经可以重新加载，比如说，整个之前的对话，那确实会变得很奇怪，对吧？特别是用旧版的 Claude，你会发现它会忘记正确调用工具，而且会有各种各样的 JSON 错误，对吧？我们在里面加入了很多重试逻辑来弥补这一点。嗯，所以这是我们保持它简短的一个原因。我们让它在病人回复我们时，基本上扔掉所有东西然后重新开始。部分原因是因为蓝图可能会改变，对吧？很多事情可能会在此期间改变，这可能会导致奇怪的状态。</w:t>
      </w:r>
      <w:r>
        <w:t xml:space="preserve"> </w:t>
      </w:r>
      <w:r>
        <w:t xml:space="preserve">那么，在管理状态和决定下一步做什么方面呢？是的。所以这是 100% 由 LLM 驱动的，还是有一些软件逻辑在里面？</w:t>
      </w:r>
      <w:r>
        <w:t xml:space="preserve"> </w:t>
      </w:r>
      <w:r>
        <w:t xml:space="preserve">这是100%由LLM驱动的。呃，抱歉，问题是，转向是由软件完成的吗？任何转向的答案都是，真的不是。嗯，除非它上报给人类，对吧？所以当它需要人类批准时，人类可以用英语说，是的，把那个词改成那个，那条信息不应该发出去，你知道，诸如此类。所以，我们实际上作为灵活性的一部分，我们没有构建任何管理状态的软件，我们只是想让你和LM对话来做这件事，对吧？我们认为那是一个更好的实践，对吧？这意味着，你知道，你作为一个人只需要和它说话，而你不需要弄清楚如何在这个新控制台上操作所有的开关。</w:t>
      </w:r>
      <w:r>
        <w:t xml:space="preserve"> </w:t>
      </w:r>
      <w:r>
        <w:t xml:space="preserve">你们有任何 RAG 系统吗？第二，如果病人偏离了旅程，你们如何检测到？</w:t>
      </w:r>
      <w:r>
        <w:t xml:space="preserve"> </w:t>
      </w:r>
      <w:r>
        <w:t xml:space="preserve">抱歉，第一个问题是什么？</w:t>
      </w:r>
      <w:r>
        <w:t xml:space="preserve"> </w:t>
      </w:r>
      <w:r>
        <w:t xml:space="preserve">你们有任何 RAG 系统吗？或者 Rex？</w:t>
      </w:r>
      <w:r>
        <w:t xml:space="preserve"> </w:t>
      </w:r>
      <w:r>
        <w:t xml:space="preserve">抱歉，我只听懂了 Retrieval 哦，哦，好的。抱歉。所以，嗯，问题是是否有 RAG。嗯，没有，没有。而且这实际上只是因为我们真正做的就是，我们为文档设计了一种自引用的结构。所以你读一个非常小的文档，上面写着这是治疗方案，对吧？如果你需要阅读这个阶段的内容，就去这个文件，对吧？如果你需要这个阶段的内容，就去这个文件。如果你有一个不属于任何这些类别的问题，这里有一个 CSV 文件，里面有很多问题和答案。我们没有用 RAG 的方式做，部分原因是我们不相信我们能做得很好，把所有正确的信息都放到窗口里。就像，我们不认为我们能做到足够可靠。我们只想给整个文档，它们并不大。嗯，而且因为这是 Claude，对吧？它的窗口足够大，我们可以把整个东西放进去，你知道，对于大多数治疗来说。所以我们选择这样做。</w:t>
      </w:r>
      <w:r>
        <w:t xml:space="preserve"> </w:t>
      </w:r>
      <w:r>
        <w:t xml:space="preserve">不过，你第二个问题是什么？病人偏离了典型的旅程，你如何检测并拦截，对吧？</w:t>
      </w:r>
      <w:r>
        <w:t xml:space="preserve"> </w:t>
      </w:r>
      <w:r>
        <w:t xml:space="preserve">所以问题是如果病人偏离了轨道。所以我们有这个蓝图的概念，但有很多情况下，蓝图可能，嗯，你知道，不能完全回答病人提出的任何问题。嗯，比如一个例子是，蓝图主要是关于提问的，对吧？所以你会说，你吃药了吗？你打算什么时候吃药？病人会说，我肚子疼。好的，所以是的，你肚子疼，你没有回答问题。我们所做的是，病人通常会得到他们问题的答案。所以其中一个原则是永远回答病人的问题，对吧？我们绝不想让他们悬着。但然后再问你的问题。所以这个想法是，在任何给定的时刻，我们都可以回答他们需要的任何事情，并且尽可能温和地，我们会尝试把他们拉回到蓝图上，这样我们就能理解他们在治疗中的位置。嗯，这是一门不精确的科学。</w:t>
      </w:r>
      <w:r>
        <w:t xml:space="preserve"> </w:t>
      </w:r>
      <w:r>
        <w:t xml:space="preserve">但是，呃，有什么方法可以检测到是否有人……</w:t>
      </w:r>
      <w:r>
        <w:t xml:space="preserve"> </w:t>
      </w:r>
      <w:r>
        <w:t xml:space="preserve">嗯，LM 通过知道它应该让人们保持在蓝图上，但有一个知识库的“逃生舱口”来有效地做到这一点，我们基本上称之为“triage”或“knowledge base”，你可以随意称呼它。嗯，所以，你知道，我们没有一个明确的位在系统中翻转来说这个病人偏离了轨道。我们只是大致知道他们在治疗中的位置，如果他们想回答，如果他们想问一堆问题，我们我们就一直回答，直到他们满意为止。</w:t>
      </w:r>
      <w:r>
        <w:t xml:space="preserve"> </w:t>
      </w:r>
      <w:r>
        <w:t xml:space="preserve">好的。呃，是的。</w:t>
      </w:r>
      <w:r>
        <w:t xml:space="preserve"> </w:t>
      </w:r>
      <w:r>
        <w:t xml:space="preserve">是的。是的。所以问题是我们为什么选择 Langchain，以及我们是否还会选择它。嗯，我会非常坦率地说，我选择 Langchain 的主要原因是我个人对 Langraph 已经非常熟悉，把它作为这些概念的一个演示，对吧？并不是说 crew AI——我们早期做了很多 autogen 的工作，对吧？你知道，我也用过一点 crew AI。所有这些框架在功能上都能做非常相似的事情。Langraph 在向那些不深入这个领域的人解释它是如何工作方面，是绝对最好的。嗯，而且因为有一条从那里通往生产环境的路径，我觉得没有必要重新平台化并改变所有东西。我们当然考虑过，对吧？我们想过，如果我们不用 Langraph 做这个，我们会得到什么？但答案是你仍然需要以某种方式实现可观察性。你知道，你不一定能得到，你知道，如果你最终处在一个地方，你可能会从 Langchain 得到支持。记住，我们也是为客户做的，我们不会永远在那里。嗯，给他们留下一些他们可以打电话寻求支持的东西，也是一个有帮助的方面。所以我想我我不会做得不同。我想真的只是，你知道，最终你知道，我们所有人都在被推向使用原生模型工具来做这个，对吧？你知道，OpenAI 有 responses API，可以让你定义工具，Claude 也有它的新东西，对吧？我我不太想被锁定。嗯，我我在某种程度上现在被 LangChain 锁定了，但老实说，我更喜欢那个，而不是被模型锁定。嗯，我们做的这些事情在软件方面不是性能密集型的，对吧？就像，你知道，我不在乎 LangChain 有时有点慢。嗯，我宁愿有选择权。</w:t>
      </w:r>
      <w:r>
        <w:t xml:space="preserve"> </w:t>
      </w:r>
      <w:r>
        <w:t xml:space="preserve">所以你说你没有使用 scale，那些是怎么……</w:t>
      </w:r>
      <w:r>
        <w:t xml:space="preserve"> </w:t>
      </w:r>
      <w:r>
        <w:t xml:space="preserve">呃，只是他们有，抱歉，问题是关于如果不是 RAG我们如何获取文档？文档之间相互引用。所以你会看到我们有一个 overview.md，对吧？这都是用 markdown 写的。嗯，有一个 overview.md 告诉你治疗中涉及了哪些其他文档，对吧？有些提示词说，你总是可以请求一个分诊概览（triage overview），对吧？来尝试处理问题。嗯，它就在那里，对吧？不管治疗是什么。所以它非常像一个文档管理的事情。嗯，RAG 的主要问题只是我我不认为，而且，你知道，当我们深入研究时，这可能会更明显，对吧？我不认为你真的能设计一个 RAG，它能以完美相关的方式拉回所有东西的片段。你你真的需要理解整个治疗的形态，对吧？才能做出一个好的决定，对吧？否则你只会鹦鹉学舌地重复 RAG 偶然带回的特定片段，然后所有的逻辑都必须在 RAG 里。我认为这样做更有意义，也更透明。</w:t>
      </w:r>
      <w:r>
        <w:t xml:space="preserve"> </w:t>
      </w:r>
      <w:r>
        <w:t xml:space="preserve">也许你稍后会在状态管理中谈到这个。锚点是在蓝图中预定义的，还是它们？</w:t>
      </w:r>
      <w:r>
        <w:t xml:space="preserve"> </w:t>
      </w:r>
      <w:r>
        <w:t xml:space="preserve">它们大部分是由蓝图预定义的，而且我们会说，作为概览的一部分，你知道，锚点的概念是，它是一件发生过的事情，或者将要发生的事情，这里是这次治疗的例子，对吧？这是这次治疗中将要发生或已经发生的事情。</w:t>
      </w:r>
      <w:r>
        <w:t xml:space="preserve"> </w:t>
      </w:r>
      <w:r>
        <w:t xml:space="preserve">抱歉。那是关于锚点的问题。</w:t>
      </w:r>
      <w:r>
        <w:t xml:space="preserve"> </w:t>
      </w:r>
      <w:r>
        <w:t xml:space="preserve">是的。所以当你提到你对话并跟踪……</w:t>
      </w:r>
      <w:r>
        <w:t xml:space="preserve"> </w:t>
      </w:r>
      <w:r>
        <w:t xml:space="preserve">呃，不。所以那个状态基本上是，嗯，你知道，我们称之为，出于只有工程师才会喜欢的理由，我们称之为“日程文档”（schedule document），对吧？这个想法是，对于任何给定的病人，都有一个他们遵循的日程，而这个文档在某个特定时刻快照了他们的当前状态，对吧？而且它是一个版本化的数据库。所以我们可以回到过去，我们可以看到他们三天前的文档是什么样的。嗯，但它在任何给定的时刻都有已经交换的消息，任何未发送的预定消息，以及足够的关于他们的治疗状态来填充这个视图。</w:t>
      </w:r>
      <w:r>
        <w:t xml:space="preserve"> </w:t>
      </w:r>
      <w:r>
        <w:t xml:space="preserve">是的。呃，是的。所以，在这种情况下，所有这些东西都被锁起来了，对吧？所以我的意思是，回到这张图一会儿，嗯，整个这个东西都在，你知道，AWS 的 VPC 后面，对吧？所以，就像，没有任何外部可以访问到 LLM。句号。它唯一能交谈的东西基本上是它自己的文档，你知道，在本地文件中，以及那个蓝色的盒子。所以，你知道，肯定有攻击向量，但向量会通过短信，对吧？而不是真的通过其他任何东西。</w:t>
      </w:r>
      <w:r>
        <w:t xml:space="preserve"> </w:t>
      </w:r>
      <w:r>
        <w:t xml:space="preserve">呃，是的。哦，抱歉，很多人。你先。</w:t>
      </w:r>
      <w:r>
        <w:t xml:space="preserve"> </w:t>
      </w:r>
      <w:r>
        <w:t xml:space="preserve">问题是关于，我猜是双重的，一是你如何评估模型响应的置信度，二是你们如何防范恶意行为的注入？</w:t>
      </w:r>
      <w:r>
        <w:t xml:space="preserve"> </w:t>
      </w:r>
      <w:r>
        <w:t xml:space="preserve">是的，好的。所以，呃，问题是关于提示注入和总体的引导。嗯，我的意思是，基本的答案是，你绝对可以尝试通过发送奇怪的短信来欺骗模型，对吧？而且我们确实在我们，你知道，内部的红队演练中这么做。就像，我们有一整个运营助理团队，他们花了数周数月的时间试图欺骗这个东西。嗯，而且当然，他们不是为了揭露专有的个人医疗数据而欺骗它，你知道，我的意思是，有类似的事情。我们也混淆了很多医疗数据。所以到达那个黄色方框的东西不包括电话号码，也不包括除了病人已识别的名字之外的任何东西。嗯，所以有很多很多那类数据只保存在蓝色方框里，这更容易防御。嗯，所以，是的，我们确实非常努力地隐藏了病人的信息。我们没有隐藏治疗方案，对吧？治疗方案对 LM 来说是完全可见的。</w:t>
      </w:r>
      <w:r>
        <w:t xml:space="preserve"> </w:t>
      </w:r>
      <w:r>
        <w:t xml:space="preserve">是的。好的。是的。是的，请先别急着说，我很快就会讲到那个。</w:t>
      </w:r>
      <w:r>
        <w:t xml:space="preserve"> </w:t>
      </w:r>
      <w:r>
        <w:t xml:space="preserve">嗯，我们回到那里。呃，抱歉，这只是一个关于指令不明确的问题。</w:t>
      </w:r>
      <w:r>
        <w:t xml:space="preserve"> </w:t>
      </w:r>
      <w:r>
        <w:t xml:space="preserve">嗯，所以，呃，当情况模棱两可时，LLM 被告知要查看蓝图并选择最佳答案。现在，如果你不相信 LMU，如果你不相信答案是完美的，嗯，你应该在理由中说出来。所以如果我回到这里，这个理由的概念，如果模型方面有不确定性，它可以说，嗯，我选了这个蓝图的回应，但我不确定它是否正确。实际上，它在这方面做得并不好，对吧？但这就是想法。然后评估者也会看这个，然后说，嗯，你实际上是逐字逐句地选择了蓝图的回应，还是你修改了它？你知道，这对你来说似乎正确吗？就像，我们试图至少在接触到人类之前加一层过滤。然后希望我们能捕捉到类似的情况，然后说，嗯，这是一个复杂的情况，应该由一个人来看看。嗯，但这并不是一门精确的科学，就像，这通常是这类事情的普遍情况。</w:t>
      </w:r>
      <w:r>
        <w:t xml:space="preserve"> </w:t>
      </w:r>
      <w:r>
        <w:t xml:space="preserve">抱歉，你后面那位。是的。</w:t>
      </w:r>
      <w:r>
        <w:t xml:space="preserve"> </w:t>
      </w:r>
      <w:r>
        <w:t xml:space="preserve">嗯，所以问题只是关于负载和规模。所以，呃，你看，最简短的回答是，这个系统是存在的，对吧？有一个现有的版本，是人类按按钮。嗯，那个规模，你知道，再说一次，假设是数千而不是数百万的病人。嗯，这开启了做更多治疗的可能性，对吧？这就是我们如何获得额外的病人规模。你也可以把这个卖给新的医院、新诊所之类的地方。嗯，所以部分原因是为了扩大规模。我们还没有遇到过，你知道，仅仅是和 Claude 的对话就出现规模问题。你知道，我们正在构建的软件会比数千用户规模大得多，对吧？你知道，短信网关实际上可能是最大的瓶颈。所以，老实说，这是我们想要遇到的问题。</w:t>
      </w:r>
      <w:r>
        <w:t xml:space="preserve"> </w:t>
      </w:r>
      <w:r>
        <w:t xml:space="preserve">嗯，继续。所以，嗯，你一直说，你们是选择了它们，还是有什么特定的原因让你们选择 35 或其他什么？</w:t>
      </w:r>
      <w:r>
        <w:t xml:space="preserve"> </w:t>
      </w:r>
      <w:r>
        <w:t xml:space="preserve">是的。呃，所以问题是关于模型选择。嗯，当我们开始这个项目时，对吧？而且，我想，你知道，假设我们在去年年底今年年初启动了这个项目，对吧？嗯，我们必须做出选择，我们的主要标准是，它必须是一个我们觉得在透明度方面很有信心的、可控的模型。嗯，你知道，举个例子，给你一个具体的例子，Mini 在这个工作流程上做得很好，但它不会展示它的推理过程。嗯，就像，我的意思是，这只是一个例子，而且，这也不是一个决定性的因素，就像，我们仍然可以看到理由，就像，它有一些部分，但我喜欢能够进入 LangSmith 看到整个对话，对吧？那真的帮了我大忙。嗯，我们需要，你知道，再次，灵活的托管，但我的意思是，所有的云服务提供商都有点那样。坦白说，我们不想与微软打交道，而且我们更偏爱 AWS 而不是谷歌。这大概就是我们的选择过程。但是，你知道，你可以在任何地方做这个。这真的只是我们必须选一匹马，而且我们基本上没有后悔过，部分原因是我们构建了足够的灵活性，如果我想换，我仍然可以。</w:t>
      </w:r>
      <w:r>
        <w:t xml:space="preserve"> </w:t>
      </w:r>
      <w:r>
        <w:t xml:space="preserve">是的。是的。呃，所以问题是关于通过短信运营商传输数据的敏感性，以及关于使用数据进行学习。</w:t>
      </w:r>
      <w:r>
        <w:t xml:space="preserve"> </w:t>
      </w:r>
      <w:r>
        <w:t xml:space="preserve">嗯，我先回答学习的部分。嗯，我们不。我们不会拿任何回应，对我们的模型做任何事情，除非我们看到一些情况，我们作为人类评估后发现有问题。嗯，我们能调整提示和指导方针，对吧？但我们不会把这个以任何持久的形式保存下来。就像，最终，你知道，我们相信这里的正确模式是提供者互动。如果有提供者参与，那就会保留下来，对吧？提供者知道你与系统互动过，他们可以有，你知道，他们需要的任何记录。嗯，否则，你知道，当你的治疗结束后，我们就把你忘了。我们认为这样更好。嗯，关于那个敏感性问题，是的，确实涉及敏感性。同时，再说一次，这些产品是有先例的，对吧？有现有的系统，它们基本上接收，你知道，短信并提供医疗建议。嗯，我们只是试图遵守那个指导方针。再次，这也是为什么我们不希望 LLM 实际上拥有任何非明确必需的数据，只是为了做决策，对吧？它不需要超出那个范围的任何东西来做出一个好的决定。</w:t>
      </w:r>
      <w:r>
        <w:t xml:space="preserve"> </w:t>
      </w:r>
      <w:r>
        <w:t xml:space="preserve">好的。是的。每个回应都是 100% 决定性的，那是 100% 的。在什么情况下会通知呢？</w:t>
      </w:r>
      <w:r>
        <w:t xml:space="preserve"> </w:t>
      </w:r>
      <w:r>
        <w:t xml:space="preserve">是的。抱歉，也请稍等一下，因为我马上就会讲到那个。</w:t>
      </w:r>
    </w:p>
    <w:bookmarkEnd w:id="60"/>
    <w:bookmarkStart w:id="63" w:name="现场演示续"/>
    <w:p>
      <w:pPr>
        <w:pStyle w:val="Heading3"/>
      </w:pPr>
      <w:r>
        <w:t xml:space="preserve">现场演示（续）</w:t>
      </w:r>
    </w:p>
    <w:p>
      <w:pPr>
        <w:pStyle w:val="FirstParagraph"/>
      </w:pPr>
      <w:r>
        <w:t xml:space="preserve">嗯，让我继续。呃，请把这些问题带回来，我只是想再讲一点，这样我们就能看到其他一些有趣的东西。嗯，我准备离开这个流程，只是因为你可以想象这会持续几天，对吧？这里还有一步，第二步，那里有更多的药要分发。嗯，然后，你知道，最终我们会到达终点，对吧？然后，你知道，基本上是，你完成了吗？然后，好的，太好了，你知道，接下来会发生什么，你知道，你会看到一些出血。嗯，然后我们有这个回访，对吧？所以想象一下，这现在是，你知道，整整，比如说三四天后，对吧？在治疗开始后。嗯，你知道，我们回访，你知道，病人回复他们，或者不回，对吧？记住，有些病人会想，我做完了，我真的不需要再和这个东西说话了。但如果他们说话了，对吧，我们就继续治疗，我们不打扰他们，我们只是让他们从上次中断的地方继续。再次，我们有这些理由，你知道，我们有这些问题，然后我在这里想做的是，只是为了简要地向你们展示，嗯，抱歉，我得缩小才能看到完整的电话号码，嗯，互动会是什么样子。所以如果我在这里进入我的沙盒，嗯，想象一下，通常这会是一条短信。嗯，所以，你知道，我会在我的手机上做这个。嗯，但在这里，你知道，我可以回答这个问题，如果我之前有任何怀孕的系统，它们减少了吗？就像，是的，呃，它们减少了。好的，所以我发送了这条消息。现在接下来会发生什么呢？正在思考。所以这里没有什么是即时的。</w:t>
      </w:r>
    </w:p>
    <w:bookmarkStart w:id="61" w:name="深入langsmith状态与处理流程"/>
    <w:p>
      <w:pPr>
        <w:pStyle w:val="Heading4"/>
      </w:pPr>
      <w:r>
        <w:t xml:space="preserve">深入LangSmith：状态与处理流程</w:t>
      </w:r>
    </w:p>
    <w:p>
      <w:pPr>
        <w:pStyle w:val="FirstParagraph"/>
      </w:pPr>
      <w:r>
        <w:t xml:space="preserve">所以现在我想向你们展示的是，这在 Langsmith 中是什么样子的。嗯，所以，你可以看到这里有几件事。嗯，一个是，这个，这个现在在旋转。嗯，所以，我刚才问它的这个东西现在正在积极处理中。我稍后会向你们展示它完成时的样子。嗯，但我会给你们简单看一下，嗯，我想这个可能在这里比较有用。嗯，这在处理状态方面实际上是什么样子的。嗯，所以，我会把它放大一点，让它再大一点。所以，嗯，你可以想象，这是在使用 sonnet 4。嗯，是这样的，每当有来自病人的消息进来，我就会得到这个。好的。我得到这个描述，关于这里发生的一切。我可以看到这是一个 AVLA 病人。我可以看到我们当前正在执行的线程，对吧？因为你可能需要恢复这些线程，如果你需要给出反馈。嗯，我有一个概念，我正处于为期 3 天的回访阶段。所以这就是我要读的蓝图。嗯，然后我有几样东西。我有这些锚点，对吧？你知道，你可以看到，我想这正是你所看到的之前。嗯，在同一个病人身上。嗯，这些都被定义为，你知道，实际上是 UTC 和东部时间的混合时间戳。嗯，这是很难根除的问题之一。让 LM 很好地处理时间真的很难。</w:t>
      </w:r>
    </w:p>
    <w:p>
      <w:pPr>
        <w:pStyle w:val="BodyText"/>
      </w:pPr>
      <w:r>
        <w:t xml:space="preserve">嗯，但然后我有这整个消息队列，对吧？这是迄今为止对话的压缩状态，对吧？这不包括 Claude 在思考时自己发送的每条消息，对吧？那部分包含在这些单独的 Langsmith 线程中。我可以回去，如果我需要的话，我可以看这个。嗯，但我正在做的是压缩，基本上说，我真正关心的只是实际来回的消息。我想要这些理由，因为我希望能够审查它们，对吧？这帮助我理解这里正在进行的决策。嗯，你知道，我想要这些置信度分数，这样我就可以回去看，你知道，它在任何给定时刻是怎么想的，而且我稍后会展示一个置信度低的例子。但这些事情可能会持续一段时间，对吧？这大概是，我不知道，20到25条消息，对吧？所有这些都作为初始上下文进入窗口，对吧？所以如果你有150条消息，所有150条都可能进入。现在我们确实有一个功能，你可以选择性地设置它来压缩，然后说，嗯，只给我看最后50条，对吧？如果我需要请求更多，我可以这么做。有办法做到。嗯，但我不需要把整个东西都放在窗口里。</w:t>
      </w:r>
    </w:p>
    <w:p>
      <w:pPr>
        <w:pStyle w:val="BodyText"/>
      </w:pPr>
      <w:r>
        <w:t xml:space="preserve">嗯，所以我到了这里，这是来自病人的最后一条消息，对吧？所以问题是，你注意到血块了吗？我说，是的，一些，对吧？你知道，那是我作为病人说的。Claude 现在要开始处理这个东西了，对吧？所以想象一下，你知道，这所有东西基本上被粘贴到，你知道，一个 Claude 窗口里，然后让它经历这个过程，并且调用工具。所以它开始查看它被允许查看的目录。再次，这是一个版本，它把蓝图都放在本地，而且它和它们这样对话。我们有另一个版本，它通过 MCP 与蓝盒子，也就是更大的系统进行通信。嗯，所以它弄清楚了它有哪些目录，它读取了这些基本的，因为这些在所有情况下都需要被读取。所以这些指导方针，对吧？关于你如何做你的工作的想法，对吧？关于置信度框架是什么样子的想法，治疗的概述，对吧？你知道，那些类型的东西。我们预先读取那些。这些都不大，对吧？所以你读所有这些东西，你知道，它进入了窗口。嗯，然后，你知道，基本上它读取那些描述，然后它说，嗯，我被告知，作为这个的一部分，我必须阅读当前阶段的当前蓝图，对吧？所以我单独读了那个文件。所以很多这些早期的调用只是为了设置上下文。这不是唯一的方法，对吧？我我的意思是，这是我们选择的方式。再次，我们选择不做 RAG，有几个原因，我们就是不认为我们能得到足够好的结果，而且因为这老实说更容易解释，对吧？你可以大致知道它在做什么。</w:t>
      </w:r>
    </w:p>
    <w:p>
      <w:pPr>
        <w:pStyle w:val="BodyText"/>
      </w:pPr>
      <w:r>
        <w:t xml:space="preserve">嗯，我到了蓝图，蓝图，而且我们会，我们会在一秒钟内看到更多这些例子，但蓝图基本上是这种结构化的项目符号列表。对吧？这里是所有你可能需要对某人说的话，对吧？而且，你知道，这里是当你知道，用户说了某件事时你该怎么做。这实际上并没有那么规定性，它只是结构化的，对吧？这不是一个 if-then 语句，对吧？它有点像，但它不是一个实际的 if-then 语句。所以像这种格式，你知道，是我们迭代出来的，并且达到了我们实际上能得到非常好结果的程度。嗯，但是，你知道，一开始这并不是 100% 明显应该这么做。嗯，你知道，我们开始时用的是图表。</w:t>
      </w:r>
    </w:p>
    <w:p>
      <w:pPr>
        <w:pStyle w:val="BodyText"/>
      </w:pPr>
      <w:r>
        <w:t xml:space="preserve">嗯，所以现在你到了这个点，现在你可以看到，好的，现在我得看看这些，你知道，呃，对话，我得弄清楚发生了什么。这里。所以你可以看到，即使我传入了状态，它也有一个列出消息的函数。所以它基本上说，好的，既然我大概知道发生了什么，让我看看最后五条消息，对吧？然后你可以看到，它要开始发送，你知道，一堆这些消息进来。嗯，所以它这么做了。它看看是否有什么预定的，没有，对吧？所以现在它说，“好的，这这大概是 Claude 做它那个小解释的时候了。我明白发生了什么。病人处于三天回访阶段。我已经问过出血和痉挛的事了。我我问了血块的事，病人，你知道，基本上只是说，是的，他们有血块。所以我我只是要继续前进，对吧？”然后它转到下一个关于怀孕系统的问题。这条信息直接来自蓝图。好的，我稍后会在一个谷歌文档中向你们展示那是什么样子。嗯，所以它安排了，它说你应该发送这条信息，你知道，尽快。</w:t>
      </w:r>
    </w:p>
    <w:p>
      <w:pPr>
        <w:pStyle w:val="BodyText"/>
      </w:pPr>
      <w:r>
        <w:t xml:space="preserve">然后我们到了这个评估者流程，对吧？评估者说，“好的，我要看看这个情况，我要看看所有需要置信度评分的东西，对吧？那条新消息是唯一的东西。它它是唯一刚刚发生的事情。嗯，我准备立即发送它。这只是一个立即的时间戳。嗯，然后我得到这种报告，对吧？我们设置框架的方式，嗯，而且我会在代码里展示得更清楚一点，就是，你知道，我们知道用户在说什么吗？我们知道该说什么吗？我们认为我们做得很好吗？再说一次，这是个难题，对吧？嗯，总的来说，LLM，你知道，总是在说，“是的，我知道我在做什么。”而且，你知道，就像，别烦我。</w:t>
      </w:r>
    </w:p>
    <w:p>
      <w:pPr>
        <w:pStyle w:val="BodyText"/>
      </w:pPr>
      <w:r>
        <w:t xml:space="preserve">嗯，但我也能说，“好吧，那么有很多情况下，如果我设置了一个锚点，如果我更新了病人的数据，比如我可能改变了他们的时区偏移，可能我改变了他们的名字，对吧？那是个奇怪的事情，你知道，如果发生了，你可能希望有人看看。嗯，我是否发送了多条消息？我是否意外地发送了重复的消息？我是否有对已经发生的事情的提醒？”所有这些事情都会从分数中扣除，并导致需要人工介入，对吧？这这是我们这样做的一部分，就是结合模型是否认为它没问题，对吧？那是顶部的部分。然后总的来说，是否存在一个奇怪的情况我应该试着捕捉到它，对吧？而且我应该试着展示给人们，呃，展示给一个人审查。</w:t>
      </w:r>
    </w:p>
    <w:p>
      <w:pPr>
        <w:pStyle w:val="BodyText"/>
      </w:pPr>
      <w:r>
        <w:t xml:space="preserve">嗯，在这种情况下，什么都没发生。我更新了置信度，置信度是 100%。嗯，然后，基本上，虚拟 OA，你知道，作为最后一件事情，很难让 Claude 不总结自己，它会。嗯，它基本上只是说，这是我做的一切，我很好。然后如果你到这里的底部，这是输出状态。所以这个输出状态说，嗯，我有 100% 的信心，再次，是它自己的版本，我做了正确的事情。我，你知道，这里是我的锚点，这里是我的消息，这里是我现在要发送的未发送消息。而且因为它的信心是 100%它就直接发出去了，对吧？它回到短信网关，然后就发出去了。嗯，那是有风险的，对吧？你知道，如果你想做到绝对安全，你就让一个人审查所有这些东西。我们不想这么做，因为我们想扩大规模，对吧？所以我们通常对那些，你知道，返回 100% 置信度的东西感到放心，我们直接把那些信息发出去。</w:t>
      </w:r>
    </w:p>
    <w:p>
      <w:pPr>
        <w:pStyle w:val="BodyText"/>
      </w:pPr>
      <w:r>
        <w:t xml:space="preserve">呃，后面有个问题。</w:t>
      </w:r>
      <w:r>
        <w:t xml:space="preserve"> </w:t>
      </w:r>
      <w:r>
        <w:t xml:space="preserve">是的。是的。稍后会遇到麻烦。</w:t>
      </w:r>
      <w:r>
        <w:t xml:space="preserve"> </w:t>
      </w:r>
      <w:r>
        <w:t xml:space="preserve">呃，是的。所以问题是，我们如何确定那些可能有置信度问题的情况。嗯，这完全是手动调整的，并且针对这个评估团队。就像，基本上，现在作为人类存在的虚拟 OA 团队。嗯，我们会在抽查中审查，你知道，很多情况，只是为了看看，嘿，这看起来还好吗？嗯，当当一个病人回信时，因为有些情况下病人会回信说，你弄错了，那不是我说的那个时间，就像，你知道，我现在才吃。嗯，置信度系统很擅长捕捉到这种情况，并基本上说，好吧，即使我认为我有信心，但有些地方不对，对吧？你知道，应该让人看看。嗯，但我的意思是，答案是，这更像是艺术而不是科学，这并不是我们即使现在也能做到完美的事情。而且因为我们想要扩大规模，我们选择说，看，最坏的情况基本上是发生了一些奇怪的事情，来回发了几条错误的短信。通常人类会介入并说，这听起来不对劲，对吧？这并不是说病人处于危险之中。嗯，你知道，如果他们说，嗯，我有这些症状，你没有帮到我。就像，一个人会介入。就像，这是我们很擅长标记的事情。</w:t>
      </w:r>
      <w:r>
        <w:t xml:space="preserve"> </w:t>
      </w:r>
      <w:r>
        <w:t xml:space="preserve">是的。是的。是的。</w:t>
      </w:r>
      <w:r>
        <w:t xml:space="preserve"> </w:t>
      </w:r>
      <w:r>
        <w:t xml:space="preserve">是的，我的意思是，所以简短的回答是，嗯，我们可以看那些最终被评为低置信度的互动，然后我们可以从那里追溯。对吧？所以我们做的很多事情是，当有东西被标记出来，然后一个人就像，嗯，这里有些奇怪，嗯，你知道，我们在内部分享那些东西，对吧？我之前谈到的那个 Slack 频道，他们和医师助理交谈，那个频道很大程度上被改用于人们说，嘿，这个行为不对劲，你能去看看吗？然后这基本上就进了我的队列，作为，你知道，我得去检查我的评估，我得看看我能做些什么来捕捉到这个，也许是改变这里的行为。但所以，通常是，当我们知道有问题时，我们可以回溯。这就是简短的回答。</w:t>
      </w:r>
      <w:r>
        <w:t xml:space="preserve"> </w:t>
      </w:r>
      <w:r>
        <w:t xml:space="preserve">呃，这边。我好奇人类也会犯错。</w:t>
      </w:r>
      <w:r>
        <w:t xml:space="preserve"> </w:t>
      </w:r>
      <w:r>
        <w:t xml:space="preserve">是的。你们有关于人类回应与AI回应百分比的数据吗？</w:t>
      </w:r>
      <w:r>
        <w:t xml:space="preserve"> </w:t>
      </w:r>
      <w:r>
        <w:t xml:space="preserve">是的。问题是关于人类与AI错误回应的先前数据。所以，是的，很好的问题，而且，是的，答案是我们确实有那些数据，这也是客户对让一个LLM有点失控感到如此放心的原因之一，对吧？就是说，人类现在确实会犯错，当他们被上报时，你知道，这是你可以回顾并说，“哦，是的，那有点偏离了。”你纠正它，然后继续。嗯，这有点独特，而且再次，它它需要，你知道，措辞精确。就像，最大的风险之一就是你给出了某种超说明书的医疗建议。但如果想法是，哦，你误解了，你得回去纠正自己，那没关系，对吧？那不是致命的错误，对吧？所以很大程度上是，你知道，我们认为通过审查这些情况，我们可以更好地利用我们的人力，你知道，而不是仅仅让他们按按钮，因为他们偶尔会按错按钮，对吧？同样的事情也发生在机器人身上。</w:t>
      </w:r>
      <w:r>
        <w:t xml:space="preserve"> </w:t>
      </w:r>
      <w:r>
        <w:t xml:space="preserve">所以，嗯，说到错误，这个已经运行了一段时间了。是的。你有没有想过用去身份化的消息对模型进行微调，比如把它重新过一遍？</w:t>
      </w:r>
      <w:r>
        <w:t xml:space="preserve"> </w:t>
      </w:r>
      <w:r>
        <w:t xml:space="preserve">是的，我的意思是，所以，问题是关于，嗯，我们如何考虑微调的。嗯，在我们做这个项目期间，我们已经看到了两次主要的模型发布。嗯，我们通常不认为微调是我们的钱花得值的地方。嗯，它它显然可以更便宜。我，我的意思是，一个例子是，嗯，我们曾经尝试过使用 Haiku。嗯，你知道，Haiku 甚至没有便宜那么多，它可能便宜三分之一，对吧？嗯，我们我们到了一个地步，我们把蓝图做得更好了，部分原因是我们之前有点走捷径，我们不需要对 sonnet 那么精确，对吧？你知道，我们对 hiku 需要更精确。然后它就工作了。Haiku 没有搞定时间问题。Haiku 在弄清楚它需要把什么时间放在什么事情上方面非常糟糕。所以，我们必须在那方面做的事情，就像，它要么就是需要一个更聪明的模型，而且有很多家公司都有更聪明的模型，比如 04 mini 真的两者兼备，你知道，我的意思是，它它的成本比 Haiku 低一点，我想，对吧？而且它和 sonnet 一样聪明。我们选择不用它，部分原因是因为它不够透明。嗯，所以总的来说，我们不相信微调是必要的，因为我们认为模型只会不断变得更好、更便宜，而且我们，你知道，我们会能够进行整体切换，而不是微调某个东西。</w:t>
      </w:r>
      <w:r>
        <w:t xml:space="preserve"> </w:t>
      </w:r>
      <w:r>
        <w:t xml:space="preserve">所以当你经历那个过程时，你和模型有这种“健谈”的状态，它会描述它的行为，然后调用工具。那是像，那是一个故意的选择吗？我觉得你可以直接跳过那个，直接输出。</w:t>
      </w:r>
      <w:r>
        <w:t xml:space="preserve"> </w:t>
      </w:r>
      <w:r>
        <w:t xml:space="preserve">嗯，所以，是的，那是个有点故意的选择，对吧？这部分是因为我们已经得到了理由和它行为的总体解释。嗯，但有时候你想知道，看，它为什么这么做？而且，你知道，如果它在自言自语，就更容易发现。嗯，所以，是的，我们有可能可以消除一些那种情况。我们真的不认为那点小事值得花大力气。</w:t>
      </w:r>
      <w:r>
        <w:t xml:space="preserve"> </w:t>
      </w:r>
      <w:r>
        <w:t xml:space="preserve">你很可能会遭受二次打击。目前的结构是如何设置的，以便你有一个新的锚点来看到这个人？</w:t>
      </w:r>
      <w:r>
        <w:t xml:space="preserve"> </w:t>
      </w:r>
      <w:r>
        <w:t xml:space="preserve">是的。呃，好问题。所以，问题是关于基本上多次治疗，或者在经历一次治疗后再次回来。嗯，有几种方法可以做到这一点。一种是，嗯，你知道，再次，取决于你如何到达那里，如果你扫描一个二维码，那可以开始一个新的激活，这样我们就能知道你第二次来了。嗯，但人们会在，你知道，两个月后回信说，我有个问题，对吧？而且，所以我们既可以直接重新激活那个对话另一件事是，不同的治疗通常会来自不同的电话号码。所以有几种不同的方法可以区分某人到底在做什么。但是那种概念，比如，你知道，同样的事情又发生在我身上了，我重新开始这个方案。基本上，你只需要解释一下。你只需要说，“嘿，我两个月前流产了，我又流产了。你能帮我吗？”然后它会自己重置，对吧？LM 足够聪明，可以做到这一点。</w:t>
      </w:r>
      <w:r>
        <w:t xml:space="preserve"> </w:t>
      </w:r>
      <w:r>
        <w:t xml:space="preserve">我能分享一些吗？呃，请吧，因为有很多可以分享的。我的意思是，显然是有意为之的，意图是改善两个意图。我想我对此持怀疑态度。双倍的成本是否能带来更好的结果？你是否有像漏斗一样的数据，显示评估者可能会出现这种情况的频率？第二个问题是，他们两个都对吗？在这种情况下，他们是的，是有意决定坚持使用而不是切换模型吗？在理论上，假设你用一个不同的大脑来看待另一件事。是的。最后一个问题，抱歉。不，不，请讲。嗯，这个评估的加入，除了像，这是一个性能问题，让它变得僵化之外，还有其他影响吗？</w:t>
      </w:r>
      <w:r>
        <w:t xml:space="preserve"> </w:t>
      </w:r>
      <w:r>
        <w:t xml:space="preserve">是的，所以问题都是关于评估者节点和流程的。所以，呃，最简短的回答是，嗯，是的，我们也很怀疑它。但同时，我们认为尝试仍然有价值，你知道，基本上这是第二次机会，对吧？我们确实认为，在同一次对话中仅仅使用一个不同的系统提示，偶尔会带来更好的结果。但你可以让虚拟 OA 评估它自己情况的复杂性。我不认为你能让它评估自己是否正确，因为通常 LM 无论如何都非常不擅长这个。所以我认为，我认为基本的答案是，我们想要灵活性，部分原因是为了我们可以做一些事情，比如尝试一个完全不同的模型，对吧？或者，你知道，有某些东西，也许你，也许你确实微调了一个模型，专门用来捕捉这些错误，对吧？我觉得那一点也不疯狂。嗯，所以，是的，我们想要那种可选性，而且在这一点上，你知道，现在还早，对吧？再次，它在运行，它已经上线了，就像，你知道，我们还在调整它。嗯，如果我们到了一个地步，我们觉得，看，这唯一的问题是它要花多少钱，或者像，关于它捕捉错误有多好的具体细节，嗯，我们会更努力地解决那个问题。但我们对目前的平衡很满意，它通常会上报需要审查的情况，对吧？它有时会搞砸一些事情，只是因为它认为它很简单，但其实不是。这种情况确实会发生。同样的事情也发生在人类身上，对吧？所以，我们算是达到了我们最初为自己设定的标准。</w:t>
      </w:r>
      <w:r>
        <w:t xml:space="preserve"> </w:t>
      </w:r>
      <w:r>
        <w:t xml:space="preserve">那是个很好的区别。评估者有不同的任务。</w:t>
      </w:r>
      <w:r>
        <w:t xml:space="preserve"> </w:t>
      </w:r>
      <w:r>
        <w:t xml:space="preserve">是的，它不是真的把同样的事情做两遍。</w:t>
      </w:r>
      <w:r>
        <w:t xml:space="preserve"> </w:t>
      </w:r>
      <w:r>
        <w:t xml:space="preserve">对。评估者是以不同的方式看待它，而且它有这个明确的，所以有一件事实际上是，评估者可以看到 VA 应该做什么，对吧？它可以看到指导方针。所以它能够基本上说，你没那么做，对吧？因为我知道你被告知要做什么，但你没做。同样地，虚拟 OA 可以看到评估者的置信度框架，它可以说，嗯，我将根据这些东西被打分，你知道，我最好做对。再次，这更像是艺术而不是科学，但但我的意思是，你问了一个正确的问题，关于我们是否可以有一种更优或更便宜的方法来做这件事。我认为答案是肯定的。</w:t>
      </w:r>
    </w:p>
    <w:p>
      <w:pPr>
        <w:pStyle w:val="BodyText"/>
      </w:pPr>
      <w:r>
        <w:t xml:space="preserve">好的，让我继续讲一会儿。请先别急着说。嗯，所以再次，这个想法是，每次互动都像这样。它有一个起始状态，一个对话，一个结束状态，然后返回系统。所以我在这里想向你们展示的是，如果我回到一个对话，对吧？在事实上，让我看看我这里有什么。哦是的。事实上，这个回答了。我说怀孕症状减轻了。蓝图里的下一个问题是，你认为你完成了吗？对吧？你知道，你相信，你知道，流产以及这些药物应该引起的那些变化已经完成了吗？对吧？嗯，基本上在这之后还有一条消息，是确认并说，嘿，如果你有任何问题，请告诉我们。但那种互动，对吧？来来回回，评估当前存在的状态，就是这个系统被构建来做的事情。而且我们每次这些互动之后都会进行压缩，只保留在给定时间内状态发生的变化，对吧？我们不保存，你知道，在 Langsmith 里，我们保存整个对话，对吧？这个数据，抱歉，那不是那个标签页，这个数据，你知道，关于虚拟律师（应为虚拟OA）和评估者之间说了什么，他们调用了什么工具，这些都保存在 Langsmith 里。我们不会扔掉这个，对吧？但我们不会在蓝色方框的状态中保存这个，对吧？那不是病人与我们互动的一部分，而且我们不会每次你用新消息回去时都重新加载它，因为那最终既会混淆事情，也会撑爆上下文窗口。所以这就是我们选择这么做的方式。</w:t>
      </w:r>
    </w:p>
    <w:bookmarkEnd w:id="61"/>
    <w:bookmarkStart w:id="62" w:name="处理复杂情况与人工审核"/>
    <w:p>
      <w:pPr>
        <w:pStyle w:val="Heading4"/>
      </w:pPr>
      <w:r>
        <w:t xml:space="preserve">处理复杂情况与人工审核</w:t>
      </w:r>
    </w:p>
    <w:p>
      <w:pPr>
        <w:pStyle w:val="FirstParagraph"/>
      </w:pPr>
      <w:r>
        <w:t xml:space="preserve">嗯，那么让我现在给你们看这个。嗯，我这里有另一个对话，实际上需要回应。所以我准备把这个拿过来，放到沙盒里，这样你们就能看到这是什么样子了。</w:t>
      </w:r>
      <w:r>
        <w:t xml:space="preserve"> </w:t>
      </w:r>
      <w:r>
        <w:t xml:space="preserve">抱歉，我只是有持久性。</w:t>
      </w:r>
      <w:r>
        <w:t xml:space="preserve"> </w:t>
      </w:r>
      <w:r>
        <w:t xml:space="preserve">呃，抱歉。持久性，如果你只有你你刚才说的，不保存模型自言自语的过程，对吧？你有它，你需要时可以参考。它是一个调试工具。</w:t>
      </w:r>
      <w:r>
        <w:t xml:space="preserve"> </w:t>
      </w:r>
      <w:r>
        <w:t xml:space="preserve">是的。是的。输入和输出是我们快照到更大系统里的所有东西。</w:t>
      </w:r>
    </w:p>
    <w:p>
      <w:pPr>
        <w:pStyle w:val="BodyText"/>
      </w:pPr>
      <w:r>
        <w:t xml:space="preserve">好的。那么现在我们来看这个。我想那其实是错的那个。让我去，抱歉。再找找这个。好的。是的。所以这个，这个就在这里，其实，你知道，我可以，我我不用去沙盒看这个。这是一个例子，当事情变得足够复杂，以至于我们请求人工审查时会发生什么。好的。所以在这种情况下，我刚刚开始这个对话。好的。然后我说：“是的，我拿到药了，是从诊所来的。这是我的时间。”现在，这是治疗中的一个时刻，很多事情正在发生。我正在弄清楚他们所在的时区，对吧？然后我把这个保存为病人数据的一部分，对吧？所以在这种情况下，我说我在西海岸时间，所以我的时区偏移是 UTC 前 420 分钟。嗯，我正在进入治疗的新阶段，我有我的药。你知道，现在我不再处于引导阶段，我实际上在吃药，而且我正在发送多条消息。所以在置信度框架中，我想我能找到这个，但呃，在我们到那里之前我不会深入研究。嗯，在置信度框架中我们说，当你同时有所有这些变化时，你应该从你的置信度分数中扣除。所以你看到这里这个置信度70% 的。我把阈值设在 75。所以对于任何低于 75% 的，我都会停下来，然后请求一个人要么批准，对吧？所以如果我批准这个，它就会说，“好的，这些改变没问题。”在这种情况下，这些改变是没问题的。</w:t>
      </w:r>
    </w:p>
    <w:p>
      <w:pPr>
        <w:pStyle w:val="BodyText"/>
      </w:pPr>
      <w:r>
        <w:t xml:space="preserve">嗯，或者我可以给出反馈，对吧？我可以比如说，我现在就试试，管它现场演示会不会出问题。嗯，假设，你知道，我想说，请在你的下一条信息中，或者在你的信息中提到病人的名字。所以我会说，提交反馈。好的。而且我正在考虑这个问题，因为它有点像一个操作细节。嗯，这现在正在再次思考。所以我得等一会重新加载这个，看看发生了什么。但这里实际发生的是，如果我再次去 Langsmith我应该能看到，现在发生的是，它正在重新启动一个我已经开始的线程。所以，我们清除它的大脑并重新加载所有东西的唯一例外，就是当你带着这个反馈回来的时候，对吧？因为你基本上希望它能够直接在线程中接上，然后说，“嘿，你刚才做错了，但其他所有东西，就像，你需要能够看到你是怎么到那个地方的，对吧？”你知道，所以做出正确的决定，然后完成它。嗯，所以我想，我们来看看这里。好的，还在思考。嗯，哦，有了。所以你可以看到，唯一的变化这里发生的是它提到了她的名字，对吧？否则就是同样的事情。同样的时区偏移，同样的治疗阶段，同样的提醒。嗯，你可以在这里看到理由。嗯，而且你可以在这里看到理由甚至包括这个，我改变了它以更新名字。</w:t>
      </w:r>
    </w:p>
    <w:p>
      <w:pPr>
        <w:pStyle w:val="BodyText"/>
      </w:pPr>
      <w:r>
        <w:t xml:space="preserve">现在你可以想象做一个版本，我只是有一个小小的编辑框，然后我说，“我要改变这条消息。”我们选择不这么做，对吧？我们希望 LM 实际上来驱动这些改变。我们认为，人类像和人说话一样和它们交流会更好。嗯，这是一个有争议的选择，但这是我们做出的选择。嗯，这部分意味着我们可以对治疗方案非常非常灵活，对吧？我们可以只对情况给出反馈，而不需要构建一些能够处理所有不同类型治疗的足够灵活的工具。嗯，但所以在这里，我只想继续说，批准。然后那些消息就会发送出去，并且更改就完成了，对吧？我有了，你知道，我的病人本地时间设置好了，而且我知道我进入了蓝图的下一部分。</w:t>
      </w:r>
    </w:p>
    <w:bookmarkEnd w:id="62"/>
    <w:bookmarkEnd w:id="63"/>
    <w:bookmarkStart w:id="64" w:name="核心驱动蓝图与知识库"/>
    <w:p>
      <w:pPr>
        <w:pStyle w:val="Heading3"/>
      </w:pPr>
      <w:r>
        <w:t xml:space="preserve">核心驱动：蓝图与知识库</w:t>
      </w:r>
    </w:p>
    <w:p>
      <w:pPr>
        <w:pStyle w:val="FirstParagraph"/>
      </w:pPr>
      <w:r>
        <w:t xml:space="preserve">好的。我准备在这里暂停。我准备跳到代码部分了。我想我们还剩下大概 45 分钟。嗯，到目前为止，有什么问题不是“我只想看代码”的吗？因为我可以做那部分。</w:t>
      </w:r>
      <w:r>
        <w:t xml:space="preserve"> </w:t>
      </w:r>
      <w:r>
        <w:t xml:space="preserve">在那边。你们有没有听到客户的反馈？</w:t>
      </w:r>
      <w:r>
        <w:t xml:space="preserve"> </w:t>
      </w:r>
      <w:r>
        <w:t xml:space="preserve">是的。呃，问题是关于来自病人的反馈，以及它是情绪化的。所以，是的，绝对是。所以记住，这是一个病人或客户已经在运行的系统，对吧？所以从根本上说，他们已经相信他们在和人交谈，即使不完全是，对吧？即使是那些按按钮的人，也只是在调用基本上是机器人生成的响应。嗯，当事情变得情绪化时，嗯，人类可以介入。你知道，我们倾向于引导他们使用经过批准的知识库回应。就像，你不希望这变成完全自由发挥的情况。有法律和其他原因不这么做。所以通过介入并让 LM 做决定，并不会真正改变这些治疗的当前背景。他们已经在接受，你知道，基本上这种经过医学批准的反馈，你知道，基于某个流程图。如果它走向了，你知道，有点疯狂的地方，上报点通常是打电话给某人，对吧？而不是，你知道，我们继续在短信里没完没了地聊，因为那很乱。嗯，有很多一些点，我在这里无法演示，基本上就是说，是的，对不起，我无法回答那个问题，打 911，去找你的医生，或者其他什么，对吧？但那通常是事情从那里发展的方向。</w:t>
      </w:r>
      <w:r>
        <w:t xml:space="preserve"> </w:t>
      </w:r>
      <w:r>
        <w:t xml:space="preserve">蓝图看起来很像那个。</w:t>
      </w:r>
      <w:r>
        <w:t xml:space="preserve"> </w:t>
      </w:r>
      <w:r>
        <w:t xml:space="preserve">嗯，这是个好问题。所以老实说，部分原因是我们需要有一个病人，或者不是病人，是客户，他们自己能舒服地维护的东西，对吧？因为记住，部分原因是我们不希望这个东西写在代码里，对吧？我们不希望这是一个只有技术人员才能维护的东西。那是他们以前的问题，对吧？所以，只是跳过一下一会儿，我给你们看看这大概是什么样子的。所以这基本上是客户正在维护的东西。我会把这个放大一点。我知道这很小。嗯，但是这里的想法是，我们使用术语，而且，你知道，我们会在代码里看到更多这个。我们使用的术语是在框架中定义的。一个触发器是，你知道，在事件发生后，基本上会发生的事情，对吧？嗯，你知道，我们有这些消息的对话。我们总是告诉 LM 为什么这很重要。如果我们只有这个细节，我们只说这是你发送的消息，我不认为它会表现得那么好。给 LLM 提供它为什么会说某句话的理由，实际上更有帮助。说点什么，因为那样它会做出更好的决定。嗯，众多怪癖之一。</w:t>
      </w:r>
    </w:p>
    <w:p>
      <w:pPr>
        <w:pStyle w:val="BodyText"/>
      </w:pPr>
      <w:r>
        <w:t xml:space="preserve">嗯，继续。我不确定这是否是代码，或者不是下一部分，但是，多么复杂，多么简单的陈述，或者如果你有任何，实际上在哦，当然。</w:t>
      </w:r>
      <w:r>
        <w:t xml:space="preserve"> </w:t>
      </w:r>
      <w:r>
        <w:t xml:space="preserve">是的。所以，所以问题是关于，你知道，基本上为什么我们有这个框架，以及为什么它可能没有更具声明性，对吧？就比如，具体地用 if-then 之类的，对吧？</w:t>
      </w:r>
      <w:r>
        <w:t xml:space="preserve"> </w:t>
      </w:r>
      <w:r>
        <w:t xml:space="preserve">实际上我我用过类似的，用了一个不同的索引，然后我得到了索引，所以我不能做得非常复杂，不能有很多嵌套，必须是一两个层级。对吧？我的问题是，所以我的答案只是关于，再次，你如何尽可能清晰地定义这些东西，但又可能不那么复杂，对吧？所以，嗯，这个框架倾向于这样工作：你真的只是在说，看，我给你这个批准的语言，我试图给你，在这些粗体陈述中，对吧？主要是，我试图给你一个感觉，你知道，条件到底是什么。但我们这样做的一个原因是，你知道，如果病人在这件事后回信说，你知道，是的，我有药，而且我吃了药，而且我肚子疼，而且我很困惑，对吧？我的意思是，可能是所有这些事情。我们不想用流程图来表示类似的东西。我们真正想做的是说，“看，这就是事情的大纲。你可以看到它。你知道，如果你需要跳过，就跳过，不要问病人他们已经回答过的问题。”事实证明，这个框架在让 LM 做这类事情方面确实效果很好。我知道这有点像一个神奇的答案，但它做得相当好。</w:t>
      </w:r>
      <w:r>
        <w:t xml:space="preserve"> </w:t>
      </w:r>
      <w:r>
        <w:t xml:space="preserve">嗯，是的。</w:t>
      </w:r>
      <w:r>
        <w:t xml:space="preserve"> </w:t>
      </w:r>
      <w:r>
        <w:t xml:space="preserve">不，我的意思是，Claude。是的。Claude 基本上做到了。他们大多数都做到了。</w:t>
      </w:r>
      <w:r>
        <w:t xml:space="preserve"> </w:t>
      </w:r>
      <w:r>
        <w:t xml:space="preserve">是的。包含指令是否能提高响应质量？</w:t>
      </w:r>
      <w:r>
        <w:t xml:space="preserve"> </w:t>
      </w:r>
      <w:r>
        <w:t xml:space="preserve">呃，抱歉，你说的“包含指令”是什么意思？</w:t>
      </w:r>
      <w:r>
        <w:t xml:space="preserve"> </w:t>
      </w:r>
      <w:r>
        <w:t xml:space="preserve">包含推理。</w:t>
      </w:r>
      <w:r>
        <w:t xml:space="preserve"> </w:t>
      </w:r>
      <w:r>
        <w:t xml:space="preserve">哦，推理。我我。所以问题是包含推理是否能帮助提高响应质量？我认为是的，对吧？我的意思是，这是其中一件事，我们也是从借鉴人类文档开始的，对吧？所以这是一个最初向将要按按钮的人类解释的过程。所以我们结合了已有的流程图来解释治疗流程，以及这类，你知道，这是你在这些情况下应该发送的消息，这大概是那两者的混合产物。所以我不会说我们做了积极的测试，关于它是否真的更好，或者只是，你知道，这已经足够好了。更像是就像，我们基于我们拥有的人类资料，从这个框架开始。</w:t>
      </w:r>
      <w:r>
        <w:t xml:space="preserve"> </w:t>
      </w:r>
      <w:r>
        <w:t xml:space="preserve">关于那个的后续问题。是的。你发现作为一种形式，你不得不做出任何牺牲吗？</w:t>
      </w:r>
      <w:r>
        <w:t xml:space="preserve"> </w:t>
      </w:r>
      <w:r>
        <w:t xml:space="preserve">是的。所以问题是，维护这个文档作为人类可读的，与 LM 可读的相比，是的，有权衡。我认为它们仍然值得。我们可能在某个时候改变主意，对吧？所以，你知道，想象一下这里的工作流程是，嗯，你知道，这个谷歌文档基本上是由我们的医师助理维护的，对吧？她是蓝图的共同所有者，可能仅次于我。嗯，当我们当我们做改变时，我们一起讨论。我们在这个文档中推荐，然后接受它们，然后我实际上把它导出为 markdown然后把它签入版本库，对吧？这会有点改变。我们会把很多这些工具构建到数据库里，所以那才是你真正要做这个的地方。嗯，但因为这是人工维护的，对吧？因为它基本上，你知道，仍然是由团队驱动的。嗯，是的，我们正在做一个权衡。我不认为这是一个非常具有破坏性的权衡。</w:t>
      </w:r>
      <w:r>
        <w:t xml:space="preserve"> </w:t>
      </w:r>
      <w:r>
        <w:t xml:space="preserve">根据你目前的设计，刚才你做的那件事，之后改变的是什么？它是一次性的，还是它会改善你未来的答案，甚至改变……</w:t>
      </w:r>
      <w:r>
        <w:t xml:space="preserve"> </w:t>
      </w:r>
      <w:r>
        <w:t xml:space="preserve">所以，目前没有。问题是关于批准、推迟的反馈机制。嗯，所以实际上，我回去简单展示一下这个现在应该完成了。嗯，好了。嗯，再说一遍，我们正在保存这个，因为我可以在 lang 里看到这个，对吧？我可以看这个，然后可以说，嗯，在这些需要批准的情况下，而且在这种情况下，就像，只是作为一个视觉上的反馈，每当你有这个图的空开始时，对吧？那那正是这些情况之一，你知道，有一个批准、反馈、推迟的选择。嗯，我可以按这个过滤，我可以看所有这些东西，然后可以说，嗯，我们实际上在尝试批准或给出反馈的是些什么东西。嗯，我们不从它们身上学习，对吧？我们作为人类可能会更新蓝图，但我们不会把这个放回训练数据中，同样，出于一些特定于这种情况的原因。</w:t>
      </w:r>
    </w:p>
    <w:p>
      <w:pPr>
        <w:pStyle w:val="BodyText"/>
      </w:pPr>
      <w:r>
        <w:t xml:space="preserve">嗯，但是你所以你可以看到，像，我可以一直到这里，我会试着快点找到这个。嗯，然后你会到一个地步，人类说，好吧，是的，就是它。所以我们从，是的，从 humano（人类操作员）那里得到反馈。这基本上是我按下那个按钮，说“给出反馈”时发生的事情，对吧？humano 对你未发送的消息有反馈。反馈是提到他们的名字。嗯，它直接回到正事上。就像，好吧，让我看看那些消息，你知道，我正在发送的。我要用这个更新一下，我可能要删除，不确定，实际上不，它只是在原地更新了那个，我们重新评分了。有一件事我们说过，就是我们不会改变一个经过人类审查的东西的置信度分数，我们让它保持原样，对吧？我们让他们再审查一次，对吧？所以在所有这些情况下，这这也是一个快得多，更简单的操作，对吧？所以你可以看到，这里的评估者基本上就像，是的，那条消息没问题，但我们不会做任何事情，你知道，真的去改变总分。嗯，所以，你知道，那是那种东西，你知道，我们可以之后再看。对吧？但我们目前至少，你知道，真的不打算把这个反馈给模型。这真的只是为了蓝图。</w:t>
      </w:r>
      <w:r>
        <w:t xml:space="preserve"> </w:t>
      </w:r>
      <w:r>
        <w:t xml:space="preserve">只是为了了解一下你的指标。嗯，很多这些都超过一分钟了，而且它说大概有几十万。你如何看待这像一个必要的恶，时间成本？</w:t>
      </w:r>
      <w:r>
        <w:t xml:space="preserve"> </w:t>
      </w:r>
      <w:r>
        <w:t xml:space="preserve">不，不，我的意思是，它是一个必要的恶，而且实际上，只是为了指出，嗯，这些成本我认为是不正确的。嗯，Langmith 的一个缺点，我想他们在各种场合都承认了，就是他们没有真正考虑到缓存。嗯，所以这些成本应该比你在这里看到的要低。嗯，但但从根本上说，是的，这些是昂贵的操作，而且，你知道，我们可以改变，我们可以改变其中一些，但可能会以更高的错误率为代价，对吧？就像，我们可以尝试缓存更多，让你继承正在进行的线程，这样会更快，对吧？因为你已经加载了所有东西，它会，你知道，可能你没有重新加载任何上下文，所以，你知道，你你在 token 上的花费可能会更少，但你的错误率可能会更高，而且，你知道，那是我们在权衡的事情。</w:t>
      </w:r>
      <w:r>
        <w:t xml:space="preserve"> </w:t>
      </w:r>
      <w:r>
        <w:t xml:space="preserve">有没有某种知识库你的模型是根据药物来决定的吗？</w:t>
      </w:r>
      <w:r>
        <w:t xml:space="preserve"> </w:t>
      </w:r>
      <w:r>
        <w:t xml:space="preserve">呃，是的。所以问题是关于知识库的。</w:t>
      </w:r>
    </w:p>
    <w:bookmarkEnd w:id="64"/>
    <w:bookmarkStart w:id="65" w:name="实现细节指导方针置信度与工具"/>
    <w:p>
      <w:pPr>
        <w:pStyle w:val="Heading3"/>
      </w:pPr>
      <w:r>
        <w:t xml:space="preserve">实现细节：指导方针、置信度与工具</w:t>
      </w:r>
    </w:p>
    <w:p>
      <w:pPr>
        <w:pStyle w:val="FirstParagraph"/>
      </w:pPr>
      <w:r>
        <w:t xml:space="preserve">所以让我让我实际上跳过去，快速展示一下这个。所以我提到了这些蓝图。嗯，我我现在真的要跳到实现的样子。所以你可以看到这边，你知道，这个关于 VA 的想法，对吧？我们这里有一堆文档，再次，被导出为 Markdown。嗯，我会把这个放大，因为我知道这些很小。嗯，让我把这个缩小一下。好的，所以这里的想法是，你知道，我有很多这种，呃，框架数据，对吧？定义我说的蓝图是什么意思的想法，对吧？我们每次都在定义这个，不是在提示中，对吧？我们是作为上下文窗口的一部分来做的，部分原因是我们确实希望这个非常灵活。如果你想改变术语，嗯，你应该能做到，对吧？我们不希望治疗方案被我们用于其他治疗方案的术语所束缚。我定义了锚点，我谈论了日程，我谈论了预定消息，对吧？所以所有这些东西的存在，部分原因只是为了打下基础。然后这个框架，对吧？现在引用了特定的文档，对吧？所以你可以看到这里，像，我再次，这些文档都是相互引用的。所以我可以在这里浏览，我可以看，而且点击这些链接，如果我想做一些关于知识库的事情，就可以直接转到其他东西。</w:t>
      </w:r>
    </w:p>
    <w:p>
      <w:pPr>
        <w:pStyle w:val="BodyText"/>
      </w:pPr>
      <w:r>
        <w:t xml:space="preserve">所以我们做那个的方式是这个“分诊”（triage）的想法。嗯，所以，你知道，如果发生了蓝图没有涉及的事情，对吧？所以我们处理它的方式是，首先检查蓝图。如果你有批准的语言，就用它，对吧？发送它，把它发回给人类审查，无论你需要做什么，对吧？但要用那个批准的语言。如果你认为你无法回答那个问题，你就去看这个，现在再次，这是自引用的。我们不会一次性读取所有经过医学批准的知识范围。我们让 Ellen 决定他们是在抱怨胃痛还是出血？对吧？你知道，如果我在这些里面都找不到任何东西，我有一个更大的知识库，对吧？那基本上就是一个杂乱无章的问题清单，人们问的随机问题。嗯，我们选择这样做，部分原因是因为它对人类可读，它模仿了客户已经基本拥有的东西，对吧？他们已经有很多这些结构了。嗯，而且，你知道，我们从根本上不相信过度处理，你知道，像 RAG 这样的东西是有意义的。现在我得说，对于我们有的那个，像，一个备用的，你知道，知识库，它几乎完全是一个 CSV，那可能适合用 RAG，对吧？它用RAG来处理会没问题，但它用得不多，对吧？所以在某种程度上，至少现在，用那种方式实现是不值得的。</w:t>
      </w:r>
    </w:p>
    <w:p>
      <w:pPr>
        <w:pStyle w:val="BodyText"/>
      </w:pPr>
      <w:r>
        <w:t xml:space="preserve">好的，嗯，是的。</w:t>
      </w:r>
      <w:r>
        <w:t xml:space="preserve"> </w:t>
      </w:r>
      <w:r>
        <w:t xml:space="preserve">是的，那是提示级别的。所以我们，虚拟 OA 和评估者都有相对较小的提示，我可以展示。所以让我看看我是否能在这里找到它们。嗯，那些提示是，它们确实相互引用，对吧？所以想象一下这个是，嗯，你知道，再次，建立在 line chain 的东西上。所以基类代理类，嗯，这个提示基本上意识到另一个代理，对吧？所以在这个例子中，只有两个。所以提示确实互相提及。评估者知道虚拟环境，反之亦然，对吧？你知道，我们尝试做的事情，而且，你知道，我认为这是那些真正玩过这个的人的正常提示工程的东西。你必须告诉它如何轮流。你必须告诉它，你知道，如果它被叫到，它必须说话，对吧？就像，你知道，我们遇到的一个问题，我们必须经常重试，就是 LM 认为所有事情都完成了。它什么也不说，然后整个事情就死了。嗯，所以，你知道，你必须说话，但然后你可以完成，对吧？你只需要说点什么。嗯，我们有一个基本的想法，你必须确定这个总体置信度得分，但我们不把这个包含在提示中，因为我们希望能够也向虚拟 OA 展示它，对吧？所以你如何评分的细节是分开的，但关于你是谁、这个其他人是谁以及你们如何合作的概念，是在提示中的。</w:t>
      </w:r>
    </w:p>
    <w:p>
      <w:pPr>
        <w:pStyle w:val="BodyText"/>
      </w:pPr>
      <w:r>
        <w:t xml:space="preserve">好的，实际上关于那个，让我跳过去，实际展示一些置信度的东西和指导方针。所以，嗯，我从置信度开始，然后我会讲到指导方针，那个要长得多。这个再次，是，你知道，主要是为了让 LLM 可读。这不是客户通常维护的东西，对吧？所以这和那些蓝图不在同一类别。但这里的想法是，你知道，我有了这个置信度分数，而且，你知道，我试图在这些多个维度上弄清楚，我知道发生了什么吗？你知道，这里有一些例子。我们我们试图尽可能规范地给出这些不同情况的例子。嗯，我知道，你知道，我需要知道的知识吗？这里有一个例子，可能可以回答你那边的问题，你知道，关于我们是否希望 LM 用它的世界知识来弄清楚，当我谈论一种抗生素时，我给了一个特定的抗生素，它适用于整个那一类药物。是的，那是一个我们愿意承担的风险，对吧？我们不需要明确规定这种特定的抗生素对这种治疗是安全的，对吧？那会很快失控。所以我们确实有几个地方，我们要求它，用你自己的判断，但要参考，你知道，知识库和蓝图作为你的基准。</w:t>
      </w:r>
    </w:p>
    <w:p>
      <w:pPr>
        <w:pStyle w:val="BodyText"/>
      </w:pPr>
      <w:r>
        <w:t xml:space="preserve">嗯，然后，在我讲完这些类别之后，我有了这个扣分的想法，对吧？这里的扣分，嗯，是具体的事情，比如，你知道，你应该从总分中扣分，而不是单个消息，对吧？因为一个单独的消息可能是，是的，这完全来自蓝图，就像，这是该说的话，但总的来说，这些情况可能很复杂，对吧？所以我们试图解释这一点，以便它能再次，以一种能提交给人类审查的方式，对整体互动进行评分。</w:t>
      </w:r>
    </w:p>
    <w:p>
      <w:pPr>
        <w:pStyle w:val="BodyText"/>
      </w:pPr>
      <w:r>
        <w:t xml:space="preserve">嗯，好的。所以我准备继续讲指导方针，因为这里面的内容更多。嗯，这足够长了，我不会全部回顾，但我会试着讲一些最重要的部分。再次，其中一些非常简单，对吧？比如工具调用。嗯，我们随着时间推移肯定遇到的一个问题是，你知道，捏造，而且，你知道，老实说，像这样的指令确实有帮助。嗯，你知道，不要捏造一个工具调用。等待，等你的回合，对吧？调用工具然后退后。嗯，有很多关于时间的东西，对吧？有很多关于，嘿，你需要以正确的方式问，你不要以一种强迫别人告诉你他们在哪里在哪里的方式问，对吧？人们对此非常敏感。他们不希望，你知道，人们知道他们的物理位置，但你需要知道他们的时间，这样你才能为他们安排消息，对吧？嗯，你想要，你知道，当你处理时间时，嗯，你必须使用像，你知道，ISO 时间戳这样的东西。就像，那是系统的工作原理。嗯，但计算这些东西并让它们都保持正确，需要一个相对聪明的模型。所以很多这个，你知道，随着时间的推移，已经发展到只是处理这个想法，你知道，这就是你如何与模型谈论这个，并且做得很好。</w:t>
      </w:r>
    </w:p>
    <w:p>
      <w:pPr>
        <w:pStyle w:val="BodyText"/>
      </w:pPr>
      <w:r>
        <w:t xml:space="preserve">嗯，设置锚点，安排消息。再次，这些都是系统的核心部分。这不是特定于治疗的，对吧？所有这些都是为了足够通用，以至于我每次添加新药时都不必重写这个，对吧？这这是核心要求之一，对吧？我们不希望在代码中做这个。</w:t>
      </w:r>
      <w:r>
        <w:t xml:space="preserve"> </w:t>
      </w:r>
      <w:r>
        <w:t xml:space="preserve">是的。所以这是一个非常大的文档。</w:t>
      </w:r>
      <w:r>
        <w:t xml:space="preserve"> </w:t>
      </w:r>
      <w:r>
        <w:t xml:space="preserve">是的。呃，你有没有试验过缓存，因为这个不会改变。</w:t>
      </w:r>
      <w:r>
        <w:t xml:space="preserve"> </w:t>
      </w:r>
      <w:r>
        <w:t xml:space="preserve">是的，没错。不，我们有。所以现在，我稍后会讲到缓存，我只是在管理时间，但我确实有时间讲那个。就像，我们正在做一些明确的系统提示缓存，然后我们明确地缓存，嗯，你知道，消息的多次轮换，这样，你知道，每次操作都是，你知道，我想平均操作，只有基线的东西，大概是 10 到 15,000 个 token，对吧？每轮。所有都缓存了，加起来不少，对吧？所以，你知道，你可能生成单个消息的平均成本在 15 到 20 美分之间，对吧？这不便宜，但我们正在尽可能积极地进行缓存。我们考虑过各种事情，这都是全新的，对吧？Claude 刚刚引入的一小时缓存这个概念，我们不清楚这是否有帮助，因为，你知道，我们不能保证病人在，你知道，五分钟或一小时内会回复我们，对吧？在系统层面冒这个风险有点冒险。嗯，但如果这里有谁比我更了解 Claude 缓存，请和我谈谈，因为，就像，我们理想中希望能缓存很多这些文档。嗯，只是不清楚我们是否能跨会话做到这一点。不清楚我们是否能得到我们想要的好处。所以我们只是试图在单个对话中尽可能积极。</w:t>
      </w:r>
      <w:r>
        <w:t xml:space="preserve"> </w:t>
      </w:r>
      <w:r>
        <w:t xml:space="preserve">那是一个很长的指导方针列表。你是怎么想出来的，以及你如何优化？</w:t>
      </w:r>
      <w:r>
        <w:t xml:space="preserve"> </w:t>
      </w:r>
      <w:r>
        <w:t xml:space="preserve">是的，我的意思是，看，真正的答案是，我之前提到过，你知道，有几千行代码和几千行提示。这基本上是那个提示的大部分，对吧？我的意思是，这里面有很多。嗯，这是我们随着时间推移调整过的东西。这是，你知道，我自己以及，你知道，那个医师助理，我们一起想出了我们认为从根本上说，在处理这些通用情况方面相当不错的东西。当我们发现边缘案例时，我们就修改这些提示。再次，它不是完美的。我们绝对可以考虑细分这个。我们可以考虑把一部分移到提示中。嗯，但我们认为这个划分，你知道，大致是正确的，可以保持它的通用性，这样它，你知道，能处理一堆不同的治疗，并且它能很好地处理我们在不同治疗中看到的情况。对吧？你会有一些情况，你做的药物都是在一天之内完成的。那相对不寻常，因为你知道，那只是你把说明书寄回家的事。嗯，你知道，但我我的意思是，我会展示一个关于 ampic 的例子，你知道，那是每周、每月，对吧？就像，有更长的持续时间。我们试图达到一个平衡点，你知道，我们我们最终得到了一个好的结果。</w:t>
      </w:r>
      <w:r>
        <w:t xml:space="preserve"> </w:t>
      </w:r>
      <w:r>
        <w:t xml:space="preserve">好的。呃，是的，后面那位。</w:t>
      </w:r>
      <w:r>
        <w:t xml:space="preserve"> </w:t>
      </w:r>
      <w:r>
        <w:t xml:space="preserve">是的。是的。是的。所以问题只是关于提示长度。嗯，所以再次，不是要轻率地否定那个。在 Claude 的术语里，这实际上并不长，对吧？我的意思是，这就像我说的，我想平均是 15,000 个 token。嗯，它仍然留下了很多窗口，你知道，在后面，对吧？它它实际上并没有长到我们开始看到非常疯狂的行为，直到我们开始在一个线程中进行多次轮流，就像，多次对话，对吧？那是它开始爆炸的地方。嗯，所以我们我们真的还没有到一个地步，我们觉得，我的指导方针太长了，你知道，指导方针可以短一点，而且我想我们随着时间的推移在各个地方都优化了它们，但，你知道，我们我们把这个塞进了一个盒子里，我们真的可以，比如说，一口气处理一个情况，而不会感到任何痛苦。</w:t>
      </w:r>
      <w:r>
        <w:t xml:space="preserve"> </w:t>
      </w:r>
      <w:r>
        <w:t xml:space="preserve">好的。是的。</w:t>
      </w:r>
      <w:r>
        <w:t xml:space="preserve"> </w:t>
      </w:r>
      <w:r>
        <w:t xml:space="preserve">关于你有的工具，有什么例子吗？你提到了工具，我不确定。</w:t>
      </w:r>
      <w:r>
        <w:t xml:space="preserve"> </w:t>
      </w:r>
      <w:r>
        <w:t xml:space="preserve">是的。是的。哦，不。所以我我我可以分享一点那个。所以让我，让我到这里的工具代码本身。所以，所以需要注意的一件事是，这是一个混合体，我想我之前很早就提到过，关于，嗯，有一些东西来自一个 MCP 网关，对吧？所以在这种情况下，你知道，我从文件加载，它只是文件系统 MCP。再次，所有都本地化到我们的 VPC。所以没有什么疯狂的事情发生。嗯，但我可以从，你知道，我的数据库加载，对吧？我可以选择让那里成为我们互动的地方。还有很多其他工具，对吧？所以，你知道，这这实际上可能是我应用中大部分代码所在的地方。实际上是。嗯，工具列表基本上在这里。你可以看到它是一些能与状态交互的东西，对吧？所以所有这些查看锚点、消息、置信度、治疗和患者数据的功能，都是我图运行的本地功能。我没有为它设置 MCP。我本可以，只是选择不这么做。嗯，而且，你知道，在这种情况下，就像，这些代码就存在于这个 Python 应用中。你你完全可以重构它。就像，状态仍然可以在这里，而代码可以在别处。这，你知道，这取决于你。嗯，但实际上关于所有这些东西的一个注意事项是，我正在努力寻找一个好例子。所以我正在积极地使用</w:t>
      </w:r>
      <w:r>
        <w:rPr>
          <w:rStyle w:val="VerbatimChar"/>
        </w:rPr>
        <w:t xml:space="preserve">command</w:t>
      </w:r>
      <w:r>
        <w:t xml:space="preserve"> </w:t>
      </w:r>
      <w:r>
        <w:t xml:space="preserve">对象。嗯，对于任何用 Langraph 编程过的人来说，这背后的整个想法是，在任何给定的时刻，你都能够传回一条消息，而这个特定的东西只是一个错误消息，但就像，你知道，你能够传回一条消息和一个去向，对吧？所以你可以说，这是回应，顺便说一句，我知道评估者要了这个，所以回到评估者那里。你实际上可以绕过一些图的路由。所以我们我们确实，你知道，试图把这个应用到我们有的 MCP 工具和状态工具中。</w:t>
      </w:r>
      <w:r>
        <w:t xml:space="preserve"> </w:t>
      </w:r>
      <w:r>
        <w:t xml:space="preserve">是的。是的。呃，所以问题是关于如何，我们如何改进提示的。所以，嗯，这真的是一个融合。</w:t>
      </w:r>
      <w:r>
        <w:t xml:space="preserve"> </w:t>
      </w:r>
      <w:r>
        <w:t xml:space="preserve">嗯，我们能够从，基本上，那位最有欺骗经验的医师助理那里得到启发，她会想出一些棘手的情况，对吧？所以我们能够真正地测试很多边缘情况，就靠她，你知道，让她假装是病人。然后我们扩大到整个运营助理团队，他们，你知道，然后尝试在更高层次上欺骗它，对吧？而且，你知道，他们会拿出他们从病人那里看到的东西，你知道，试图，比如说，嗯，你知道，达到这些复杂的情况。嗯，然后，你知道，有了真实的人，你知道，我们能够把这个再推进一步。嗯，但是有了前两个层次，我们我们没有看到，你知道，大量出乎意料的事情。再说一次，这个系统是存在的。如果我们是从零开始做这个，我想我们在想出我们认为的边缘情况方面会困难得多。然而，你知道，这是一个已经存在的系统，有很多对话可以借鉴。我们能够重新运行其中一些。所以我们会看旧系统中的对话，然后在这里重放它们，基本上就是试图弄清楚，你知道，边缘在哪里。</w:t>
      </w:r>
      <w:r>
        <w:t xml:space="preserve"> </w:t>
      </w:r>
      <w:r>
        <w:t xml:space="preserve">有没有你说的状态？</w:t>
      </w:r>
      <w:r>
        <w:t xml:space="preserve"> </w:t>
      </w:r>
      <w:r>
        <w:t xml:space="preserve">当然。所以问题是，关于如何决定什么进入状态，什么不进入。嗯，我的意思是，我想简短的回答是，所有在那个初始有效载荷中进来的东西，我再回去那边。嗯，所有这些东西，我想这个可能是一个更好的例子。是的。所以所有这些东西，这都是状态。嗯，并没有真正的区别，就像所有进来预加载对话的东西都是状态。其中一些是可编辑的，嗯，一些不是。我正在努力回想例子，像这里的例子是，你不能改变来源。我不能说你知道，在 LM 操作的上下文中，这不再是一个 Aila 病人了，对吧？那是 LM 不允许做的。嗯，它也不能改变过去的消息。所以 LM 不被允许查看消息队列然后说，第五条消息，三天前发出去的，不再存在了。那个功能不存在。嗯，所以我们只是校准到，它唯一能做的事情就是读取整个状态，修改病人数据，修改消息，修改锚点，就像，未发送的消息。所以它，你知道，这只是一个软件选择，就像，我们就是这么设计的。</w:t>
      </w:r>
      <w:r>
        <w:t xml:space="preserve"> </w:t>
      </w:r>
      <w:r>
        <w:t xml:space="preserve">如果你有一个会话，它回来了窗口，把它总结一下。</w:t>
      </w:r>
      <w:r>
        <w:t xml:space="preserve"> </w:t>
      </w:r>
      <w:r>
        <w:t xml:space="preserve">是的。是的。当然。我的意思是，我我。我认为真正的答案是，那对我们来说还没发生过。就像，我们构建它的方式，没有一次单独的思考操作会持续足够长以至于把事情搞砸。嗯，但但我会很快讲讲，嗯，重试。所以我们确实有这个概念，我只会把它弹出来，也许这是一个更容易看的方式。嗯，所以我们确实在图内部有这个概念，你知道，再次，虚拟 OA 与评估者交谈，你知道，在某个特定的点上，每个人都使用工具，但然后有些情况会导致图重试某个操作，对吧？所以其中一个就是，嗯，其中一个代理格式化工具调用时出错了，对吧？它尝试调用一个工具，但用了错误的 JSON，你知道，否则事情就会崩溃。我们可以检测到那个，我们删除那条消息，然后说你搞砸了那个工具调用，再试一次，对吧？那，你知道，让它保持在图内部，对吧？基本上这个重试节点然后能够通过那个，嗯，命令消息循环回来。呃，这没有显示在图上，但通过那个命令对象。它可以说，回到虚拟 OA，再试一次，对吧？我们也有一些情况，再次，你知道，我们期望模型说话，但它没有，对吧？有很多情况，Claude 会过早地结束它的回合。我们检测到那个。我们说你你必须说点什么，对吧？就像，字面上，消息就是，“别什么都不说。即使，即使你要结束你的回合，也得说‘我完成了’”，对吧？那对我们来说足够了，你知道，让逻辑继续下去。所以就是类似这样的事情。</w:t>
      </w:r>
      <w:r>
        <w:t xml:space="preserve"> </w:t>
      </w:r>
      <w:r>
        <w:t xml:space="preserve">来自评估者的低置信度会触发……</w:t>
      </w:r>
      <w:r>
        <w:t xml:space="preserve"> </w:t>
      </w:r>
      <w:r>
        <w:t xml:space="preserve">抱歉，再说一遍。</w:t>
      </w:r>
      <w:r>
        <w:t xml:space="preserve"> </w:t>
      </w:r>
      <w:r>
        <w:t xml:space="preserve">来自评估者的低置信度。</w:t>
      </w:r>
      <w:r>
        <w:t xml:space="preserve"> </w:t>
      </w:r>
      <w:r>
        <w:t xml:space="preserve">不，不。所以低置信度是我们想传递给人类的东西，对吧？所以低置信度是对图的有效回应，对吧？你知道，就像，我有一个低置信度的消息，我希望有人审查。那没问题。</w:t>
      </w:r>
      <w:r>
        <w:t xml:space="preserve"> </w:t>
      </w:r>
      <w:r>
        <w:t xml:space="preserve">嗯，是的。建立你的系统提示。它很长。它很复杂。它不是系统提示。</w:t>
      </w:r>
      <w:r>
        <w:t xml:space="preserve"> </w:t>
      </w:r>
      <w:r>
        <w:t xml:space="preserve">不，不，那是重点。那就是为什么我们把它分开了。所以，是的，指导方针随着时间的推移而扩展。</w:t>
      </w:r>
      <w:r>
        <w:t xml:space="preserve"> </w:t>
      </w:r>
      <w:r>
        <w:t xml:space="preserve">是的。好的。是的。你如何确保你不会……</w:t>
      </w:r>
      <w:r>
        <w:t xml:space="preserve"> </w:t>
      </w:r>
      <w:r>
        <w:t xml:space="preserve">是的。是时候谈谈评估了。</w:t>
      </w:r>
    </w:p>
    <w:bookmarkEnd w:id="65"/>
    <w:bookmarkStart w:id="66" w:name="评估框架"/>
    <w:p>
      <w:pPr>
        <w:pStyle w:val="Heading3"/>
      </w:pPr>
      <w:r>
        <w:t xml:space="preserve">评估框架</w:t>
      </w:r>
    </w:p>
    <w:p>
      <w:pPr>
        <w:pStyle w:val="FirstParagraph"/>
      </w:pPr>
      <w:r>
        <w:t xml:space="preserve">所以我们快结束了。嗯，让我谈谈评估，只是为了让你们了解我们在这里做了什么。所以，嗯，这个，这个有点奇怪，因为如果你去 Langmith，我只是，我不确定我能找到这个确切发生的地方。嗯，但是，它是不是在，也许在数据集下面，我我忘了。这里有一个地方，你可以基本上说，我想运行，你知道，一个针对你知道，这些，这些，你知道，我已经在 lang 中定义的这个数据集进行评估。嗯，我确实在 lang 中定义了数据集。所以我可以在这里看到，假设这个能加载出来，希望它能。所以，我这里有一个我在 lang 中定义的快乐路径数据集。我，这不是全部。再次，其中一些被删减了。但是，嗯，如果我看看这些东西，我真正做的是，我说，好的，这是一个我们过去有过的互动。嗯，你知道，这是我上周运行的一个。嗯，你知道，这里是，你知道，输入，对吧？这是来自病人的最后一条消息。这个对话，你知道，呃，我有了这个初始状态。我可以看看，对吧？所以我可以看到，你知道，最初发生了什么。嗯，我看到这个对话，然后，你知道，我到了最后，我得到一条消息，说，好的，你准备好开始了。好的。所以这是我的快乐路径数据集的一部分。</w:t>
      </w:r>
    </w:p>
    <w:p>
      <w:pPr>
        <w:pStyle w:val="BodyText"/>
      </w:pPr>
      <w:r>
        <w:t xml:space="preserve">我正在运行的评估，嗯，从根本上说，它它是一个自定义的工具集。我会把这个放大一点。希望大多数人能看到。嗯，但再次，这里的想法是，我们不能只说，你知道，当我问旧金山的天气是什么时，它给我返回，你知道，又冷又多雾。嗯，它必须是，这里是这些输入的状态，然后，你知道，让我们以一种 LLM 作为评判者的形式来评估它，输出状态是什么样的，但有一个告诫，我们想测试的一件大事是像时间操作这样的东西。我不能把三周前的评估放进去，现在运行它，然后得到相同的时间。我必须要么给它关于如何处理时间非常具体的指导，要么我必须替换所有的时间戳。嗯，我们最终做了两者的混合。嗯，所以这导致了，我的评估套件是一个自定义的 Python 应用，附加到一个 bash 脚本上。这都是客户端编码的。嗯，我我得到了我想要的，但我不能保证比那更多。</w:t>
      </w:r>
    </w:p>
    <w:p>
      <w:pPr>
        <w:pStyle w:val="BodyText"/>
      </w:pPr>
      <w:r>
        <w:t xml:space="preserve">嗯，我从 Langmith 加载数据集，对吧？我调用，基本上，医疗代理，通过，在这种情况下，就像，我在本地运行这个，就像，我可以在我的云 Lang graph 实例上运行这个，但我实际上是在我的笔记本电脑上，用 Langsmith 的那个数据集来运行这个，预处理了一堆关于日期、时间的东西，你知道，各种情况，这样当我得到结果时，我不会让作为评判者的 LM 困惑它是否正确。嗯，我正在用这个 LLM rubric 来做这个。所以让我看看我是否能在这里找到我的 rubric。所以，嗯，这里是，这里是几个例子。所以我有了这个，这个 YAML。所以这只是，这是 prompt fu和它的工作原理。嗯，我做的是，我基本上说，看，我正在尝试测试，你知道，这个我准备称之为，你知道，基本上用我的，嗯，你知道，我的自定义工具集，然后我希望你用一个 LLM 来评估它，在这种情况下，我想它用的是 GPT40。嗯，你知道，这个评估标准基本上是，所有东西都基本上一模一样吗？我看到一些微小的差异，但我不认为它们是什么大问题。我的意思是，我们我们保持这个非常模糊。我们真正想知道的是，有没有什么东西完全坏掉了，对吧？然后有些情况下确实是。我不得不在这里放上具体的说明，比如，嘿，别太挑剔，像，你在锚点之类的东西里可能会看到的不同措辞，对吧？有时它会说他们会吃药，有时说他们吃了药，谁在乎呢？在这种情况下，精神是对的。</w:t>
      </w:r>
    </w:p>
    <w:p>
      <w:pPr>
        <w:pStyle w:val="BodyText"/>
      </w:pPr>
      <w:r>
        <w:t xml:space="preserve">嗯，所以，你知道，然后时间和日期，就像，这里有一些特定的语言。所以所有这些都变成了基本上这个家伙，就在这里。所以，嗯，当我看到这个时，再次，我知道这里有很多文字。嗯，不值得全部看。我运行了我的数据集中的这三个例子，然后我得到了，你知道， बेसिकली一个及格的成绩，对吧？我会我会进入那个失败的，一个失败一个通过，在一秒钟内，但在每一个这些案例中，对吧？我可以看到作为评判者的 LM 说了什么，对吧？所以如果我到这里，这是 GPT40 在，你知道，评论，嗯，这是你在示例输出中给我的源数据。这是我刚做的运行。差不多，对吧？嗯，你知道，它确实指出了一些事情，对吧？所以如果我运行这些评估，然后我想，嗯，实际上，那个提醒，你知道，未发送的消息没有出现，这是个大问题，对吧？我我可以做出那样的选择。我可以我可以加强我的评估标准。但我们做这个的方式只是说，看，在任何给定的时刻，我们确实需要能够测试系统的当前状态。我们想先针对，你知道，快乐路径来做，然后我们当然可以针对边缘案例。嗯，我们正在积极维护这个。我想一旦我们把这个更完全地交给客户，这可能会改变，对吧？我们希望他们有他们可能需要的所有保护，但就是这种风格，对吧？这种风格的邮件。这或多或少回答了你的问题吗？</w:t>
      </w:r>
      <w:r>
        <w:t xml:space="preserve"> </w:t>
      </w:r>
      <w:r>
        <w:t xml:space="preserve">好的。</w:t>
      </w:r>
      <w:r>
        <w:t xml:space="preserve"> </w:t>
      </w:r>
      <w:r>
        <w:t xml:space="preserve">好的。嗯，是的。请讲。</w:t>
      </w:r>
      <w:r>
        <w:t xml:space="preserve"> </w:t>
      </w:r>
      <w:r>
        <w:t xml:space="preserve">是的。所以，我的意思是，简短的回答是，是的。其中一些我因为几个原因进行了删减，但，是的，或多或少，我们从一个快乐路径开始。我们确实有一些特定的，比如，嘿，这个坏了，而且它经常坏。我们得确保它没坏。嗯，你知道，但那只是一个不同的数据集。</w:t>
      </w:r>
      <w:r>
        <w:t xml:space="preserve"> </w:t>
      </w:r>
      <w:r>
        <w:t xml:space="preserve">是的。呃，是的。</w:t>
      </w:r>
      <w:r>
        <w:t xml:space="preserve"> </w:t>
      </w:r>
      <w:r>
        <w:t xml:space="preserve">嗯，所以再说一次，我这里展示的部分完全是 Python 在一个 Lang Graph 容器里。嗯，我猜它大概有，你知道，也许 4000 行代码。嗯，其中大部分老实说都是工具调用，就像，那只是，而且我我确定我也可以重构它让它更短。嗯，它不多。它真的只是足够运行这个图，对吧？你知道，我必须有所有部分之间的路由，我必须有它可以调用的工具。嗯，其他所有东西都在提示和指导方针里，对吧？所以，你知道，它真的更多是英语而不是代码。在另一边，对吧？在那个盒子的另一边，对吧？这个那个蓝色的盒子是，我不知道确切有多少代码，但它完全是，嗯，Node 和 React 和和嗯，而且坦白说，我没怎么参与那个。</w:t>
      </w:r>
      <w:r>
        <w:t xml:space="preserve"> </w:t>
      </w:r>
      <w:r>
        <w:t xml:space="preserve">抱歉。</w:t>
      </w:r>
    </w:p>
    <w:bookmarkEnd w:id="66"/>
    <w:bookmarkStart w:id="67" w:name="灵活性展示扩展至新疗法"/>
    <w:p>
      <w:pPr>
        <w:pStyle w:val="Heading3"/>
      </w:pPr>
      <w:r>
        <w:t xml:space="preserve">灵活性展示：扩展至新疗法</w:t>
      </w:r>
    </w:p>
    <w:p>
      <w:pPr>
        <w:pStyle w:val="FirstParagraph"/>
      </w:pPr>
      <w:r>
        <w:t xml:space="preserve">是的。我也在行业里。是的。你怎么看这个？</w:t>
      </w:r>
      <w:r>
        <w:t xml:space="preserve"> </w:t>
      </w:r>
      <w:r>
        <w:t xml:space="preserve">是的。好问题。所以，呃，关于规模的问题。所以让我实际上跳过去，展示一件事，我可能早就该展示了，但我我忘了。我之前提到过我们做不同治疗的想法。所以，嗯，我我我做了，在这个特定的情况下，所以，你知道，再次，我们专注于那个早孕流产。嗯，我做了这个，事实上，我想我这里有这个东西。所以让我缩小找到它，然后我会再放大。所以我拿了这个这个发给 Klein，我基本上对 Klein 说：“嘿，我有了，是的，应该就是这个。”嗯，我说：“我准备做一个新的治疗方案，对吧？我为 Aila 定义了一个。这是结构，对吧？看一下。嗯，这里是，你知道，诺和诺德关于如何给 Ozempic 定量的建议链接。嗯，给我做一个新的，对吧？”嗯，它基本上经历了这个过程，我我我会把这个缩小。嗯，然后创建了，你知道，一个基本的治疗方案，你知道，针对 Ozempic。它读了这些文件，然后决定，好的，我明白了。这是我要做的事情。嗯，我只是说，酷，去吧。这里还有几个基于你说的东西的微调。所以我再次，这是我的客户端流程，我一直用这个。嗯，我最终得到了我认为是一个相当不错的治疗方案，我很快就在这里向你们展示。如果我回到这些对话，我非常确定我把这些人全都命名为 O。所以你看，这是 Oliver 和 Osmpic。嗯，你可以看到，仍然是 Ava。我没有改变那个，对吧？我我我，你显然可以做到让它有不同的个性，但在这个例子中，这是 Ava 带着一个新的治疗方案，问所有关于 Ozmpic 笔的问题，并帮助我弄清楚他们的时间。和我们之前一样。这是一个每周一次的注射。我没有为此改变任何代码。我字面上就把这个扔给 client，得到了一套新的治疗方案，然后它就能工作了。</w:t>
      </w:r>
    </w:p>
    <w:bookmarkEnd w:id="67"/>
    <w:bookmarkStart w:id="68" w:name="问答环节-1"/>
    <w:p>
      <w:pPr>
        <w:pStyle w:val="Heading3"/>
      </w:pPr>
      <w:r>
        <w:t xml:space="preserve">问答环节</w:t>
      </w:r>
    </w:p>
    <w:p>
      <w:pPr>
        <w:pStyle w:val="FirstParagraph"/>
      </w:pPr>
      <w:r>
        <w:t xml:space="preserve">是的。在你的图中那个是用来捕捉，呃，重试节点。</w:t>
      </w:r>
      <w:r>
        <w:t xml:space="preserve"> </w:t>
      </w:r>
      <w:r>
        <w:t xml:space="preserve">问题是，嗯，它是用来捕捉那些关于格式错误的工具调用的错误的，这是图终止的一个简单方法，对吧？所以如果它，你知道，忘记了一个括号，然后，你知道，返回了无效的 JSON。嗯，Claude 现在很少这么做了。像 Sonnet 4 在这方面做得很好，但是，嗯，Sonnet 3.5 没那么好。所以我们可以检测到那个，然后我们可以说，嗯，你正试图进行一次工具调用，因为我在这里看到了一些特定的东西，我既看到了 tool call ID 作为参数，也看到了奇怪的括号，你知道，我们可以在代码中解析那个。嗯，然后再次，我们清除那条消息，然后回到调用它的那个家伙那里，然后说，“嘿，你搞砸了，恕我直言。”嗯，你知道，再试一次。所以那种想法，你知道，重试节点，有少数情况我们不会接管并以某种确定的方式去做，我们只是告诉 LM，你犯了个错误，这是你错误的特点，再试一次。而且我们确实需要清除它对那个错误的记忆，因为它会变得非常困惑。就像，我们早期测试中这种情况发生的一个原因，是它会错误地格式化工具调用，然后幻想出结果，对吧？所以如果你把消息留在那里，它会认为它理解了蓝图，即使它完全编造了整个蓝图，对吧？所以我不想粉饰，就像，有些奇怪的情况，如果你不非常小心地控制，你可能会得到一些非常糟糕的行为。但我们能够捕捉到主要的那些，并基本上给它另一次机会。</w:t>
      </w:r>
      <w:r>
        <w:t xml:space="preserve"> </w:t>
      </w:r>
      <w:r>
        <w:t xml:space="preserve">我是在找一个循环。</w:t>
      </w:r>
      <w:r>
        <w:t xml:space="preserve"> </w:t>
      </w:r>
      <w:r>
        <w:t xml:space="preserve">哦，好的。抱歉。没有循环的原因，这完全是，这实际上是我认为 Langmith 和 Lang graph 可以做得更好的一件事。重试节点能够使用 command 对象回调到其他节点，但它没有显示在图上。所以事实证明，就像，他们非常投入，Langmith 或 Lang graph 在图流中，然后他们引入了这个想法，嗯，你甚至不需要在图中定义它，你可以把任何东西发送到任何地方，所以那就是我们正在使用的。</w:t>
      </w:r>
      <w:r>
        <w:t xml:space="preserve"> </w:t>
      </w:r>
      <w:r>
        <w:t xml:space="preserve">是的。是的。不，当然。但记住，抱歉，问题是关于置信度评分以及我们如何让它变得更高。嗯，我们希望在情况复杂时分数更低，不是因为我们认为它错了，而是因为我们希望有人审查它。</w:t>
      </w:r>
      <w:r>
        <w:t xml:space="preserve"> </w:t>
      </w:r>
      <w:r>
        <w:t xml:space="preserve">嗯，所以，抱斥，你说的正确是什么意思？</w:t>
      </w:r>
      <w:r>
        <w:t xml:space="preserve"> </w:t>
      </w:r>
      <w:r>
        <w:t xml:space="preserve">是的。所以如果如果置信度分数高于阈值，意味着比它高，对吧？所以，假设我的置信度分数是 0.9. 那可能意味着，对吧？我一次发送多条消息，但没有其他理由让我认为那些消息是错的。嗯，我们和客户一起选择把阈值设得比那个低，因为他们不希望他们的员工每次有点复杂的事情都得介入。但我们同意，如果低于 0.75，他们就应该介入。这纯粹只是一个校准，对吧？是你你决定，如果你希望你的员工参与所有事情，就把置信度分数设为 100，对吧？你可以看到发生的每一件事。你整天都在点批准。你就是乔治·杰森。但是，嗯，那希望不是人们真正想要的，对吧？你想要一堆这些东西，如果它们是高置信度的，而且你知道，从根本上说是可以恢复的，比如说。就像，你知道，可能在某些情况下，你不想让消息自动发送出去。Hopefully 我们能控制住那个。但总的来说，就像，我们想把它设置在一个我们觉得能从我们的人力中获得一些规模的地方，对吧？这意味着消息自动发送出去，对吧？</w:t>
      </w:r>
    </w:p>
    <w:p>
      <w:pPr>
        <w:pStyle w:val="BodyText"/>
      </w:pPr>
      <w:r>
        <w:t xml:space="preserve">呃，是的。</w:t>
      </w:r>
      <w:r>
        <w:t xml:space="preserve"> </w:t>
      </w:r>
      <w:r>
        <w:t xml:space="preserve">是的，试图评估是否……</w:t>
      </w:r>
      <w:r>
        <w:t xml:space="preserve"> </w:t>
      </w:r>
      <w:r>
        <w:t xml:space="preserve">是的。是的。所以问题是关于置信度评分和复杂性的混淆。是的，100% 同意。而且再次，这是我认为我们对它现在的运作方式感到满意的事情之一，但我不确定我们是否正确地处理了置信度部分。嗯，但同时，就像这个概念，我认为是好的，对吧？你知道，你有你需要的信息吗？你知道，有没有什么，就像，你理解用户的意图吗？或者，你知道，他们说了些模棱两可的话吗？我们确实看到它触发的情况，对吧？并不是说我们从来没看到它，你知道，正确地评价自己，就像，嗯，我不太确定他们说了什么，但没有我们希望的那么频繁。所以我们把它和复杂性结合起来，部分原因是因为，你知道，我们只是想让它低于那个阈值，这样我们就能让人工审查它。这不是一个完美的系统，但我们认为它是一个能工作的系统。</w:t>
      </w:r>
      <w:r>
        <w:t xml:space="preserve"> </w:t>
      </w:r>
      <w:r>
        <w:t xml:space="preserve">所以它更像是信心……</w:t>
      </w:r>
      <w:r>
        <w:t xml:space="preserve"> </w:t>
      </w:r>
      <w:r>
        <w:t xml:space="preserve">正确。</w:t>
      </w:r>
      <w:r>
        <w:t xml:space="preserve"> </w:t>
      </w:r>
      <w:r>
        <w:t xml:space="preserve">呃，正确。所以，就那一点而言，它它不是对特定回应是否准确、完美、等等的信心，而是对我们不认为在回应是什么以及情况的复杂性方面存在不确定性混合的信心，对吧？这两者中的任何一个都可能把它推到阈值以下。</w:t>
      </w:r>
      <w:r>
        <w:t xml:space="preserve"> </w:t>
      </w:r>
      <w:r>
        <w:t xml:space="preserve">你们是如何托管的？</w:t>
      </w:r>
      <w:r>
        <w:t xml:space="preserve"> </w:t>
      </w:r>
      <w:r>
        <w:t xml:space="preserve">呃，所以这全是，呃，问题是关于托管的。所以这全是，嗯，Langraph 有一个预先构建的容器化方案，你可以使用。我们正在使用它，并做了一些修改。嗯，我们基本上部署了这两半，对吧？所以，回到这个，我们用 Terraform 部署这两半。你知道，所有东西都和 GitHub actions 连接起来。我的意思是，就像，你知道，我们我们正在尽可能地自动化，但我们使用的是大部分内置的 Lang Graph 容器化。</w:t>
      </w:r>
      <w:r>
        <w:t xml:space="preserve"> </w:t>
      </w:r>
      <w:r>
        <w:t xml:space="preserve">我以为有一个平台，你不知道。</w:t>
      </w:r>
      <w:r>
        <w:t xml:space="preserve"> </w:t>
      </w:r>
      <w:r>
        <w:t xml:space="preserve">我的意思是，我们我们正在和 Langchain 积极地就此进行对话。所以问题实际上也是，嗯，我们需要部署的具体性质。嗯，Langraph 平台目前不支持那个，对吧？所以就像，它它全都在发展中，但是，嗯，我们我们有过那些对话。</w:t>
      </w:r>
    </w:p>
    <w:bookmarkEnd w:id="68"/>
    <w:bookmarkStart w:id="69" w:name="结语"/>
    <w:p>
      <w:pPr>
        <w:pStyle w:val="Heading3"/>
      </w:pPr>
      <w:r>
        <w:t xml:space="preserve">结语</w:t>
      </w:r>
    </w:p>
    <w:p>
      <w:pPr>
        <w:pStyle w:val="FirstParagraph"/>
      </w:pPr>
      <w:r>
        <w:t xml:space="preserve">嗯，让我暂停一下。我们还有 10 分钟。嗯，所以，或者大概 10 分钟，九分钟。嗯，让我自己检查一下我想谈的事情清单，只是为了确保我没有漏掉任何主要的东西。嗯，谈了那个，谈了那个。好的。我我想我们或多或少都讲到了。嗯，所以我很乐意开放提问。嗯，我有一些最后的想法，我会把它们留在这里。嗯，如果有人好奇的话。</w:t>
      </w:r>
    </w:p>
    <w:p>
      <w:pPr>
        <w:pStyle w:val="BodyText"/>
      </w:pPr>
      <w:r>
        <w:t xml:space="preserve">还有其他问题吗？</w:t>
      </w:r>
      <w:r>
        <w:t xml:space="preserve"> </w:t>
      </w:r>
      <w:r>
        <w:t xml:space="preserve">是的。呃，所以问题只是关于，呃，构建这些东西的资源分配。所以，我的意思是，我想最好的说法就是，我们已经构建了一些类似的东西。我们没有为医疗保健做过，对吧？但我们能够引入一些东西，就，你知道，我有一个开源的 Langraph 项目，我很乐意用它作为这个客户代码的基础，对吧？再次，我们我们把它分叉了，我们把它引入了私有库。嗯，你知道，但它让我们你知道，部分地走上了正轨，部分原因是因为这并不是一个完全特殊的雪花，它它是一个带工具的工作流程。所以，你知道，我们，我想，每次做这个，我们在前期脚手架上的花费都更少了。嗯，而且，你知道，我们现在正在看另一个项目，那个会快得多。所以很多都只是，一旦你做了这个，并且你理解了机制，达到，你知道，足够好或者达到一个起点就快多了。嗯，但这确实是，就像，你知道，再次，我们我们仍然在做这个，我们已经做了几个月了，但我认为我们可能构建了本来需要一年的传统软件，甚至更多，对吧？你知道，在那么短的时间内。</w:t>
      </w:r>
      <w:r>
        <w:t xml:space="preserve"> </w:t>
      </w:r>
      <w:r>
        <w:t xml:space="preserve">还有其他问题吗？</w:t>
      </w:r>
      <w:r>
        <w:t xml:space="preserve"> </w:t>
      </w:r>
      <w:r>
        <w:t xml:space="preserve">所以你提到你做了很多编码。这个能稍微……我好奇 lang 到底有多少……</w:t>
      </w:r>
      <w:r>
        <w:t xml:space="preserve"> </w:t>
      </w:r>
      <w:r>
        <w:t xml:space="preserve">嗯，好的。所以，所以，呃，问题是关于“凭感觉编码”以及工具对这些框架了解多少。所以，“凭感觉编码”最大的问题是，当你处理一个新到模型不真正理解的东西时。嗯，你总是可以把 API 文档发给它们，它们通常做得很好。嗯，我在 Langraph 上遇到了很多地方，以前没人试过这么做，没人遇到过这个确切的 bug，我们就是必须来回积极地调试它。嗯，我绝对可以认可 03 是一个比 Claude 更好的调试器。嗯，所以，你知道，我们我们确实有情况需要那么做。嗯，但大部分情况下，就像，我的意思是，只要你能拿到文档，你知道，你你就能达到一个合理的地方。而且再次，就像，我是一个前工程师，我我可能最终会称自己为现任工程师，但但我现在可能不会，对吧？就像，我没有所有相同的实践和那种所有相同的卫生习惯，你知道，我们我们专业的工程师有。但我确实知道如何嗅出那种不好的行为。而且我非常擅长提示以得到我想要的。所以，那大概就是它的运作方式。</w:t>
      </w:r>
    </w:p>
    <w:p>
      <w:pPr>
        <w:pStyle w:val="BodyText"/>
      </w:pPr>
      <w:r>
        <w:t xml:space="preserve">嗯，还有……哦，是的，请讲。</w:t>
      </w:r>
      <w:r>
        <w:t xml:space="preserve"> </w:t>
      </w:r>
      <w:r>
        <w:t xml:space="preserve">在这个例子中，不，有 MCP。MCP 在几个地方，对吧？所以如果你看这个连接，实际上有两个，其中一个我只是没有完全标记出来，顶部的蓝图知识库，那个黄色的盒子，那是在 Langraph 上下文中的一个 MCP 连接，然后垂直地，还有另一组连接回数据库。所以有几个地方它发生了，但再次，它主要是为了状态的交换，以及为了这个，你知道，文档的读取。主要是在那里发生。</w:t>
      </w:r>
      <w:r>
        <w:t xml:space="preserve"> </w:t>
      </w:r>
      <w:r>
        <w:t xml:space="preserve">是的。是的。当然。是的。是的。</w:t>
      </w:r>
      <w:r>
        <w:t xml:space="preserve"> </w:t>
      </w:r>
      <w:r>
        <w:t xml:space="preserve">所以问题是关于快速连发的短信。所以，是的，我们处理那个的方式是双重的。所以一个是，嗯，我们有一个可配置的，我不太确定我们是否打开了这个，但我们有这个概念，在实际发送处理之前有一个可配置的延迟。所以如果有人要连续发五条短信，我们先等五秒钟再做任何事，对吧？嗯，那是我们能捕捉到的一种方式。但另一种方式是，嗯，如果有人在之后发短信，我们会使之前正在运行的线程失效，对吧？我们不想要一个正在处理中的回应。我们想要拿走对话的完整上下文，把所有这些都发进去，然后我们一次性回复五条消息，对吧？所以这是智能重试和智能失效的结合。</w:t>
      </w:r>
      <w:r>
        <w:t xml:space="preserve"> </w:t>
      </w:r>
      <w:r>
        <w:t xml:space="preserve">是的。是的。</w:t>
      </w:r>
      <w:r>
        <w:t xml:space="preserve"> </w:t>
      </w:r>
      <w:r>
        <w:t xml:space="preserve">嗯，这个问题是关于流氓回应的。嗯，总的来说，我们我们给出了一些非常基本的指导，关于你只在这里回答与治疗相关的问题。如果有人想和你谈论天气，你只要说，“对不起，我帮不了那个。”嗯，你知道，或者其他更糟糕的事情。嗯，所以总的来说，那工作得很好。嗯，我们把它调整得很好，以便升级，对吧？如果有人基本上就是失控了，而你想不出回应，你就说，“对不起，我找人来帮你。”然后它会把置信度调低，然后人类就可以介入了。嗯，实际上这种情况并不多见。我的意思是，再说一次，如果你参与其中，就像，你知道，如果你参与其中，并且你花时间真正地与系统互动，你想要结果，而且你可能想回到你的生活中去。所以我们没有看到大量的这种情况，但但这就是我们在开发过程中的任何时候，如果遇到这种情况会处理它的方式。</w:t>
      </w:r>
    </w:p>
    <w:p>
      <w:pPr>
        <w:pStyle w:val="BodyText"/>
      </w:pPr>
      <w:r>
        <w:t xml:space="preserve">你是否曾对 Lang graph 感到足够沮丧？</w:t>
      </w:r>
      <w:r>
        <w:t xml:space="preserve"> </w:t>
      </w:r>
      <w:r>
        <w:t xml:space="preserve">呃，是的，我是否曾对 Lang graph 感到足够沮丧？嗯，在任何时候，老实说。所以，我想说的一件事，而且我这这完全是一个个人项目。嗯，我在做一个副业，嗯，关于大学咨询。嗯，我只是把这个放在这里，因为我有时会展示有时会这样。重点是，我做这个项目时明确地想避免它。我说，我要做一个非常类似的事情，我有一个 AI 在工作流程中间，我希望它能提问，我希望它能思考，而且我不想用 Lang graph 或者 crew 或者任何其他这些框架，因为我不想依赖它们。嗯，所以我问，你知道，我问 Klein 给我写一个层，它在，你知道，和这些模型对话以及构建一个思考过程方面相当不错，而且它它做得很好。我的意思是，有这个框架的原因，部分是因为，你知道，再次，我们不会永远和这个客户在一起。我们希望他们能有一个可以操作的东西，我们希望他们能有一个可解释且易于使用的东西。就像，这全是，你知道，谷歌云里的日志，就像，这不是最有趣的体验。所以，你知道，这很大程度上是，明智地选择你的工具，你知道，有好有坏。就像，你用其他那些工具能得到更好的体验。</w:t>
      </w:r>
      <w:r>
        <w:t xml:space="preserve"> </w:t>
      </w:r>
      <w:r>
        <w:t xml:space="preserve">说到那个，呃，非常感谢你问我这个问题。</w:t>
      </w:r>
      <w:r>
        <w:t xml:space="preserve"> </w:t>
      </w:r>
      <w:r>
        <w:t xml:space="preserve">嗯，我我，所以 clin over cursor。嗯，我我承认 cursor 和 windsurf 很棒，顺便说一句。就像，我的意思是，有几个我真的很喜欢。嗯，cursor 和 windsurf 作为两个例子，它们它们只是想打这个狭窄的，你知道，事情，关于它必须花费每月20美元，因此它必须在如何将 token 发送到不同地方方面进行高度优化，否则他们的经济模型就会崩溃。嗯，Klein 不这么做。它非常简单。它真的，我的意思是，它非常聪明，但就像，它只是给一个聪明的模型提供工具，而那个聪明的模型可以花费任何它需要的成本。Klein 是 Claude code 和 codecs 的精神表亲，对吧？我的意思是，它是那种风格的东西，而不是一个必须达到这个非常狭窄目标并且必须在 token 如何流动方面做大量预优化的 IDE。</w:t>
      </w:r>
      <w:r>
        <w:t xml:space="preserve"> </w:t>
      </w:r>
      <w:r>
        <w:t xml:space="preserve">是的。是的。所以，我的意思是，老实说，这也是另一个我会举手说，这就是为什么我不是一个真正的软件工程师。我我没有一个健全的 Python 代码测试框架。我我没怎么需要过它，对吧？或者至少，就像，我用评估和系统的整体性能作为更好的基准，对吧？所以评估很重要。我们必须有那些。嗯，我，你知道，代码的另一面，就像，你知道，Stride 是一个 TDD 店铺，就像，我们我们的软件工程师在测试驱动开发方面非常非常擅长，所以蓝盒子测试得很好。嗯，但就我的代码而言，你知道，很大程度上是评估，比如说，代替了测试。嗯，这不是一个很好的答案，但那那大概就是我的想法。</w:t>
      </w:r>
    </w:p>
    <w:p>
      <w:pPr>
        <w:pStyle w:val="BodyText"/>
      </w:pPr>
      <w:r>
        <w:t xml:space="preserve">好的。嗯，我想我们到时间了。非常感谢大家。这太棒了。嗯，我会在这里，如果你们想留下来聊聊。</w:t>
      </w:r>
    </w:p>
    <w:p>
      <w:pPr>
        <w:pStyle w:val="BodyText"/>
      </w:pPr>
      <w:r>
        <w:t xml:space="preserve">[音乐]</w:t>
      </w:r>
    </w:p>
    <w:p>
      <w:r>
        <w:pict>
          <v:rect style="width:0;height:1.5pt" o:hralign="center" o:hrstd="t" o:hr="t"/>
        </w:pict>
      </w:r>
    </w:p>
    <w:bookmarkEnd w:id="69"/>
    <w:bookmarkEnd w:id="70"/>
    <w:bookmarkStart w:id="71" w:name="readitlater-18-15-55"/>
    <w:p>
      <w:pPr>
        <w:pStyle w:val="Heading1"/>
      </w:pPr>
      <w:r>
        <w:t xml:space="preserve">ReadItLater 18-15-55</w:t>
      </w:r>
    </w:p>
    <w:p>
      <w:pPr>
        <w:pStyle w:val="FirstParagraph"/>
      </w:pPr>
      <w:r>
        <w:t xml:space="preserve">好的，这是根据您提供的翻译内容生成的简体中文语音文字稿。</w:t>
      </w:r>
    </w:p>
    <w:p>
      <w:r>
        <w:pict>
          <v:rect style="width:0;height:1.5pt" o:hralign="center" o:hrstd="t" o:hr="t"/>
        </w:pict>
      </w:r>
    </w:p>
    <w:bookmarkEnd w:id="71"/>
    <w:bookmarkStart w:id="82" w:name="从chatgpt到uber全球爆款产品背后那位低调的架构师"/>
    <w:p>
      <w:pPr>
        <w:pStyle w:val="Heading1"/>
      </w:pPr>
      <w:r>
        <w:t xml:space="preserve">从ChatGPT到Uber：全球爆款产品背后，那位低调的架构师</w:t>
      </w:r>
    </w:p>
    <w:p>
      <w:pPr>
        <w:pStyle w:val="FirstParagraph"/>
      </w:pPr>
      <w:r>
        <w:rPr>
          <w:bCs/>
          <w:b/>
        </w:rPr>
        <w:t xml:space="preserve">主持人：</w:t>
      </w:r>
      <w:r>
        <w:t xml:space="preserve"> </w:t>
      </w:r>
      <w:r>
        <w:t xml:space="preserve">你建立并领导了 Facebook 的动态消息，将 Messenger 作为独立应用推出，还发布了 ChatGPT 企业版。关于如何成功地将一个想法从零发展到一，再到数十亿，你学到了什么重要的一课？</w:t>
      </w:r>
    </w:p>
    <w:p>
      <w:pPr>
        <w:pStyle w:val="BodyText"/>
      </w:pPr>
      <w:r>
        <w:rPr>
          <w:bCs/>
          <w:b/>
        </w:rPr>
        <w:t xml:space="preserve">Peter Deng：</w:t>
      </w:r>
      <w:r>
        <w:t xml:space="preserve"> </w:t>
      </w:r>
      <w:r>
        <w:t xml:space="preserve">你必须提前规划好你的棋步。你必须在行动前真正地思考，并建立能够让你持续加速前进的系统。</w:t>
      </w:r>
    </w:p>
    <w:p>
      <w:pPr>
        <w:pStyle w:val="BodyText"/>
      </w:pPr>
      <w:r>
        <w:rPr>
          <w:bCs/>
          <w:b/>
        </w:rPr>
        <w:t xml:space="preserve">主持人：</w:t>
      </w:r>
      <w:r>
        <w:t xml:space="preserve"> </w:t>
      </w:r>
      <w:r>
        <w:t xml:space="preserve">你学到过最反直觉的一课是什么？</w:t>
      </w:r>
    </w:p>
    <w:p>
      <w:pPr>
        <w:pStyle w:val="BodyText"/>
      </w:pPr>
      <w:r>
        <w:rPr>
          <w:bCs/>
          <w:b/>
        </w:rPr>
        <w:t xml:space="preserve">Peter Deng：</w:t>
      </w:r>
      <w:r>
        <w:t xml:space="preserve"> </w:t>
      </w:r>
      <w:r>
        <w:t xml:space="preserve">有时候，</w:t>
      </w:r>
      <w:r>
        <w:rPr>
          <w:bCs/>
          <w:b/>
        </w:rPr>
        <w:t xml:space="preserve">你的产品其实并不重要</w:t>
      </w:r>
      <w:r>
        <w:t xml:space="preserve">。在 Uber，我学到了这一点，因为说真的，Uber 的产品就是价格和预计到达时间。从一个整体的角度来看，我们人类消费的是产品的全部。这并不是说你不该修复bug，而是说，它不像那些对人们更重要的东西那样有那么大的影响。</w:t>
      </w:r>
    </w:p>
    <w:p>
      <w:pPr>
        <w:pStyle w:val="BodyText"/>
      </w:pPr>
      <w:r>
        <w:rPr>
          <w:bCs/>
          <w:b/>
        </w:rPr>
        <w:t xml:space="preserve">主持人：</w:t>
      </w:r>
      <w:r>
        <w:t xml:space="preserve"> </w:t>
      </w:r>
      <w:r>
        <w:t xml:space="preserve">你认为有一件具体的事情会因为 AI 而发生重大改变，但人们却思考得不够的是什么？</w:t>
      </w:r>
    </w:p>
    <w:p>
      <w:pPr>
        <w:pStyle w:val="BodyText"/>
      </w:pPr>
      <w:r>
        <w:rPr>
          <w:bCs/>
          <w:b/>
        </w:rPr>
        <w:t xml:space="preserve">Peter Deng：</w:t>
      </w:r>
      <w:r>
        <w:t xml:space="preserve"> </w:t>
      </w:r>
      <w:r>
        <w:rPr>
          <w:bCs/>
          <w:b/>
        </w:rPr>
        <w:t xml:space="preserve">教育将会改变。</w:t>
      </w:r>
      <w:r>
        <w:t xml:space="preserve"> </w:t>
      </w:r>
      <w:r>
        <w:t xml:space="preserve">我儿子，当时他九岁，建立了一个定制化的 GPT，你可以在里面输入任何主题，它就会给你一个包含英文字母表中所有字母的句子。这不是很令人震撼吗？我已经能看到他的大脑在重新连接了。</w:t>
      </w:r>
    </w:p>
    <w:p>
      <w:pPr>
        <w:pStyle w:val="BodyText"/>
      </w:pPr>
      <w:r>
        <w:rPr>
          <w:bCs/>
          <w:b/>
        </w:rPr>
        <w:t xml:space="preserve">主持人：</w:t>
      </w:r>
      <w:r>
        <w:t xml:space="preserve"> </w:t>
      </w:r>
      <w:r>
        <w:t xml:space="preserve">你在招聘时会看重什么特质？</w:t>
      </w:r>
    </w:p>
    <w:p>
      <w:pPr>
        <w:pStyle w:val="BodyText"/>
      </w:pPr>
      <w:r>
        <w:rPr>
          <w:bCs/>
          <w:b/>
        </w:rPr>
        <w:t xml:space="preserve">Peter Deng：</w:t>
      </w:r>
      <w:r>
        <w:t xml:space="preserve"> </w:t>
      </w:r>
      <w:r>
        <w:t xml:space="preserve">“六个月后，如果还是我在告诉你该做什么，那我就雇错人了。” 这句话帮助我和那个人在一个不同的层面上运作，我们的目标不是“你是否达成了这个 OKR？”，而是我们的“元目标”：我们的校准是否足够？我们是否真的能在六个月后，让你来告诉我需要做什么？</w:t>
      </w:r>
    </w:p>
    <w:p>
      <w:pPr>
        <w:pStyle w:val="BodyText"/>
      </w:pPr>
      <w:r>
        <w:rPr>
          <w:bCs/>
          <w:b/>
        </w:rPr>
        <w:t xml:space="preserve">主持人：</w:t>
      </w:r>
      <w:r>
        <w:t xml:space="preserve"> </w:t>
      </w:r>
      <w:r>
        <w:t xml:space="preserve">关于如何成为一个优秀的“产品人”，你学到了什么？</w:t>
      </w:r>
    </w:p>
    <w:p>
      <w:pPr>
        <w:pStyle w:val="BodyText"/>
      </w:pPr>
      <w:r>
        <w:rPr>
          <w:bCs/>
          <w:b/>
        </w:rPr>
        <w:t xml:space="preserve">Peter Deng：</w:t>
      </w:r>
      <w:r>
        <w:t xml:space="preserve"> </w:t>
      </w:r>
      <w:r>
        <w:t xml:space="preserve">我認為有五種不同類型的產品經理。</w:t>
      </w:r>
    </w:p>
    <w:p>
      <w:r>
        <w:pict>
          <v:rect style="width:0;height:1.5pt" o:hralign="center" o:hrstd="t" o:hr="t"/>
        </w:pict>
      </w:r>
    </w:p>
    <w:bookmarkStart w:id="72" w:name="一位你从未听说过的产品领袖"/>
    <w:p>
      <w:pPr>
        <w:pStyle w:val="Heading2"/>
      </w:pPr>
      <w:r>
        <w:rPr>
          <w:bCs/>
          <w:b/>
        </w:rPr>
        <w:t xml:space="preserve">一位你从未听说过的产品领袖</w:t>
      </w:r>
    </w:p>
    <w:p>
      <w:pPr>
        <w:pStyle w:val="FirstParagraph"/>
      </w:pPr>
      <w:r>
        <w:rPr>
          <w:bCs/>
          <w:b/>
        </w:rPr>
        <w:t xml:space="preserve">主持人：</w:t>
      </w:r>
      <w:r>
        <w:t xml:space="preserve"> </w:t>
      </w:r>
      <w:r>
        <w:t xml:space="preserve">今天我的嘉宾是 Peter Deng。Peter 可能是你从未听说过、最低调但最具影响力的产品领导者。我常说，最好的产品人不是那些在 Twitter 和 LinkedIn 上分享建议的人，而是那些没有时间做这些事的人，因为他们忙于实际工作。Peter 就是这句話的缩影。</w:t>
      </w:r>
    </w:p>
    <w:p>
      <w:pPr>
        <w:pStyle w:val="BodyText"/>
      </w:pPr>
      <w:r>
        <w:t xml:space="preserve">他曾是 OpenAI 的产品副总裁，负责 ChatGPT 的产品设计和工程，并协助推出了 ChatGPT 企业版、语音、记忆、桌面版、定制化 GPT 等功能。他还是 Instagram 的第一位产品主管，与 Mike 和 Kevin 紧密合作，负责所有产品开发。</w:t>
      </w:r>
    </w:p>
    <w:p>
      <w:pPr>
        <w:pStyle w:val="BodyText"/>
      </w:pPr>
      <w:r>
        <w:t xml:space="preserve">他也曾是 Uber 乘客产品团队的主管，负责乘客应用中的所有事务，包括对 Uber Pool 和机场的接送服务进行重大改进。他还帮助团队推出了新产品，包括 Uber Reserve，该业务现在已接近每年 50 亿美元的规模。</w:t>
      </w:r>
    </w:p>
    <w:p>
      <w:pPr>
        <w:pStyle w:val="BodyText"/>
      </w:pPr>
      <w:r>
        <w:t xml:space="preserve">他还曾在 Facebook 工作了近 10 年，是公司史上第四位产品经理，在那里他建立并领导了现行新闻动态产品、独立的 Messenger 应用，以及照片、社团、首页和个人档案背后的团队。</w:t>
      </w:r>
    </w:p>
    <w:p>
      <w:pPr>
        <w:pStyle w:val="BodyText"/>
      </w:pPr>
      <w:r>
        <w:t xml:space="preserve">他曾是 Airtable 的首席产品官，也领导过 Oculus 的产品管理。如今，他是 Felicis 的普通合伙人。他从没上过播客，也从未公开分享过这些经验或故事。所以，你们将会大饱耳福。</w:t>
      </w:r>
    </w:p>
    <w:p>
      <w:r>
        <w:pict>
          <v:rect style="width:0;height:1.5pt" o:hralign="center" o:hrstd="t" o:hr="t"/>
        </w:pict>
      </w:r>
    </w:p>
    <w:bookmarkEnd w:id="72"/>
    <w:bookmarkStart w:id="73" w:name="ai-时代人类将与技术共生"/>
    <w:p>
      <w:pPr>
        <w:pStyle w:val="Heading2"/>
      </w:pPr>
      <w:r>
        <w:rPr>
          <w:bCs/>
          <w:b/>
        </w:rPr>
        <w:t xml:space="preserve">AI 时代，人类将与技术共生</w:t>
      </w:r>
    </w:p>
    <w:p>
      <w:pPr>
        <w:pStyle w:val="FirstParagraph"/>
      </w:pPr>
      <w:r>
        <w:rPr>
          <w:bCs/>
          <w:b/>
        </w:rPr>
        <w:t xml:space="preserve">主持人：</w:t>
      </w:r>
      <w:r>
        <w:t xml:space="preserve"> </w:t>
      </w:r>
      <w:r>
        <w:t xml:space="preserve">你总觉得你没能说出所有你真正思考和感受的事情，因为你一直在大公司里，公关人员让你照着稿子说，而这是你第一次觉得可以自由分享。感觉如何？</w:t>
      </w:r>
    </w:p>
    <w:p>
      <w:pPr>
        <w:pStyle w:val="BodyText"/>
      </w:pPr>
      <w:r>
        <w:rPr>
          <w:bCs/>
          <w:b/>
        </w:rPr>
        <w:t xml:space="preserve">Peter Deng：</w:t>
      </w:r>
      <w:r>
        <w:t xml:space="preserve"> </w:t>
      </w:r>
      <w:r>
        <w:t xml:space="preserve">感觉真的很好。我来这里是为了更自由地说话，但不是来泄露任何公司的秘密。我天生是个讲故事的人，有点内向。所以，这个播客让我有机会和你深入探讨任何话题。没有时间压力，不用想着公关稿，这真的让人感到很自由。</w:t>
      </w:r>
    </w:p>
    <w:p>
      <w:pPr>
        <w:pStyle w:val="BodyText"/>
      </w:pPr>
      <w:r>
        <w:rPr>
          <w:bCs/>
          <w:b/>
        </w:rPr>
        <w:t xml:space="preserve">主持人：</w:t>
      </w:r>
      <w:r>
        <w:t xml:space="preserve"> </w:t>
      </w:r>
      <w:r>
        <w:t xml:space="preserve">好吧。那有没有什么你一直想分享，但之前没机会说的？</w:t>
      </w:r>
    </w:p>
    <w:p>
      <w:pPr>
        <w:pStyle w:val="BodyText"/>
      </w:pPr>
      <w:r>
        <w:rPr>
          <w:bCs/>
          <w:b/>
        </w:rPr>
        <w:t xml:space="preserve">Peter Deng：</w:t>
      </w:r>
      <w:r>
        <w:t xml:space="preserve"> </w:t>
      </w:r>
      <w:r>
        <w:t xml:space="preserve">我总是被问到关于通用人工智能（AGI）的问题：它会来吗？它会解决所有问题吗？</w:t>
      </w:r>
    </w:p>
    <w:p>
      <w:pPr>
        <w:pStyle w:val="BodyText"/>
      </w:pPr>
      <w:r>
        <w:t xml:space="preserve">当我在 OpenAI 时，正是人们非常害怕 AI 的时候，“哦，它会消灭人类！”但对于每一项新技术，人们都需要时间来适应。我认为对于 AGI 也是同样的道理。</w:t>
      </w:r>
    </w:p>
    <w:p>
      <w:pPr>
        <w:pStyle w:val="BodyText"/>
      </w:pPr>
      <w:r>
        <w:t xml:space="preserve">有些人相信 AGI 会解决一切，但我并不这么认为。AGI 只是</w:t>
      </w:r>
      <w:r>
        <w:rPr>
          <w:bCs/>
          <w:b/>
        </w:rPr>
        <w:t xml:space="preserve">必要但非充分条件</w:t>
      </w:r>
      <w:r>
        <w:t xml:space="preserve">。很多价值仍然需要大量建设者的努力，才能真正将这种新的能量来源，转化成我们人类想要使用、能解决我们问题的东西。这种辛苦工作是必需的，才能让 AGI 变得有用。</w:t>
      </w:r>
    </w:p>
    <w:p>
      <w:pPr>
        <w:pStyle w:val="BodyText"/>
      </w:pPr>
      <w:r>
        <w:rPr>
          <w:bCs/>
          <w:b/>
        </w:rPr>
        <w:t xml:space="preserve">主持人：</w:t>
      </w:r>
      <w:r>
        <w:t xml:space="preserve"> </w:t>
      </w:r>
      <w:r>
        <w:t xml:space="preserve">你的观点是，人们认为 AGI 一旦出现，所有工作都会消失。但你似乎传递了一个乐观的讯息：即使 AI 和人类一样聪明，事情也不会变得疯狂。</w:t>
      </w:r>
    </w:p>
    <w:p>
      <w:pPr>
        <w:pStyle w:val="BodyText"/>
      </w:pPr>
      <w:r>
        <w:rPr>
          <w:bCs/>
          <w:b/>
        </w:rPr>
        <w:t xml:space="preserve">Peter Deng：</w:t>
      </w:r>
      <w:r>
        <w:t xml:space="preserve"> </w:t>
      </w:r>
      <w:r>
        <w:t xml:space="preserve">我想这正是我想要说的。每一项技术都会让人产生恐惧。我记得看过一部纪录片，说当自行车问世时，人们觉得“天啊，这世界要完蛋了。”今天听起来很可笑，对吧？</w:t>
      </w:r>
    </w:p>
    <w:p>
      <w:pPr>
        <w:pStyle w:val="BodyText"/>
      </w:pPr>
      <w:r>
        <w:t xml:space="preserve">我乐观地认为，一切都会好起来，我们会适应。我一直相信，</w:t>
      </w:r>
      <w:r>
        <w:rPr>
          <w:bCs/>
          <w:b/>
        </w:rPr>
        <w:t xml:space="preserve">人类将永远与科技共同演化</w:t>
      </w:r>
      <w:r>
        <w:t xml:space="preserve">。这种共同演化已经发生了。看看 ChatGPT 刚出来时，人们充满恐惧，但仅仅 18 个月后，当你熟悉了它，态度就完全变了。我们从恐惧到熟悉，再到掌握它，并思考“天啊，看看现在有多少新创公司，我们能创造多少东西！”</w:t>
      </w:r>
    </w:p>
    <w:p>
      <w:r>
        <w:pict>
          <v:rect style="width:0;height:1.5pt" o:hralign="center" o:hrstd="t" o:hr="t"/>
        </w:pict>
      </w:r>
    </w:p>
    <w:bookmarkEnd w:id="73"/>
    <w:bookmarkStart w:id="74" w:name="ai-时代最重要的两种能力"/>
    <w:p>
      <w:pPr>
        <w:pStyle w:val="Heading2"/>
      </w:pPr>
      <w:r>
        <w:rPr>
          <w:bCs/>
          <w:b/>
        </w:rPr>
        <w:t xml:space="preserve">AI 时代，最重要的两种能力</w:t>
      </w:r>
    </w:p>
    <w:p>
      <w:pPr>
        <w:pStyle w:val="FirstParagraph"/>
      </w:pPr>
      <w:r>
        <w:rPr>
          <w:bCs/>
          <w:b/>
        </w:rPr>
        <w:t xml:space="preserve">主持人：</w:t>
      </w:r>
      <w:r>
        <w:t xml:space="preserve"> </w:t>
      </w:r>
      <w:r>
        <w:t xml:space="preserve">你认为 AI 会在哪个具体领域带来巨大改变，而人们却思考得不够？</w:t>
      </w:r>
    </w:p>
    <w:p>
      <w:pPr>
        <w:pStyle w:val="BodyText"/>
      </w:pPr>
      <w:r>
        <w:rPr>
          <w:bCs/>
          <w:b/>
        </w:rPr>
        <w:t xml:space="preserve">Peter Deng：</w:t>
      </w:r>
      <w:r>
        <w:t xml:space="preserve"> </w:t>
      </w:r>
      <w:r>
        <w:t xml:space="preserve">我认为</w:t>
      </w:r>
      <w:r>
        <w:rPr>
          <w:bCs/>
          <w:b/>
        </w:rPr>
        <w:t xml:space="preserve">教育</w:t>
      </w:r>
      <w:r>
        <w:t xml:space="preserve">将发生巨大改变。</w:t>
      </w:r>
    </w:p>
    <w:p>
      <w:pPr>
        <w:pStyle w:val="BodyText"/>
      </w:pPr>
      <w:r>
        <w:t xml:space="preserve">我儿子九岁时，就能用最新的模型做东西。我能看到他的大脑在重新连接。他会问出我从未想过的问题，比如：“嘿，ChatGPT，你能给我一个关于海洋主题的句子，并且包含字母表中所有的字母吗？”</w:t>
      </w:r>
    </w:p>
    <w:p>
      <w:pPr>
        <w:pStyle w:val="BodyText"/>
      </w:pPr>
      <w:r>
        <w:t xml:space="preserve">这太让我震惊了。在传统编程里，你写不出这样的程序。但他能想出这个提示（Prompt），并建立一个定制化的 GPT 来实现它。这说明什么？</w:t>
      </w:r>
    </w:p>
    <w:p>
      <w:pPr>
        <w:pStyle w:val="BodyText"/>
      </w:pPr>
      <w:r>
        <w:t xml:space="preserve">他长大了可能不需要写代码，那会是一个被解决的问题。但他通过学习编程，学会了如何结构化、系统化地思考。未来，最重要的能力之一，就是</w:t>
      </w:r>
      <w:r>
        <w:rPr>
          <w:bCs/>
          <w:b/>
        </w:rPr>
        <w:t xml:space="preserve">如何问对的问题</w:t>
      </w:r>
      <w:r>
        <w:t xml:space="preserve">。我们天生好奇，但如何将好奇心转化为能有效引导 AI 的问题，将成为一种关键的区分能力。</w:t>
      </w:r>
    </w:p>
    <w:p>
      <w:pPr>
        <w:pStyle w:val="BodyText"/>
      </w:pPr>
      <w:r>
        <w:t xml:space="preserve">就像计算器发明后，人们没有停止做数学，而是开始做更高级的数学。AI 会解放我们的心智，让我们在更高的抽象层次上思考、发挥创造力和好奇心。</w:t>
      </w:r>
    </w:p>
    <w:p>
      <w:pPr>
        <w:pStyle w:val="BodyText"/>
      </w:pPr>
      <w:r>
        <w:rPr>
          <w:bCs/>
          <w:b/>
        </w:rPr>
        <w:t xml:space="preserve">主持人：</w:t>
      </w:r>
      <w:r>
        <w:t xml:space="preserve"> </w:t>
      </w:r>
      <w:r>
        <w:t xml:space="preserve">这让我想到你对“语言”力量的强调。你非常擅长思考用词，无论是在写作还是口语中。</w:t>
      </w:r>
    </w:p>
    <w:p>
      <w:pPr>
        <w:pStyle w:val="BodyText"/>
      </w:pPr>
      <w:r>
        <w:rPr>
          <w:bCs/>
          <w:b/>
        </w:rPr>
        <w:t xml:space="preserve">Peter Deng：</w:t>
      </w:r>
      <w:r>
        <w:t xml:space="preserve"> </w:t>
      </w:r>
      <w:r>
        <w:t xml:space="preserve">我大学时上过一堂课叫《语言与思维》，它彻底改变了我。核心论点是：</w:t>
      </w:r>
      <w:r>
        <w:rPr>
          <w:bCs/>
          <w:b/>
        </w:rPr>
        <w:t xml:space="preserve">语言实际上会影响你的思维方式。</w:t>
      </w:r>
    </w:p>
    <w:p>
      <w:pPr>
        <w:pStyle w:val="BodyText"/>
      </w:pPr>
      <w:r>
        <w:t xml:space="preserve">这听起来太真实了。我从小讲中文，学了英文后，感觉思维方式都不同了。比如，在俄语中，“蓝色”有两个不同的词，一个偏绿的蓝，一个亮蓝。研究发现，说俄语的人比只说英语的人能更快、更容易地区分这两种蓝色。</w:t>
      </w:r>
    </w:p>
    <w:p>
      <w:pPr>
        <w:pStyle w:val="BodyText"/>
      </w:pPr>
      <w:r>
        <w:t xml:space="preserve">所以，当我在产品工作中，无论是写愿景文档还是产品需求文档，我都会花大量时间去琢磨用词。在一次给班级做的简报里，整个幻灯片可能只有 20 个词，但我花了数小时去完善它们。因为我知道，一个不精准的词，可能会在下游产生巨大的误解和负面影响。语言塑造思维，用词必须精准。</w:t>
      </w:r>
    </w:p>
    <w:p>
      <w:r>
        <w:pict>
          <v:rect style="width:0;height:1.5pt" o:hralign="center" o:hrstd="t" o:hr="t"/>
        </w:pict>
      </w:r>
    </w:p>
    <w:bookmarkEnd w:id="74"/>
    <w:bookmarkStart w:id="75" w:name="产品成功的反直觉法则"/>
    <w:p>
      <w:pPr>
        <w:pStyle w:val="Heading2"/>
      </w:pPr>
      <w:r>
        <w:rPr>
          <w:bCs/>
          <w:b/>
        </w:rPr>
        <w:t xml:space="preserve">产品成功的反直觉法则</w:t>
      </w:r>
    </w:p>
    <w:p>
      <w:pPr>
        <w:pStyle w:val="FirstParagraph"/>
      </w:pPr>
      <w:r>
        <w:rPr>
          <w:bCs/>
          <w:b/>
        </w:rPr>
        <w:t xml:space="preserve">主持人：</w:t>
      </w:r>
      <w:r>
        <w:t xml:space="preserve"> </w:t>
      </w:r>
      <w:r>
        <w:t xml:space="preserve">关于打造产品，你学到过最反直觉的、与普遍智慧相悖的教训是什么？</w:t>
      </w:r>
    </w:p>
    <w:p>
      <w:pPr>
        <w:pStyle w:val="BodyText"/>
      </w:pPr>
      <w:r>
        <w:rPr>
          <w:bCs/>
          <w:b/>
        </w:rPr>
        <w:t xml:space="preserve">Peter Deng：</w:t>
      </w:r>
      <w:r>
        <w:t xml:space="preserve"> </w:t>
      </w:r>
      <w:r>
        <w:t xml:space="preserve">我学到的一个非常艰难的教训是：</w:t>
      </w:r>
      <w:r>
        <w:rPr>
          <w:bCs/>
          <w:b/>
        </w:rPr>
        <w:t xml:space="preserve">有时候，你的产品（指界面上的像素）其实并不重要。</w:t>
      </w:r>
    </w:p>
    <w:p>
      <w:pPr>
        <w:pStyle w:val="BodyText"/>
      </w:pPr>
      <w:r>
        <w:t xml:space="preserve">在 Uber，我痛苦地意识到，</w:t>
      </w:r>
      <w:r>
        <w:rPr>
          <w:bCs/>
          <w:b/>
        </w:rPr>
        <w:t xml:space="preserve">价格和预计到达时间才是真正的产品</w:t>
      </w:r>
      <w:r>
        <w:t xml:space="preserve">。我们消费的是整个体验，而不只是那个 App。你修复一个界面上的小 bug，影响远不如优化价格和 ETA 来得大。</w:t>
      </w:r>
    </w:p>
    <w:p>
      <w:pPr>
        <w:pStyle w:val="BodyText"/>
      </w:pPr>
      <w:r>
        <w:t xml:space="preserve">另一个反直觉的洞见是：今天许多最有价值的科技公司，一开始并没有任何技术突破。</w:t>
      </w:r>
    </w:p>
    <w:p>
      <w:pPr>
        <w:pStyle w:val="BodyText"/>
      </w:pPr>
      <w:r>
        <w:t xml:space="preserve">比如 Facebook，它只是付出了巨大的努力，把一个人类关系数据库打造成了有价值的东西。Uber，利用了每个人口袋里都有的 GPS 设备，连接了有车的人和想出行的人。他们没有发明 GPS，但他们把这些点连接了起来，最终建立了一个价值连城的运营公司。</w:t>
      </w:r>
    </w:p>
    <w:p>
      <w:pPr>
        <w:pStyle w:val="BodyText"/>
      </w:pPr>
      <w:r>
        <w:t xml:space="preserve">所以，在硅谷，我们常常被“新技术”迷惑。但很多时候，最有价值的公司，只是在现有技术之上，打造出人们真正需要的东西。</w:t>
      </w:r>
    </w:p>
    <w:p>
      <w:pPr>
        <w:pStyle w:val="BodyText"/>
      </w:pPr>
      <w:r>
        <w:rPr>
          <w:bCs/>
          <w:b/>
        </w:rPr>
        <w:t xml:space="preserve">主持人：</w:t>
      </w:r>
      <w:r>
        <w:t xml:space="preserve"> </w:t>
      </w:r>
      <w:r>
        <w:t xml:space="preserve">这很有趣。你的意思是，如果你的成功不依赖于技术突破，那么“产品工艺”就变得至关重要，就像 Instagram 那样，他们用极致的品味和工艺打败了所有对手。反之，如果体验不是核心，那么突破可能就在于运营或其他方面。</w:t>
      </w:r>
    </w:p>
    <w:p>
      <w:pPr>
        <w:pStyle w:val="BodyText"/>
      </w:pPr>
      <w:r>
        <w:rPr>
          <w:bCs/>
          <w:b/>
        </w:rPr>
        <w:t xml:space="preserve">Peter Deng：</w:t>
      </w:r>
      <w:r>
        <w:t xml:space="preserve"> </w:t>
      </w:r>
      <w:r>
        <w:t xml:space="preserve">完全正确。但我也想说，即使你创办了一家有巨大技术突破的公司，很快，产品体验也会变得重要。因为技术优势能持续多久？最终，用户还是会选择那个对他们来说更符合人体工学、更想用的产品。</w:t>
      </w:r>
    </w:p>
    <w:p>
      <w:pPr>
        <w:pStyle w:val="BodyText"/>
      </w:pPr>
      <w:r>
        <w:rPr>
          <w:bCs/>
          <w:b/>
        </w:rPr>
        <w:t xml:space="preserve">主持人：</w:t>
      </w:r>
      <w:r>
        <w:t xml:space="preserve"> </w:t>
      </w:r>
      <w:r>
        <w:t xml:space="preserve">对于那些基于大语言模型（LLM）创业的公司，你有什么建议？他们如何建立护城河？</w:t>
      </w:r>
    </w:p>
    <w:p>
      <w:pPr>
        <w:pStyle w:val="BodyText"/>
      </w:pPr>
      <w:r>
        <w:rPr>
          <w:bCs/>
          <w:b/>
        </w:rPr>
        <w:t xml:space="preserve">Peter Deng：</w:t>
      </w:r>
      <w:r>
        <w:t xml:space="preserve"> </w:t>
      </w:r>
      <w:r>
        <w:t xml:space="preserve">有两件事至关重要：</w:t>
      </w:r>
    </w:p>
    <w:p>
      <w:pPr>
        <w:numPr>
          <w:ilvl w:val="0"/>
          <w:numId w:val="1027"/>
        </w:numPr>
        <w:pStyle w:val="Compact"/>
      </w:pPr>
      <w:r>
        <w:rPr>
          <w:bCs/>
          <w:b/>
        </w:rPr>
        <w:t xml:space="preserve">数据飞轮</w:t>
      </w:r>
      <w:r>
        <w:t xml:space="preserve">：你是否拥有专有的、独特的训练数据？更重要的是，你如何建立一个飞轮，让你的产品通过用户的使用，持续不断地产生和积累更多独特的专有数据？</w:t>
      </w:r>
    </w:p>
    <w:p>
      <w:pPr>
        <w:numPr>
          <w:ilvl w:val="0"/>
          <w:numId w:val="1027"/>
        </w:numPr>
        <w:pStyle w:val="Compact"/>
      </w:pPr>
      <w:r>
        <w:rPr>
          <w:bCs/>
          <w:b/>
        </w:rPr>
        <w:t xml:space="preserve">工作流程</w:t>
      </w:r>
      <w:r>
        <w:t xml:space="preserve">：你是否真正理解一个垂直领域的工作流程？你的产品如何以一种无缝、符合人体工学的方式，融入人们现有的生活和工作流程中？</w:t>
      </w:r>
    </w:p>
    <w:p>
      <w:pPr>
        <w:pStyle w:val="FirstParagraph"/>
      </w:pPr>
      <w:r>
        <w:t xml:space="preserve">最终，模型本身会商品化，但拥有正确的数据和深入人心的工作流程，将是你最大的优势。</w:t>
      </w:r>
    </w:p>
    <w:p>
      <w:r>
        <w:pict>
          <v:rect style="width:0;height:1.5pt" o:hralign="center" o:hrstd="t" o:hr="t"/>
        </w:pict>
      </w:r>
    </w:p>
    <w:bookmarkEnd w:id="75"/>
    <w:bookmarkStart w:id="76" w:name="从1到100亿规模化增长的秘密"/>
    <w:p>
      <w:pPr>
        <w:pStyle w:val="Heading2"/>
      </w:pPr>
      <w:r>
        <w:rPr>
          <w:bCs/>
          <w:b/>
        </w:rPr>
        <w:t xml:space="preserve">从1到100亿：规模化增长的秘密</w:t>
      </w:r>
    </w:p>
    <w:p>
      <w:pPr>
        <w:pStyle w:val="FirstParagraph"/>
      </w:pPr>
      <w:r>
        <w:rPr>
          <w:bCs/>
          <w:b/>
        </w:rPr>
        <w:t xml:space="preserve">主持人：</w:t>
      </w:r>
      <w:r>
        <w:t xml:space="preserve"> </w:t>
      </w:r>
      <w:r>
        <w:t xml:space="preserve">你从零到一再到规模化，建立了无数成功的产品。关于这个过程，你学到了什么重要的教训？</w:t>
      </w:r>
    </w:p>
    <w:p>
      <w:pPr>
        <w:pStyle w:val="BodyText"/>
      </w:pPr>
      <w:r>
        <w:rPr>
          <w:bCs/>
          <w:b/>
        </w:rPr>
        <w:t xml:space="preserve">Peter Deng：</w:t>
      </w:r>
      <w:r>
        <w:t xml:space="preserve"> </w:t>
      </w:r>
      <w:r>
        <w:t xml:space="preserve">从“0到1”和从“1到100”是完全不同的游戏。在“1到100”的超大规模增长阶段，你必须像下棋一样，提前规划好几步。你必须</w:t>
      </w:r>
      <w:r>
        <w:rPr>
          <w:bCs/>
          <w:b/>
        </w:rPr>
        <w:t xml:space="preserve">慢下来，才能快起来</w:t>
      </w:r>
      <w:r>
        <w:t xml:space="preserve">。</w:t>
      </w:r>
    </w:p>
    <w:p>
      <w:pPr>
        <w:pStyle w:val="BodyText"/>
      </w:pPr>
      <w:r>
        <w:t xml:space="preserve">这意味着你需要花时间去</w:t>
      </w:r>
      <w:r>
        <w:rPr>
          <w:bCs/>
          <w:b/>
        </w:rPr>
        <w:t xml:space="preserve">建立能让你持续加速的系统</w:t>
      </w:r>
      <w:r>
        <w:t xml:space="preserve">。</w:t>
      </w:r>
    </w:p>
    <w:p>
      <w:pPr>
        <w:pStyle w:val="BodyText"/>
      </w:pPr>
      <w:r>
        <w:t xml:space="preserve">比如，我们现在看到的 Facebook Newsfeed，它的核心架构从十几年前建立以来，几乎没有太大变化。为什么？因为我们当时投入了大量的时间和工艺，去思考整个分享循环、信息架构和互动流程。我们建立了一个可以持久的系统。</w:t>
      </w:r>
    </w:p>
    <w:p>
      <w:pPr>
        <w:pStyle w:val="BodyText"/>
      </w:pPr>
      <w:r>
        <w:t xml:space="preserve">在 Uber，我们重新架构了整个乘客端 App，思考核心组件，让产品选择器能在全球范围内扩展。我们有一个专门的团队负责“接送点”，这听起来很无聊，但至关重要。他们思考如何在机场、场馆等不同地点设置接送点，这种抽象化和系统化，让 Uber 得以在全球快速扩张。</w:t>
      </w:r>
    </w:p>
    <w:p>
      <w:pPr>
        <w:pStyle w:val="BodyText"/>
      </w:pPr>
      <w:r>
        <w:rPr>
          <w:bCs/>
          <w:b/>
        </w:rPr>
        <w:t xml:space="preserve">主持人：</w:t>
      </w:r>
      <w:r>
        <w:t xml:space="preserve"> </w:t>
      </w:r>
      <w:r>
        <w:t xml:space="preserve">那什么时候应该开始这种系统化思考呢？</w:t>
      </w:r>
    </w:p>
    <w:p>
      <w:pPr>
        <w:pStyle w:val="BodyText"/>
      </w:pPr>
      <w:r>
        <w:rPr>
          <w:bCs/>
          <w:b/>
        </w:rPr>
        <w:t xml:space="preserve">Peter Deng：</w:t>
      </w:r>
      <w:r>
        <w:t xml:space="preserve"> </w:t>
      </w:r>
      <w:r>
        <w:t xml:space="preserve">这不是一个非黑即白的开关，而是一个渐进的过程。我建议采用一种“投资组合”的方式。在早期，你可能 50% 的精力用于快速迭代，50% 用于系统性思考。随着公司的成熟，这个比例会变化。</w:t>
      </w:r>
    </w:p>
    <w:p>
      <w:pPr>
        <w:pStyle w:val="BodyText"/>
      </w:pPr>
      <w:r>
        <w:t xml:space="preserve">而在从“1到10”的阶段，我发现最有用的方法是：</w:t>
      </w:r>
      <w:r>
        <w:rPr>
          <w:bCs/>
          <w:b/>
        </w:rPr>
        <w:t xml:space="preserve">衡量一切</w:t>
      </w:r>
      <w:r>
        <w:t xml:space="preserve">。</w:t>
      </w:r>
    </w:p>
    <w:p>
      <w:pPr>
        <w:pStyle w:val="BodyText"/>
      </w:pPr>
      <w:r>
        <w:t xml:space="preserve">在我领导的几乎所有团队（Instagram、Uber、Airtable、ChatGPT），我做的第一件事总是</w:t>
      </w:r>
      <w:r>
        <w:rPr>
          <w:bCs/>
          <w:b/>
        </w:rPr>
        <w:t xml:space="preserve">建立一个成长团队</w:t>
      </w:r>
      <w:r>
        <w:t xml:space="preserve">。这不仅仅是为了增长。一个优秀的成长团队会像一把锋利的剃刀，他们会问出所有正确的问题：“为什么会这样？我们有数据吗？”这会迫使你审视整个产品，发现所有你尚未记录和理解的地方，从而让你的整个产品和业务变得更加严谨。</w:t>
      </w:r>
    </w:p>
    <w:p>
      <w:pPr>
        <w:pStyle w:val="BodyText"/>
      </w:pPr>
      <w:r>
        <w:rPr>
          <w:bCs/>
          <w:b/>
        </w:rPr>
        <w:t xml:space="preserve">主持人：</w:t>
      </w:r>
      <w:r>
        <w:t xml:space="preserve"> </w:t>
      </w:r>
      <w:r>
        <w:t xml:space="preserve">你提到需要在“增长”和“产品工艺”之间找到平衡。如何做到？</w:t>
      </w:r>
    </w:p>
    <w:p>
      <w:pPr>
        <w:pStyle w:val="BodyText"/>
      </w:pPr>
      <w:r>
        <w:rPr>
          <w:bCs/>
          <w:b/>
        </w:rPr>
        <w:t xml:space="preserve">Peter Deng：</w:t>
      </w:r>
      <w:r>
        <w:t xml:space="preserve"> </w:t>
      </w:r>
      <w:r>
        <w:t xml:space="preserve">作为领导者，你必须</w:t>
      </w:r>
      <w:r>
        <w:rPr>
          <w:bCs/>
          <w:b/>
        </w:rPr>
        <w:t xml:space="preserve">像打造产品一样打造你的团队</w:t>
      </w:r>
      <w:r>
        <w:t xml:space="preserve">。</w:t>
      </w:r>
    </w:p>
    <w:p>
      <w:pPr>
        <w:pStyle w:val="BodyText"/>
      </w:pPr>
      <w:r>
        <w:t xml:space="preserve">你需要组建一个“复仇者联盟”，团队成员拥有非常不同的超能力。你需要有人痴迷于增长数据，也需要有人痴迷于设计细节和用户体验。当这两种力量在房间里辩论时，我知道，最好的结果就要诞生了。</w:t>
      </w:r>
    </w:p>
    <w:p>
      <w:pPr>
        <w:pStyle w:val="BodyText"/>
      </w:pPr>
      <w:r>
        <w:t xml:space="preserve">成功的关键不是设置正确的激励机制，而是</w:t>
      </w:r>
      <w:r>
        <w:rPr>
          <w:bCs/>
          <w:b/>
        </w:rPr>
        <w:t xml:space="preserve">雇佣那些天生就以不同方式看待世界的人</w:t>
      </w:r>
      <w:r>
        <w:t xml:space="preserve">，让他们之间产生一种健康的张力。</w:t>
      </w:r>
    </w:p>
    <w:p>
      <w:r>
        <w:pict>
          <v:rect style="width:0;height:1.5pt" o:hralign="center" o:hrstd="t" o:hr="t"/>
        </w:pict>
      </w:r>
    </w:p>
    <w:bookmarkEnd w:id="76"/>
    <w:bookmarkStart w:id="77" w:name="产品经理的五种原型"/>
    <w:p>
      <w:pPr>
        <w:pStyle w:val="Heading2"/>
      </w:pPr>
      <w:r>
        <w:rPr>
          <w:bCs/>
          <w:b/>
        </w:rPr>
        <w:t xml:space="preserve">产品经理的五种原型</w:t>
      </w:r>
    </w:p>
    <w:p>
      <w:pPr>
        <w:pStyle w:val="FirstParagraph"/>
      </w:pPr>
      <w:r>
        <w:rPr>
          <w:bCs/>
          <w:b/>
        </w:rPr>
        <w:t xml:space="preserve">主持人：</w:t>
      </w:r>
      <w:r>
        <w:t xml:space="preserve"> </w:t>
      </w:r>
      <w:r>
        <w:t xml:space="preserve">你提到了不同类型的“产品人”。能详细说说吗？</w:t>
      </w:r>
    </w:p>
    <w:p>
      <w:pPr>
        <w:pStyle w:val="BodyText"/>
      </w:pPr>
      <w:r>
        <w:rPr>
          <w:bCs/>
          <w:b/>
        </w:rPr>
        <w:t xml:space="preserve">Peter Deng：</w:t>
      </w:r>
      <w:r>
        <w:t xml:space="preserve"> </w:t>
      </w:r>
      <w:r>
        <w:t xml:space="preserve">当然。这是我在 Uber 时和同事们总结出的一个框架，至今仍然适用。我发现产品经理主要有</w:t>
      </w:r>
      <w:r>
        <w:rPr>
          <w:bCs/>
          <w:b/>
        </w:rPr>
        <w:t xml:space="preserve">五种原型</w:t>
      </w:r>
      <w:r>
        <w:t xml:space="preserve">：</w:t>
      </w:r>
    </w:p>
    <w:p>
      <w:pPr>
        <w:numPr>
          <w:ilvl w:val="0"/>
          <w:numId w:val="1028"/>
        </w:numPr>
        <w:pStyle w:val="Compact"/>
      </w:pPr>
      <w:r>
        <w:rPr>
          <w:bCs/>
          <w:b/>
        </w:rPr>
        <w:t xml:space="preserve">消费者 PM (Consumer PM)</w:t>
      </w:r>
      <w:r>
        <w:t xml:space="preserve">：一半是设计师，一半是产品人。他们痴迷于细节、愉悦感和工艺。“这个偏了三个像素，我受不了了！”他们是产品体验的守护者。</w:t>
      </w:r>
    </w:p>
    <w:p>
      <w:pPr>
        <w:numPr>
          <w:ilvl w:val="0"/>
          <w:numId w:val="1028"/>
        </w:numPr>
        <w:pStyle w:val="Compact"/>
      </w:pPr>
      <w:r>
        <w:rPr>
          <w:bCs/>
          <w:b/>
        </w:rPr>
        <w:t xml:space="preserve">增长 PM (Growth PM)</w:t>
      </w:r>
      <w:r>
        <w:t xml:space="preserve">：一半是数据科学家，一半是产品人。他们天生以数字为先，充满怀疑精神。“给我看数据，我们跑个测试证明一下。”</w:t>
      </w:r>
    </w:p>
    <w:p>
      <w:pPr>
        <w:numPr>
          <w:ilvl w:val="0"/>
          <w:numId w:val="1028"/>
        </w:numPr>
        <w:pStyle w:val="Compact"/>
      </w:pPr>
      <w:r>
        <w:rPr>
          <w:bCs/>
          <w:b/>
        </w:rPr>
        <w:t xml:space="preserve">商业/总经理 PM (Business/GM PM)</w:t>
      </w:r>
      <w:r>
        <w:t xml:space="preserve">：一半是 MBA，一半是产品人。他们从商业模式出发，思考利润、机会和价值创造。在 Uber，他们是市场 PM 的主力。</w:t>
      </w:r>
    </w:p>
    <w:p>
      <w:pPr>
        <w:numPr>
          <w:ilvl w:val="0"/>
          <w:numId w:val="1028"/>
        </w:numPr>
        <w:pStyle w:val="Compact"/>
      </w:pPr>
      <w:r>
        <w:rPr>
          <w:bCs/>
          <w:b/>
        </w:rPr>
        <w:t xml:space="preserve">平台 PM (Platform PM)</w:t>
      </w:r>
      <w:r>
        <w:t xml:space="preserve">：他们天生就喜欢为别人打造工具和系统。他们是那些建立能让你走得更快的基础设施的人，虽然常常被忽视，但至关重要。</w:t>
      </w:r>
    </w:p>
    <w:p>
      <w:pPr>
        <w:numPr>
          <w:ilvl w:val="0"/>
          <w:numId w:val="1028"/>
        </w:numPr>
        <w:pStyle w:val="Compact"/>
      </w:pPr>
      <w:r>
        <w:rPr>
          <w:bCs/>
          <w:b/>
        </w:rPr>
        <w:t xml:space="preserve">研究/AI PM (Research/AI PM)</w:t>
      </w:r>
      <w:r>
        <w:t xml:space="preserve">：一半是研究员，一半是工程师，一半是产品人。他们既有产品品味，又深入理解技术和模型，能将两者完美结合，打造出最惊艳的产品。</w:t>
      </w:r>
    </w:p>
    <w:p>
      <w:pPr>
        <w:pStyle w:val="FirstParagraph"/>
      </w:pPr>
      <w:r>
        <w:t xml:space="preserve">每个人通常有一个主要原型和一个次要原型。理解这些原型，能帮助你意识到你的团队可能缺失了哪种关键能力。</w:t>
      </w:r>
    </w:p>
    <w:p>
      <w:r>
        <w:pict>
          <v:rect style="width:0;height:1.5pt" o:hralign="center" o:hrstd="t" o:hr="t"/>
        </w:pict>
      </w:r>
    </w:p>
    <w:bookmarkEnd w:id="77"/>
    <w:bookmarkStart w:id="78" w:name="招聘的艺术如何找到超级明星"/>
    <w:p>
      <w:pPr>
        <w:pStyle w:val="Heading2"/>
      </w:pPr>
      <w:r>
        <w:rPr>
          <w:bCs/>
          <w:b/>
        </w:rPr>
        <w:t xml:space="preserve">招聘的艺术：如何找到超级明星</w:t>
      </w:r>
    </w:p>
    <w:p>
      <w:pPr>
        <w:pStyle w:val="FirstParagraph"/>
      </w:pPr>
      <w:r>
        <w:rPr>
          <w:bCs/>
          <w:b/>
        </w:rPr>
        <w:t xml:space="preserve">主持人：</w:t>
      </w:r>
      <w:r>
        <w:t xml:space="preserve"> </w:t>
      </w:r>
      <w:r>
        <w:t xml:space="preserve">你招聘了无数优秀的人才。你寻找人才的秘诀是什么？</w:t>
      </w:r>
    </w:p>
    <w:p>
      <w:pPr>
        <w:pStyle w:val="BodyText"/>
      </w:pPr>
      <w:r>
        <w:rPr>
          <w:bCs/>
          <w:b/>
        </w:rPr>
        <w:t xml:space="preserve">Peter Deng：</w:t>
      </w:r>
      <w:r>
        <w:t xml:space="preserve"> </w:t>
      </w:r>
      <w:r>
        <w:t xml:space="preserve">首先，我想说，</w:t>
      </w:r>
      <w:r>
        <w:rPr>
          <w:bCs/>
          <w:b/>
        </w:rPr>
        <w:t xml:space="preserve">我花在招聘和组建团队上的时间，和思考产品的时间一样多，甚至更多</w:t>
      </w:r>
      <w:r>
        <w:t xml:space="preserve">。把对的人聚集在一起，是你能做的最好的投资。</w:t>
      </w:r>
    </w:p>
    <w:p>
      <w:pPr>
        <w:pStyle w:val="BodyText"/>
      </w:pPr>
      <w:r>
        <w:t xml:space="preserve">关于招聘，我有两个秘密：</w:t>
      </w:r>
    </w:p>
    <w:p>
      <w:pPr>
        <w:pStyle w:val="BodyText"/>
      </w:pPr>
      <w:r>
        <w:rPr>
          <w:bCs/>
          <w:b/>
        </w:rPr>
        <w:t xml:space="preserve">第一个秘密是一句我的准则：</w:t>
      </w:r>
    </w:p>
    <w:p>
      <w:pPr>
        <w:pStyle w:val="BlockText"/>
      </w:pPr>
      <w:r>
        <w:rPr>
          <w:bCs/>
          <w:b/>
        </w:rPr>
        <w:t xml:space="preserve">“六个月后，如果我还在告诉你该做什么，那我就雇错了人。”</w:t>
      </w:r>
    </w:p>
    <w:p>
      <w:pPr>
        <w:pStyle w:val="FirstParagraph"/>
      </w:pPr>
      <w:r>
        <w:t xml:space="preserve">这句话有三重作用：</w:t>
      </w:r>
    </w:p>
    <w:p>
      <w:pPr>
        <w:numPr>
          <w:ilvl w:val="0"/>
          <w:numId w:val="1029"/>
        </w:numPr>
        <w:pStyle w:val="Compact"/>
      </w:pPr>
      <w:r>
        <w:rPr>
          <w:bCs/>
          <w:b/>
        </w:rPr>
        <w:t xml:space="preserve">对我自己</w:t>
      </w:r>
      <w:r>
        <w:t xml:space="preserve">：它提醒我保持极高的标准，绝不妥协。</w:t>
      </w:r>
    </w:p>
    <w:p>
      <w:pPr>
        <w:numPr>
          <w:ilvl w:val="0"/>
          <w:numId w:val="1029"/>
        </w:numPr>
        <w:pStyle w:val="Compact"/>
      </w:pPr>
      <w:r>
        <w:rPr>
          <w:bCs/>
          <w:b/>
        </w:rPr>
        <w:t xml:space="preserve">对新人</w:t>
      </w:r>
      <w:r>
        <w:t xml:space="preserve">：它清晰地传达了我的期望和成功的标准。</w:t>
      </w:r>
    </w:p>
    <w:p>
      <w:pPr>
        <w:numPr>
          <w:ilvl w:val="0"/>
          <w:numId w:val="1029"/>
        </w:numPr>
        <w:pStyle w:val="Compact"/>
      </w:pPr>
      <w:r>
        <w:rPr>
          <w:bCs/>
          <w:b/>
        </w:rPr>
        <w:t xml:space="preserve">对我们双方</w:t>
      </w:r>
      <w:r>
        <w:t xml:space="preserve">：它将我们的关系提升到另一个层面。我们的目标不再是完成某个 OKR，而是“我们是否在朝着‘你来告诉我该做什么’的方向前进？”每一次失误都成了成长的机会。</w:t>
      </w:r>
    </w:p>
    <w:p>
      <w:pPr>
        <w:pStyle w:val="FirstParagraph"/>
      </w:pPr>
      <w:r>
        <w:t xml:space="preserve">这背后隐含的，是我对这个人的信任、对他主动性和洞察力的判断。</w:t>
      </w:r>
    </w:p>
    <w:p>
      <w:pPr>
        <w:pStyle w:val="BodyText"/>
      </w:pPr>
      <w:r>
        <w:rPr>
          <w:bCs/>
          <w:b/>
        </w:rPr>
        <w:t xml:space="preserve">第二个秘密是我最看重的特质：</w:t>
      </w:r>
    </w:p>
    <w:p>
      <w:pPr>
        <w:pStyle w:val="BlockText"/>
      </w:pPr>
      <w:r>
        <w:rPr>
          <w:bCs/>
          <w:b/>
        </w:rPr>
        <w:t xml:space="preserve">成长心态 (Growth Mindset)。</w:t>
      </w:r>
    </w:p>
    <w:p>
      <w:pPr>
        <w:pStyle w:val="FirstParagraph"/>
      </w:pPr>
      <w:r>
        <w:t xml:space="preserve">这是我在面试中唯一亲自考察的东西。我信任我的团队能评估其他所有技能，但成长心态对我来说太重要了。我希望建立一个每个人都能自我反省、渴望进步、乐于接受和给予反馈的组织。如果你没有成长心态，你就很难学习和发展。</w:t>
      </w:r>
    </w:p>
    <w:p>
      <w:pPr>
        <w:pStyle w:val="BodyText"/>
      </w:pPr>
      <w:r>
        <w:rPr>
          <w:bCs/>
          <w:b/>
        </w:rPr>
        <w:t xml:space="preserve">主持人：</w:t>
      </w:r>
      <w:r>
        <w:t xml:space="preserve"> </w:t>
      </w:r>
      <w:r>
        <w:t xml:space="preserve">那你如何考察成长心态？</w:t>
      </w:r>
    </w:p>
    <w:p>
      <w:pPr>
        <w:pStyle w:val="BodyText"/>
      </w:pPr>
      <w:r>
        <w:rPr>
          <w:bCs/>
          <w:b/>
        </w:rPr>
        <w:t xml:space="preserve">Peter Deng：</w:t>
      </w:r>
      <w:r>
        <w:t xml:space="preserve"> </w:t>
      </w:r>
      <w:r>
        <w:t xml:space="preserve">我总会问同一个问题：</w:t>
      </w:r>
    </w:p>
    <w:p>
      <w:pPr>
        <w:pStyle w:val="BlockText"/>
      </w:pPr>
      <w:r>
        <w:rPr>
          <w:bCs/>
          <w:b/>
        </w:rPr>
        <w:t xml:space="preserve">“告诉我你犯过的最严重的一个错误，越痛苦越好。描述一下当时的情况，以及这件事如何真正地改变了你的工作和思维方式，变成了你的一个核心原则？”</w:t>
      </w:r>
    </w:p>
    <w:p>
      <w:pPr>
        <w:pStyle w:val="FirstParagraph"/>
      </w:pPr>
      <w:r>
        <w:t xml:space="preserve">我能轻易地闻出回答中的“胡说八道”，比如“我只是工作太努力了”。我寻找的是那种愿意展现脆弱、进行深刻反思的真诚。当一个人能坦诚地分享他的失败和教训时，你就知道他拥有开放和学习的能力。</w:t>
      </w:r>
    </w:p>
    <w:p>
      <w:r>
        <w:pict>
          <v:rect style="width:0;height:1.5pt" o:hralign="center" o:hrstd="t" o:hr="t"/>
        </w:pict>
      </w:r>
    </w:p>
    <w:bookmarkEnd w:id="78"/>
    <w:bookmarkStart w:id="79" w:name="管理的智慧"/>
    <w:p>
      <w:pPr>
        <w:pStyle w:val="Heading2"/>
      </w:pPr>
      <w:r>
        <w:rPr>
          <w:bCs/>
          <w:b/>
        </w:rPr>
        <w:t xml:space="preserve">管理的智慧</w:t>
      </w:r>
    </w:p>
    <w:p>
      <w:pPr>
        <w:pStyle w:val="FirstParagraph"/>
      </w:pPr>
      <w:r>
        <w:rPr>
          <w:bCs/>
          <w:b/>
        </w:rPr>
        <w:t xml:space="preserve">主持人：</w:t>
      </w:r>
      <w:r>
        <w:t xml:space="preserve"> </w:t>
      </w:r>
      <w:r>
        <w:t xml:space="preserve">你的一位前同事说，你教了她一个关于向上管理的简单短语，深刻地影响了她的职业生涯。那是什么？</w:t>
      </w:r>
    </w:p>
    <w:p>
      <w:pPr>
        <w:pStyle w:val="BodyText"/>
      </w:pPr>
      <w:r>
        <w:rPr>
          <w:bCs/>
          <w:b/>
        </w:rPr>
        <w:t xml:space="preserve">Peter Deng：</w:t>
      </w:r>
      <w:r>
        <w:t xml:space="preserve"> </w:t>
      </w:r>
      <w:r>
        <w:t xml:space="preserve">那句话是：</w:t>
      </w:r>
      <w:r>
        <w:rPr>
          <w:bCs/>
          <w:b/>
        </w:rPr>
        <w:t xml:space="preserve">“说你将要做什么，说你正在做什么，然后说你做完了什么。”</w:t>
      </w:r>
      <w:r>
        <w:t xml:space="preserve"> </w:t>
      </w:r>
      <w:r>
        <w:t xml:space="preserve">(Say you'll do the thing, do the thing, say you did the thing.)</w:t>
      </w:r>
    </w:p>
    <w:p>
      <w:pPr>
        <w:pStyle w:val="BodyText"/>
      </w:pPr>
      <w:r>
        <w:t xml:space="preserve">这听起来简单，但它是一套完整的操作体系。</w:t>
      </w:r>
    </w:p>
    <w:p>
      <w:pPr>
        <w:numPr>
          <w:ilvl w:val="0"/>
          <w:numId w:val="1030"/>
        </w:numPr>
        <w:pStyle w:val="Compact"/>
      </w:pPr>
      <w:r>
        <w:rPr>
          <w:bCs/>
          <w:b/>
        </w:rPr>
        <w:t xml:space="preserve">“说你将要做什么”</w:t>
      </w:r>
      <w:r>
        <w:t xml:space="preserve">：这是一个与你的管理者校准目标的机会。</w:t>
      </w:r>
    </w:p>
    <w:p>
      <w:pPr>
        <w:numPr>
          <w:ilvl w:val="0"/>
          <w:numId w:val="1030"/>
        </w:numPr>
        <w:pStyle w:val="Compact"/>
      </w:pPr>
      <w:r>
        <w:rPr>
          <w:bCs/>
          <w:b/>
        </w:rPr>
        <w:t xml:space="preserve">“说你正在做什么”</w:t>
      </w:r>
      <w:r>
        <w:t xml:space="preserve">：在过程中不断重申和确认，确保方向正确。</w:t>
      </w:r>
    </w:p>
    <w:p>
      <w:pPr>
        <w:numPr>
          <w:ilvl w:val="0"/>
          <w:numId w:val="1030"/>
        </w:numPr>
        <w:pStyle w:val="Compact"/>
      </w:pPr>
      <w:r>
        <w:rPr>
          <w:bCs/>
          <w:b/>
        </w:rPr>
        <w:t xml:space="preserve">“说你做完了什么”</w:t>
      </w:r>
      <w:r>
        <w:t xml:space="preserve">：完成闭环，让别人知道你的成果和影响。</w:t>
      </w:r>
    </w:p>
    <w:p>
      <w:pPr>
        <w:pStyle w:val="FirstParagraph"/>
      </w:pPr>
      <w:r>
        <w:t xml:space="preserve">这不仅是向上管理的技巧，也是高效运作的原则。特别是对于那些内向、不善于自我宣传的人来说，这能确保他们的工作被看见。</w:t>
      </w:r>
    </w:p>
    <w:p>
      <w:pPr>
        <w:pStyle w:val="BodyText"/>
      </w:pPr>
      <w:r>
        <w:rPr>
          <w:bCs/>
          <w:b/>
        </w:rPr>
        <w:t xml:space="preserve">主持人：</w:t>
      </w:r>
      <w:r>
        <w:t xml:space="preserve"> </w:t>
      </w:r>
      <w:r>
        <w:t xml:space="preserve">你还非常擅长帮助人们发挥自己的优势，而不是强迫他们适应某个框架。</w:t>
      </w:r>
    </w:p>
    <w:p>
      <w:pPr>
        <w:pStyle w:val="BodyText"/>
      </w:pPr>
      <w:r>
        <w:rPr>
          <w:bCs/>
          <w:b/>
        </w:rPr>
        <w:t xml:space="preserve">Peter Deng：</w:t>
      </w:r>
      <w:r>
        <w:t xml:space="preserve"> </w:t>
      </w:r>
      <w:r>
        <w:t xml:space="preserve">我真的相信**“契合”是双向的**。你应该找到那个让你能发挥长处、让你充满热情的地方。人生很短，不要强迫自己成为某个“原型”。</w:t>
      </w:r>
    </w:p>
    <w:p>
      <w:pPr>
        <w:pStyle w:val="BodyText"/>
      </w:pPr>
      <w:r>
        <w:t xml:space="preserve">我在 OpenAI 的同事 Joanne，她既有深厚的技术功底，又有绝佳的产品品味，这非常罕见。我看到了她的独特之处，就鼓励她：“把你的想法写下来，我们看看这能不能成为一个新角色。” 最终，她定义了一个全新的职位——“模型设计师”，并领导这个团队。我做的只是发现她的闪光点，并给她一个机会去定义和引领它。作为领导者，你的工作就是发现人们的激情所在，并为他们创造空间。</w:t>
      </w:r>
    </w:p>
    <w:p>
      <w:r>
        <w:pict>
          <v:rect style="width:0;height:1.5pt" o:hralign="center" o:hrstd="t" o:hr="t"/>
        </w:pict>
      </w:r>
    </w:p>
    <w:bookmarkEnd w:id="79"/>
    <w:bookmarkStart w:id="80" w:name="失败角从教训中学习"/>
    <w:p>
      <w:pPr>
        <w:pStyle w:val="Heading2"/>
      </w:pPr>
      <w:r>
        <w:rPr>
          <w:bCs/>
          <w:b/>
        </w:rPr>
        <w:t xml:space="preserve">失败角：从教训中学习</w:t>
      </w:r>
    </w:p>
    <w:p>
      <w:pPr>
        <w:pStyle w:val="FirstParagraph"/>
      </w:pPr>
      <w:r>
        <w:rPr>
          <w:bCs/>
          <w:b/>
        </w:rPr>
        <w:t xml:space="preserve">主持人：</w:t>
      </w:r>
      <w:r>
        <w:t xml:space="preserve"> </w:t>
      </w:r>
      <w:r>
        <w:t xml:space="preserve">聊聊你的一次重大失败，以及它如何改变了你？</w:t>
      </w:r>
    </w:p>
    <w:p>
      <w:pPr>
        <w:pStyle w:val="BodyText"/>
      </w:pPr>
      <w:r>
        <w:rPr>
          <w:bCs/>
          <w:b/>
        </w:rPr>
        <w:t xml:space="preserve">Peter Deng：</w:t>
      </w:r>
      <w:r>
        <w:t xml:space="preserve"> </w:t>
      </w:r>
      <w:r>
        <w:t xml:space="preserve">在 Instagram，我们曾试图打造一个叫“Bolt”的相机优先应用。我们拥有世界上最好的团队，产品设计精良，性能卓越。但我们推出后，它失败了。留存率曲线一路下跌，没有趋于平缓。</w:t>
      </w:r>
    </w:p>
    <w:p>
      <w:pPr>
        <w:pStyle w:val="BodyText"/>
      </w:pPr>
      <w:r>
        <w:t xml:space="preserve">我学到的教训是：</w:t>
      </w:r>
      <w:r>
        <w:rPr>
          <w:bCs/>
          <w:b/>
        </w:rPr>
        <w:t xml:space="preserve">即使你拥有世界上最好的团队和品味，你也无法预知什么会成功。</w:t>
      </w:r>
    </w:p>
    <w:p>
      <w:pPr>
        <w:pStyle w:val="BodyText"/>
      </w:pPr>
      <w:r>
        <w:t xml:space="preserve">失败是正常的。我们没有为此沉沦。我们从中学到了东西，并将一些技术移植到了主应用中。就像一句歌词说的：</w:t>
      </w:r>
      <w:r>
        <w:rPr>
          <w:bCs/>
          <w:b/>
        </w:rPr>
        <w:t xml:space="preserve">“这不是损失，而是一课。” (It ain't a loss, it's a lesson.)</w:t>
      </w:r>
      <w:r>
        <w:t xml:space="preserve"> </w:t>
      </w:r>
      <w:r>
        <w:t xml:space="preserve">作为产品人，你必须把失败看作学习的机会，这样你才能变得更聪明。</w:t>
      </w:r>
    </w:p>
    <w:p>
      <w:r>
        <w:pict>
          <v:rect style="width:0;height:1.5pt" o:hralign="center" o:hrstd="t" o:hr="t"/>
        </w:pict>
      </w:r>
    </w:p>
    <w:bookmarkEnd w:id="80"/>
    <w:bookmarkStart w:id="81" w:name="闪电问答"/>
    <w:p>
      <w:pPr>
        <w:pStyle w:val="Heading2"/>
      </w:pPr>
      <w:r>
        <w:rPr>
          <w:bCs/>
          <w:b/>
        </w:rPr>
        <w:t xml:space="preserve">闪电问答</w:t>
      </w:r>
    </w:p>
    <w:p>
      <w:pPr>
        <w:pStyle w:val="FirstParagraph"/>
      </w:pPr>
      <w:r>
        <w:rPr>
          <w:bCs/>
          <w:b/>
        </w:rPr>
        <w:t xml:space="preserve">主持人：</w:t>
      </w:r>
      <w:r>
        <w:t xml:space="preserve"> </w:t>
      </w:r>
      <w:r>
        <w:t xml:space="preserve">你最常推荐的两三本书是什么？</w:t>
      </w:r>
    </w:p>
    <w:p>
      <w:pPr>
        <w:pStyle w:val="BodyText"/>
      </w:pPr>
      <w:r>
        <w:rPr>
          <w:bCs/>
          <w:b/>
        </w:rPr>
        <w:t xml:space="preserve">Peter Deng：</w:t>
      </w:r>
    </w:p>
    <w:p>
      <w:pPr>
        <w:numPr>
          <w:ilvl w:val="0"/>
          <w:numId w:val="1031"/>
        </w:numPr>
        <w:pStyle w:val="Compact"/>
      </w:pPr>
      <w:r>
        <w:rPr>
          <w:bCs/>
          <w:b/>
        </w:rPr>
        <w:t xml:space="preserve">《人类简史》(Sapiens)</w:t>
      </w:r>
      <w:r>
        <w:t xml:space="preserve">：作为产品人，你必须理解人性。</w:t>
      </w:r>
    </w:p>
    <w:p>
      <w:pPr>
        <w:numPr>
          <w:ilvl w:val="0"/>
          <w:numId w:val="1031"/>
        </w:numPr>
        <w:pStyle w:val="Compact"/>
      </w:pPr>
      <w:r>
        <w:rPr>
          <w:bCs/>
          <w:b/>
        </w:rPr>
        <w:t xml:space="preserve">《设计心理学》(The Design of Everyday Things)</w:t>
      </w:r>
      <w:r>
        <w:t xml:space="preserve">：经典永不过时，它帮助你理解物理世界的设计原则。</w:t>
      </w:r>
    </w:p>
    <w:p>
      <w:pPr>
        <w:numPr>
          <w:ilvl w:val="0"/>
          <w:numId w:val="1031"/>
        </w:numPr>
        <w:pStyle w:val="Compact"/>
      </w:pPr>
      <w:r>
        <w:rPr>
          <w:bCs/>
          <w:b/>
        </w:rPr>
        <w:t xml:space="preserve">《丝绸之路》(The Silk Roads)</w:t>
      </w:r>
      <w:r>
        <w:t xml:space="preserve">：它从一个非西方的视角重述世界历史，帮助你看到不同文明之间的联系，非常迷人。</w:t>
      </w:r>
    </w:p>
    <w:p>
      <w:pPr>
        <w:pStyle w:val="FirstParagraph"/>
      </w:pPr>
      <w:r>
        <w:rPr>
          <w:bCs/>
          <w:b/>
        </w:rPr>
        <w:t xml:space="preserve">主持人：</w:t>
      </w:r>
      <w:r>
        <w:t xml:space="preserve"> </w:t>
      </w:r>
      <w:r>
        <w:t xml:space="preserve">最喜欢的电影或电视节目？</w:t>
      </w:r>
    </w:p>
    <w:p>
      <w:pPr>
        <w:pStyle w:val="BodyText"/>
      </w:pPr>
      <w:r>
        <w:rPr>
          <w:bCs/>
          <w:b/>
        </w:rPr>
        <w:t xml:space="preserve">Peter Deng：</w:t>
      </w:r>
      <w:r>
        <w:t xml:space="preserve"> </w:t>
      </w:r>
      <w:r>
        <w:t xml:space="preserve">HBO 的**《火线》(The Wire)**。它的叙事、角色塑造和剧本写作都无与伦比。</w:t>
      </w:r>
    </w:p>
    <w:p>
      <w:pPr>
        <w:pStyle w:val="BodyText"/>
      </w:pPr>
      <w:r>
        <w:rPr>
          <w:bCs/>
          <w:b/>
        </w:rPr>
        <w:t xml:space="preserve">主持人：</w:t>
      </w:r>
      <w:r>
        <w:t xml:space="preserve"> </w:t>
      </w:r>
      <w:r>
        <w:t xml:space="preserve">最近发现的最喜欢的产品？</w:t>
      </w:r>
    </w:p>
    <w:p>
      <w:pPr>
        <w:pStyle w:val="BodyText"/>
      </w:pPr>
      <w:r>
        <w:rPr>
          <w:bCs/>
          <w:b/>
        </w:rPr>
        <w:t xml:space="preserve">Peter Deng：</w:t>
      </w:r>
      <w:r>
        <w:t xml:space="preserve"> </w:t>
      </w:r>
      <w:r>
        <w:rPr>
          <w:bCs/>
          <w:b/>
        </w:rPr>
        <w:t xml:space="preserve">Granola</w:t>
      </w:r>
      <w:r>
        <w:t xml:space="preserve">。它成了我的超能力。我通勤时会对着它进行单人头脑风暴，等我到达目的地，我的想法已经被整理得条理清晰，甚至比我自己想的还要好。</w:t>
      </w:r>
    </w:p>
    <w:p>
      <w:pPr>
        <w:pStyle w:val="BodyText"/>
      </w:pPr>
      <w:r>
        <w:rPr>
          <w:bCs/>
          <w:b/>
        </w:rPr>
        <w:t xml:space="preserve">主持人：</w:t>
      </w:r>
      <w:r>
        <w:t xml:space="preserve"> </w:t>
      </w:r>
      <w:r>
        <w:t xml:space="preserve">你的人生格言是什么？</w:t>
      </w:r>
    </w:p>
    <w:p>
      <w:pPr>
        <w:pStyle w:val="BodyText"/>
      </w:pPr>
      <w:r>
        <w:rPr>
          <w:bCs/>
          <w:b/>
        </w:rPr>
        <w:t xml:space="preserve">Peter Deng：</w:t>
      </w:r>
      <w:r>
        <w:t xml:space="preserve"> </w:t>
      </w:r>
      <w:r>
        <w:t xml:space="preserve">这是我父亲教我的一句中文谚语，英文也几乎押韵：</w:t>
      </w:r>
      <w:r>
        <w:rPr>
          <w:bCs/>
          <w:b/>
        </w:rPr>
        <w:t xml:space="preserve">“树移死，人移活。” (If you move a tree, it dies, but if you move a person, he thrives.)</w:t>
      </w:r>
      <w:r>
        <w:t xml:space="preserve"> </w:t>
      </w:r>
      <w:r>
        <w:t xml:space="preserve">我一直相信，人应该不断体验新事物，去不同的地方，换不同的工作。这些经历让生命变得值得。</w:t>
      </w:r>
    </w:p>
    <w:p>
      <w:pPr>
        <w:pStyle w:val="BodyText"/>
      </w:pPr>
      <w:r>
        <w:rPr>
          <w:bCs/>
          <w:b/>
        </w:rPr>
        <w:t xml:space="preserve">主持人：</w:t>
      </w:r>
      <w:r>
        <w:t xml:space="preserve"> </w:t>
      </w:r>
      <w:r>
        <w:t xml:space="preserve">作为投资人，你在寻找什么样的创业公司？</w:t>
      </w:r>
    </w:p>
    <w:p>
      <w:pPr>
        <w:pStyle w:val="BodyText"/>
      </w:pPr>
      <w:r>
        <w:rPr>
          <w:bCs/>
          <w:b/>
        </w:rPr>
        <w:t xml:space="preserve">Peter Deng：</w:t>
      </w:r>
      <w:r>
        <w:t xml:space="preserve"> </w:t>
      </w:r>
      <w:r>
        <w:t xml:space="preserve">我喜欢和优秀的创始人合作。我主要看</w:t>
      </w:r>
      <w:r>
        <w:rPr>
          <w:bCs/>
          <w:b/>
        </w:rPr>
        <w:t xml:space="preserve">种子轮和 A 轮</w:t>
      </w:r>
      <w:r>
        <w:t xml:space="preserve">。我寻找那些拥有</w:t>
      </w:r>
      <w:r>
        <w:rPr>
          <w:bCs/>
          <w:b/>
        </w:rPr>
        <w:t xml:space="preserve">独特数据飞轮</w:t>
      </w:r>
      <w:r>
        <w:t xml:space="preserve">、</w:t>
      </w:r>
      <w:r>
        <w:rPr>
          <w:bCs/>
          <w:b/>
        </w:rPr>
        <w:t xml:space="preserve">精心打造的工作流程</w:t>
      </w:r>
      <w:r>
        <w:t xml:space="preserve">，以及对**“什么才真正重要”有深刻洞见**的团队。我希望能成为他们的思想伙伴，帮助他们从1走到100。</w:t>
      </w:r>
    </w:p>
    <w:p>
      <w:pPr>
        <w:pStyle w:val="BodyText"/>
      </w:pPr>
      <w:r>
        <w:rPr>
          <w:bCs/>
          <w:b/>
        </w:rPr>
        <w:t xml:space="preserve">主持人：</w:t>
      </w:r>
      <w:r>
        <w:t xml:space="preserve"> </w:t>
      </w:r>
      <w:r>
        <w:t xml:space="preserve">听众如何联系你？</w:t>
      </w:r>
    </w:p>
    <w:p>
      <w:pPr>
        <w:pStyle w:val="BodyText"/>
      </w:pPr>
      <w:r>
        <w:rPr>
          <w:bCs/>
          <w:b/>
        </w:rPr>
        <w:t xml:space="preserve">Peter Deng：</w:t>
      </w:r>
      <w:r>
        <w:t xml:space="preserve"> </w:t>
      </w:r>
      <w:r>
        <w:t xml:space="preserve">我比较内向，在社交媒体上很安静。</w:t>
      </w:r>
      <w:r>
        <w:rPr>
          <w:bCs/>
          <w:b/>
        </w:rPr>
        <w:t xml:space="preserve">LinkedIn</w:t>
      </w:r>
      <w:r>
        <w:t xml:space="preserve"> </w:t>
      </w:r>
      <w:r>
        <w:t xml:space="preserve">是我首选的网络。我希望能向大家学习，了解你们正在思考什么，看到了哪些洞见。AI 就像一个人类发现的新元素，我非常着迷于看到充满创造力的人们会用它来做什么。我希望能被你们的创造力所启发。</w:t>
      </w:r>
    </w:p>
    <w:p>
      <w:pPr>
        <w:pStyle w:val="BodyText"/>
      </w:pPr>
      <w:r>
        <w:rPr>
          <w:bCs/>
          <w:b/>
        </w:rPr>
        <w:t xml:space="preserve">主持人：</w:t>
      </w:r>
      <w:r>
        <w:t xml:space="preserve"> </w:t>
      </w:r>
      <w:r>
        <w:t xml:space="preserve">Peter，这真是太棒了。非常感谢你分享了这么多智慧。</w:t>
      </w:r>
    </w:p>
    <w:p>
      <w:pPr>
        <w:pStyle w:val="BodyText"/>
      </w:pPr>
      <w:r>
        <w:rPr>
          <w:bCs/>
          <w:b/>
        </w:rPr>
        <w:t xml:space="preserve">Peter Deng：</w:t>
      </w:r>
      <w:r>
        <w:t xml:space="preserve"> </w:t>
      </w:r>
      <w:r>
        <w:t xml:space="preserve">谢谢你邀请我。这是我的荣幸，希望这些分享能对大家有所帮助。</w:t>
      </w:r>
    </w:p>
    <w:p>
      <w:r>
        <w:pict>
          <v:rect style="width:0;height:1.5pt" o:hralign="center" o:hrstd="t" o:hr="t"/>
        </w:pict>
      </w:r>
    </w:p>
    <w:bookmarkEnd w:id="81"/>
    <w:bookmarkEnd w:id="82"/>
    <w:bookmarkStart w:id="83" w:name="readitlater-18-16-20"/>
    <w:p>
      <w:pPr>
        <w:pStyle w:val="Heading1"/>
      </w:pPr>
      <w:r>
        <w:t xml:space="preserve">ReadItLater 18-16-20</w:t>
      </w:r>
    </w:p>
    <w:bookmarkEnd w:id="83"/>
    <w:bookmarkStart w:id="84" w:name="ai-ascent"/>
    <w:p>
      <w:pPr>
        <w:pStyle w:val="Heading1"/>
      </w:pPr>
      <w:r>
        <w:t xml:space="preserve">AI Ascent</w:t>
      </w:r>
    </w:p>
    <w:p>
      <w:pPr>
        <w:pStyle w:val="FirstParagraph"/>
      </w:pPr>
      <w:r>
        <w:t xml:space="preserve">你们都知道吴恩达（Andrew Ng）是一位著名的计算机科学教授，在斯坦福大学任教。他很早就参与了利用 GPU 进行神经网络的开发。当然，他也是 Coursera 的创始人和 deeplearning.ai 等热门课程的创建者。同时，他还是 Google Brain 的创始人和早期领导者。</w:t>
      </w:r>
    </w:p>
    <w:p>
      <w:pPr>
        <w:pStyle w:val="BodyText"/>
      </w:pPr>
      <w:r>
        <w:t xml:space="preserve">不过，在你上台之前，有一件事我一直想问你，吴教授。这个问题我想对在座的所有人都很有意义。十年前，在 CS 229 课程的第二份问题集中，你给了我一个 B。</w:t>
      </w:r>
    </w:p>
    <w:p>
      <w:pPr>
        <w:pStyle w:val="BodyText"/>
      </w:pPr>
      <w:r>
        <w:t xml:space="preserve">我回头看了看，想知道你当时觉得我哪里做得不对。</w:t>
      </w:r>
    </w:p>
    <w:p>
      <w:pPr>
        <w:pStyle w:val="BodyText"/>
      </w:pPr>
      <w:r>
        <w:t xml:space="preserve">开个玩笑，欢迎吴教授。</w:t>
      </w:r>
    </w:p>
    <w:bookmarkEnd w:id="84"/>
    <w:bookmarkStart w:id="93" w:name="智能体推理"/>
    <w:p>
      <w:pPr>
        <w:pStyle w:val="Heading1"/>
      </w:pPr>
      <w:r>
        <w:t xml:space="preserve">智能体推理</w:t>
      </w:r>
    </w:p>
    <w:p>
      <w:pPr>
        <w:pStyle w:val="FirstParagraph"/>
      </w:pPr>
      <w:r>
        <w:t xml:space="preserve">谢谢你，康斯坦丁。我很高兴能和大家分享我对 AI 智能体的一些看法，我认为这是一个激动人心的趋势，每个从事 AI 开发的人都应该关注。</w:t>
      </w:r>
    </w:p>
    <w:bookmarkStart w:id="85" w:name="什么是基于llm的智能体"/>
    <w:p>
      <w:pPr>
        <w:pStyle w:val="Heading2"/>
      </w:pPr>
      <w:r>
        <w:t xml:space="preserve">什么是基于LLM的智能体？</w:t>
      </w:r>
    </w:p>
    <w:p>
      <w:pPr>
        <w:pStyle w:val="FirstParagraph"/>
      </w:pPr>
      <w:r>
        <w:t xml:space="preserve">今天，我们大多数人使用大语言模型（LLM）的方式是这样的：采用一种非智能体的工作流程，你输入一个提示，它就生成一个答案。这有点像你让一个人写一篇关于某个主题的文章，然后你对他说：“请坐到键盘前，从头到尾一次性把文章打出来，不许用退格键。” 尽管这很难，但 LLM 却能出色地完成。</w:t>
      </w:r>
    </w:p>
    <w:p>
      <w:pPr>
        <w:pStyle w:val="BodyText"/>
      </w:pPr>
      <w:r>
        <w:t xml:space="preserve">相比之下，智能体的工作流程可能看起来是这样的：让 AI 先写一个文章大纲。然后问，是否需要进行网络搜索？如果需要，就去搜索。接着，写出初稿。然后，AI 会阅读自己的初稿，思考哪些部分需要修改或进一步研究。最后，修改草稿，如此反复。</w:t>
      </w:r>
    </w:p>
    <w:p>
      <w:pPr>
        <w:pStyle w:val="BodyText"/>
      </w:pPr>
      <w:r>
        <w:t xml:space="preserve">这个工作流程更具迭代性，你可能会让 LLM 进行一些思考，然后修改它的文章，再进行更多思考，如此循环往复。很多人没有意识到的是，这种方式能带来显著更好的结果。</w:t>
      </w:r>
    </w:p>
    <w:bookmarkEnd w:id="85"/>
    <w:bookmarkStart w:id="86" w:name="编码基准测试-humaneval"/>
    <w:p>
      <w:pPr>
        <w:pStyle w:val="Heading2"/>
      </w:pPr>
      <w:r>
        <w:t xml:space="preserve">编码基准测试 (HumanEval)</w:t>
      </w:r>
    </w:p>
    <w:p>
      <w:pPr>
        <w:pStyle w:val="FirstParagraph"/>
      </w:pPr>
      <w:r>
        <w:t xml:space="preserve">让我们来看一个案例研究。我的团队分析了一些数据，使用的是一个由 OpenAI 几年前发布的名为 HumanEval 的编码基准测试。这个基准测试包含一些编码问题，比如：“给定一个非空的整数列表，返回所有偶数位置上的奇数元素的总和。”</w:t>
      </w:r>
    </w:p>
    <w:p>
      <w:pPr>
        <w:pStyle w:val="BodyText"/>
      </w:pPr>
      <w:r>
        <w:t xml:space="preserve">如今，我们很多人会使用“零样本提示”（zero-shot prompting），也就是我们告诉 AI：“写代码”，然后就期望它一次成功。但没有人是这样写代码的，对吧？</w:t>
      </w:r>
    </w:p>
    <w:p>
      <w:pPr>
        <w:pStyle w:val="BodyText"/>
      </w:pPr>
      <w:r>
        <w:t xml:space="preserve">事实证明，如果你使用 GPT-3.5 进行零样本提示，它能答对 48%。而 GPT-4 则要好得多，能达到 67%。</w:t>
      </w:r>
    </w:p>
    <w:p>
      <w:pPr>
        <w:pStyle w:val="BodyText"/>
      </w:pPr>
      <w:r>
        <w:t xml:space="preserve">但是，如果你围绕 GPT-3.5 构建一个智能体工作流程，它的表现实际上会超过 GPT-4。如果你再围绕 GPT-4 构建这种工作流程，它的表现也会非常好。</w:t>
      </w:r>
    </w:p>
    <w:p>
      <w:pPr>
        <w:pStyle w:val="BodyText"/>
      </w:pPr>
      <w:r>
        <w:t xml:space="preserve">你会发现，带有智能体工作流程的 GPT-3.5 实际上胜过了（没有该流程的）GPT-4。我认为这对我们如何构建应用程序有着重要的影响。</w:t>
      </w:r>
    </w:p>
    <w:bookmarkEnd w:id="86"/>
    <w:bookmarkStart w:id="91" w:name="智能体推理的设计模式"/>
    <w:p>
      <w:pPr>
        <w:pStyle w:val="Heading2"/>
      </w:pPr>
      <w:r>
        <w:t xml:space="preserve">智能体推理的设计模式</w:t>
      </w:r>
    </w:p>
    <w:p>
      <w:pPr>
        <w:pStyle w:val="FirstParagraph"/>
      </w:pPr>
      <w:r>
        <w:t xml:space="preserve">“智能体”这个词被广泛使用，有很多咨询报告都在谈论智能体是 AI 的未来等等。我想更具体地分享一下我所看到的智能体中的一些通用设计模式。</w:t>
      </w:r>
    </w:p>
    <w:p>
      <w:pPr>
        <w:numPr>
          <w:ilvl w:val="0"/>
          <w:numId w:val="1032"/>
        </w:numPr>
        <w:pStyle w:val="Compact"/>
      </w:pPr>
      <w:r>
        <w:rPr>
          <w:bCs/>
          <w:b/>
        </w:rPr>
        <w:t xml:space="preserve">反思 (Reflection)</w:t>
      </w:r>
    </w:p>
    <w:p>
      <w:pPr>
        <w:numPr>
          <w:ilvl w:val="0"/>
          <w:numId w:val="1032"/>
        </w:numPr>
        <w:pStyle w:val="Compact"/>
      </w:pPr>
      <w:r>
        <w:rPr>
          <w:bCs/>
          <w:b/>
        </w:rPr>
        <w:t xml:space="preserve">工具使用 (Tool use)</w:t>
      </w:r>
    </w:p>
    <w:p>
      <w:pPr>
        <w:numPr>
          <w:ilvl w:val="0"/>
          <w:numId w:val="1032"/>
        </w:numPr>
        <w:pStyle w:val="Compact"/>
      </w:pPr>
      <w:r>
        <w:rPr>
          <w:bCs/>
          <w:b/>
        </w:rPr>
        <w:t xml:space="preserve">规划 (Planning)</w:t>
      </w:r>
    </w:p>
    <w:p>
      <w:pPr>
        <w:numPr>
          <w:ilvl w:val="0"/>
          <w:numId w:val="1032"/>
        </w:numPr>
        <w:pStyle w:val="Compact"/>
      </w:pPr>
      <w:r>
        <w:rPr>
          <w:bCs/>
          <w:b/>
        </w:rPr>
        <w:t xml:space="preserve">多智能体协作 (Multi-agent collaboration)</w:t>
      </w:r>
    </w:p>
    <w:p>
      <w:pPr>
        <w:pStyle w:val="FirstParagraph"/>
      </w:pPr>
      <w:r>
        <w:t xml:space="preserve">我认为前两种是相当成熟的技术。当我使用它们时，几乎总能让它们很好地工作。而规划和多智能体协作，我认为是新兴技术。当我使用它们时，有时它们的效果会让我惊叹不已，但至少在目前，我感觉还不能保证它们每次都能可靠地工作。</w:t>
      </w:r>
    </w:p>
    <w:bookmarkStart w:id="87" w:name="X1961f98845997793b1a6c01e31ed940f4759304"/>
    <w:p>
      <w:pPr>
        <w:pStyle w:val="Heading3"/>
      </w:pPr>
      <w:r>
        <w:t xml:space="preserve">1. 反思 (Reflection)</w:t>
      </w:r>
    </w:p>
    <w:p>
      <w:pPr>
        <w:pStyle w:val="FirstParagraph"/>
      </w:pPr>
      <w:r>
        <w:t xml:space="preserve">我们来看一个例子。假设我让一个系统“为我给定的任务编写代码”，那么一个编码智能体（也就是一个 LLM）可能会写出类似</w:t>
      </w:r>
      <w:r>
        <w:t xml:space="preserve"> </w:t>
      </w:r>
      <w:r>
        <w:rPr>
          <w:rStyle w:val="VerbatimChar"/>
        </w:rPr>
        <w:t xml:space="preserve">def do_task(x)</w:t>
      </w:r>
      <w:r>
        <w:t xml:space="preserve"> </w:t>
      </w:r>
      <w:r>
        <w:t xml:space="preserve">这样的函数。</w:t>
      </w:r>
    </w:p>
    <w:p>
      <w:pPr>
        <w:pStyle w:val="BodyText"/>
      </w:pPr>
      <w:r>
        <w:t xml:space="preserve">自我反思的一个例子是，你接着用这样的提示来引导 LLM：“这是为某个任务编写的代码，请仔细检查代码的正确性、风格和效率，并就如何改进它给出建设性的批评。” 事实证明，同一个你用来写代码的 LLM，也许能发现像“第 5 行有个 bug，修复它……”这样的问题。或者如果它运行了单元测试并失败了，它可能会说：“单元测试 3 失败了，尝试修改……”</w:t>
      </w:r>
    </w:p>
    <w:p>
      <w:pPr>
        <w:pStyle w:val="BodyText"/>
      </w:pPr>
      <w:r>
        <w:t xml:space="preserve">这种自我反思的模式，让 AI 对自己的输出进行迭代，通常能带来更好的结果。</w:t>
      </w:r>
    </w:p>
    <w:bookmarkEnd w:id="87"/>
    <w:bookmarkStart w:id="88" w:name="X3dc7eb0bc3596cd68513c06d2697c0fc00a4d7a"/>
    <w:p>
      <w:pPr>
        <w:pStyle w:val="Heading3"/>
      </w:pPr>
      <w:r>
        <w:t xml:space="preserve">2. 工具使用 (Tool use)</w:t>
      </w:r>
    </w:p>
    <w:p>
      <w:pPr>
        <w:pStyle w:val="FirstParagraph"/>
      </w:pPr>
      <w:r>
        <w:t xml:space="preserve">第二个设计模式是工具使用。你们中的许多人可能已经见过基于 LLM 的系统使用工具。左边是 Copilot 的截图，右边是我从 GPT-4 中提取的内容。但如今的 LLM，如果你问它“哪种咖啡机最好？”，它会进行网络搜索。对于某些问题，LLM 会生成并运行代码。</w:t>
      </w:r>
    </w:p>
    <w:p>
      <w:pPr>
        <w:pStyle w:val="BodyText"/>
      </w:pPr>
      <w:r>
        <w:t xml:space="preserve">事实证明，有各种各样的工具被广泛使用，用于分析、研究、提高生产力或处理图像。</w:t>
      </w:r>
    </w:p>
    <w:bookmarkEnd w:id="88"/>
    <w:bookmarkStart w:id="89" w:name="Xaa0feadcd6a53c7df7c05fcf8683266355befb1"/>
    <w:p>
      <w:pPr>
        <w:pStyle w:val="Heading3"/>
      </w:pPr>
      <w:r>
        <w:t xml:space="preserve">3. 规划 (Planning)</w:t>
      </w:r>
    </w:p>
    <w:p>
      <w:pPr>
        <w:pStyle w:val="FirstParagraph"/>
      </w:pPr>
      <w:r>
        <w:t xml:space="preserve">对于那些还没有怎么接触过规划算法的人，我觉得很多人都有过那种“ChatGPT 时刻”，当你惊叹道：“哇，从没见过这样的东西”。我认为如果你还没用过规划算法，你可能会经历一个“AI 智能体”的惊叹时刻。</w:t>
      </w:r>
    </w:p>
    <w:p>
      <w:pPr>
        <w:pStyle w:val="BodyText"/>
      </w:pPr>
      <w:r>
        <w:t xml:space="preserve">这里有一个例子，改编自一篇关于 HuggingGPT 的论文。你请求：“请生成一张女孩在读书的图片，她的姿势要和</w:t>
      </w:r>
      <w:r>
        <w:t xml:space="preserve"> </w:t>
      </w:r>
      <w:r>
        <w:rPr>
          <w:rStyle w:val="VerbatimChar"/>
        </w:rPr>
        <w:t xml:space="preserve">example.jpg</w:t>
      </w:r>
      <w:r>
        <w:t xml:space="preserve"> </w:t>
      </w:r>
      <w:r>
        <w:t xml:space="preserve">图片中的男孩一样，然后用你的声音描述这张新图片。”</w:t>
      </w:r>
    </w:p>
    <w:p>
      <w:pPr>
        <w:pStyle w:val="BodyText"/>
      </w:pPr>
      <w:r>
        <w:t xml:space="preserve">如今的 AI 智能体可以决定，第一步是确定男孩的姿势，在 Hugging Face 上找到合适的模型来提取姿势。接下来，需要找到一个“姿势到图像”的模型来合成女孩的图片，并遵循指令。然后使用“图像到文本”模型，最后使用“文本到语音”模型。如今我们已经有了能够做到这些的智能体。</w:t>
      </w:r>
    </w:p>
    <w:bookmarkEnd w:id="89"/>
    <w:bookmarkStart w:id="90" w:name="Xd024c17c9d3074a651927064c4ecd766ef687fa"/>
    <w:p>
      <w:pPr>
        <w:pStyle w:val="Heading3"/>
      </w:pPr>
      <w:r>
        <w:t xml:space="preserve">4. 多智能体协作 (Multi-agent collaboration)</w:t>
      </w:r>
    </w:p>
    <w:p>
      <w:pPr>
        <w:pStyle w:val="FirstParagraph"/>
      </w:pPr>
      <w:r>
        <w:t xml:space="preserve">最后一个设计模式是多智能体协作。这听起来有点滑稽，但效果比你想象的要好得多。</w:t>
      </w:r>
    </w:p>
    <w:p>
      <w:pPr>
        <w:pStyle w:val="BodyText"/>
      </w:pPr>
      <w:r>
        <w:t xml:space="preserve">左边是来自一篇名为 ChatDev 的论文的截图，这是一个开源项目。你可能会在社交媒体上看到过一些炫酷的演示，比如 Devin。ChatDev 是一个多智能体系统的例子，你通过提示让一个 LLM 有时扮演软件公司的 CEO，有时扮演设计师，有时扮演产品经理，有时扮演测试员。这些由 LLM 扮演的不同角色的“智能体”会进行协作，展开深入的对话，如果你告诉它“开发一个五子棋游戏”，它们真的会花几分钟时间写代码、测试、迭代，并生成一个复杂得惊人的程序。</w:t>
      </w:r>
    </w:p>
    <w:p>
      <w:pPr>
        <w:pStyle w:val="BodyText"/>
      </w:pPr>
      <w:r>
        <w:t xml:space="preserve">另一个设计模式是“多智能体辩论”。让不同的智能体，比如让 ChatGPT 和 Gemini 互相辩论，实际上也能带来更好的性能。</w:t>
      </w:r>
    </w:p>
    <w:bookmarkEnd w:id="90"/>
    <w:bookmarkEnd w:id="91"/>
    <w:bookmarkStart w:id="92" w:name="结论"/>
    <w:p>
      <w:pPr>
        <w:pStyle w:val="Heading2"/>
      </w:pPr>
      <w:r>
        <w:t xml:space="preserve">结论</w:t>
      </w:r>
    </w:p>
    <w:p>
      <w:pPr>
        <w:pStyle w:val="FirstParagraph"/>
      </w:pPr>
      <w:r>
        <w:t xml:space="preserve">我认为这些智能体推理的设计模式将会非常重要。</w:t>
      </w:r>
    </w:p>
    <w:p>
      <w:pPr>
        <w:numPr>
          <w:ilvl w:val="0"/>
          <w:numId w:val="1033"/>
        </w:numPr>
        <w:pStyle w:val="Compact"/>
      </w:pPr>
      <w:r>
        <w:t xml:space="preserve">由于智能体工作流程的出现，AI 能完成的任务集合将急剧扩展。</w:t>
      </w:r>
    </w:p>
    <w:p>
      <w:pPr>
        <w:numPr>
          <w:ilvl w:val="0"/>
          <w:numId w:val="1033"/>
        </w:numPr>
        <w:pStyle w:val="Compact"/>
      </w:pPr>
      <w:r>
        <w:t xml:space="preserve">我们将不得不习惯于将任务委派给 AI 智能体，并耐心等待回应。</w:t>
      </w:r>
    </w:p>
    <w:p>
      <w:pPr>
        <w:numPr>
          <w:ilvl w:val="0"/>
          <w:numId w:val="1033"/>
        </w:numPr>
        <w:pStyle w:val="Compact"/>
      </w:pPr>
      <w:r>
        <w:t xml:space="preserve">快速的 token 生成很重要。即使是质量稍差的 LLM，如果能生成更多 token，也能在迭代中产生好的结果。</w:t>
      </w:r>
    </w:p>
    <w:p>
      <w:pPr>
        <w:numPr>
          <w:ilvl w:val="0"/>
          <w:numId w:val="1033"/>
        </w:numPr>
        <w:pStyle w:val="Compact"/>
      </w:pPr>
      <w:r>
        <w:t xml:space="preserve">如果你正期待着用 GPT-5、Claude 4 或 Gemini 2.0（以零样本方式）来运行你的应用，你可能已经可以通过在早期模型上使用智能体推理来获得相似的性能。</w:t>
      </w:r>
    </w:p>
    <w:p>
      <w:pPr>
        <w:pStyle w:val="FirstParagraph"/>
      </w:pPr>
      <w:r>
        <w:t xml:space="preserve">我真心认为这是一个重要的趋势。通往通用人工智能（AGI）的道路感觉更像是一段旅程，而不是一个终点，而我认为这种智能体工作流程可以帮助我们在这段漫长的旅程中迈出一小步。</w:t>
      </w:r>
    </w:p>
    <w:p>
      <w:pPr>
        <w:pStyle w:val="BodyText"/>
      </w:pPr>
      <w:r>
        <w:t xml:space="preserve">谢谢大家。</w:t>
      </w:r>
    </w:p>
    <w:p>
      <w:r>
        <w:pict>
          <v:rect style="width:0;height:1.5pt" o:hralign="center" o:hrstd="t" o:hr="t"/>
        </w:pict>
      </w:r>
    </w:p>
    <w:bookmarkEnd w:id="92"/>
    <w:bookmarkEnd w:id="93"/>
    <w:bookmarkStart w:id="100" w:name="readitlater-18-17-14"/>
    <w:p>
      <w:pPr>
        <w:pStyle w:val="Heading1"/>
      </w:pPr>
      <w:r>
        <w:t xml:space="preserve">ReadItLater 18-17-14</w:t>
      </w:r>
    </w:p>
    <w:p>
      <w:pPr>
        <w:pStyle w:val="FirstParagraph"/>
      </w:pPr>
      <w:r>
        <w:t xml:space="preserve">好的，大家好。我是 Jerry，LlamaIndex 的联合创始人兼首席执行官。很高兴能来到这里。今天我演讲的主题是：构建能够真正自动化知识工作的 AI 代理。</w:t>
      </w:r>
    </w:p>
    <w:p>
      <w:pPr>
        <w:pStyle w:val="BodyText"/>
      </w:pPr>
      <w:r>
        <w:t xml:space="preserve">如今，AI 代理的一大承诺是提高知识工作者的效率。我相信你们都听过这类高层次的商业说法。我在右边粘贴了一堆 B2B SaaS 厂商的截图，比如“提高运营效率”、“通过更多数据做出更好的决策”。但这到底意味着什么？知识工作的自动化难道就只是构建 RAG 聊天机器人吗？如果不是，那么 AI 代理在自动化知识工作方面，需要什么样的技术栈，又能实现哪些用例呢？</w:t>
      </w:r>
    </w:p>
    <w:p>
      <w:pPr>
        <w:pStyle w:val="BodyText"/>
      </w:pPr>
      <w:r>
        <w:t xml:space="preserve">对我们来说，许多核心用例和重点领域，基本上都是围绕非结构化数据来自动化知识工作。90% 的企业数据以文档形式存在，无论是 PDF、PPT、Word，还是你稍后会看到的 Excel。过去，人类需要阅读和编写这些类型的文档。比如投资银行家或客户支持人员，他们需要审阅大量的非结构化数据，并利用这些文档来做决策和采取行动。</w:t>
      </w:r>
    </w:p>
    <w:p>
      <w:pPr>
        <w:pStyle w:val="BodyText"/>
      </w:pPr>
      <w:r>
        <w:t xml:space="preserve">现在，AI 代理首次能够对海量的非结构化文本进行推理和操作，进行分析、研究、综合洞察，并端到端地执行任务。因此，当我们思考自动化知识工作的用例和代理类型时，它们主要分为两大类：</w:t>
      </w:r>
    </w:p>
    <w:p>
      <w:pPr>
        <w:numPr>
          <w:ilvl w:val="0"/>
          <w:numId w:val="1034"/>
        </w:numPr>
        <w:pStyle w:val="Compact"/>
      </w:pPr>
      <w:r>
        <w:rPr>
          <w:bCs/>
          <w:b/>
        </w:rPr>
        <w:t xml:space="preserve">辅助型代理 (Assistive Agents)</w:t>
      </w:r>
      <w:r>
        <w:t xml:space="preserve">：这类代理更像标准的聊天界面，帮助人类更快地获取信息。</w:t>
      </w:r>
    </w:p>
    <w:p>
      <w:pPr>
        <w:numPr>
          <w:ilvl w:val="0"/>
          <w:numId w:val="1034"/>
        </w:numPr>
        <w:pStyle w:val="Compact"/>
      </w:pPr>
      <w:r>
        <w:rPr>
          <w:bCs/>
          <w:b/>
        </w:rPr>
        <w:t xml:space="preserve">自动化代理 (Automation Agents)</w:t>
      </w:r>
      <w:r>
        <w:t xml:space="preserve">：这类代理可以自动化常规任务，可以在后台运行，可能需要较少的人工干预，并能执行那些自动化的日常操作。</w:t>
      </w:r>
    </w:p>
    <w:p>
      <w:pPr>
        <w:pStyle w:val="FirstParagraph"/>
      </w:pPr>
      <w:r>
        <w:t xml:space="preserve">要构建辅助型或自动化代理，需要两个主要组成部分：一是</w:t>
      </w:r>
      <w:r>
        <w:rPr>
          <w:bCs/>
          <w:b/>
        </w:rPr>
        <w:t xml:space="preserve">非常好的工具</w:t>
      </w:r>
      <w:r>
        <w:t xml:space="preserve">，二是</w:t>
      </w:r>
      <w:r>
        <w:rPr>
          <w:bCs/>
          <w:b/>
        </w:rPr>
        <w:t xml:space="preserve">非常好的代理架构</w:t>
      </w:r>
      <w:r>
        <w:t xml:space="preserve">。</w:t>
      </w:r>
    </w:p>
    <w:p>
      <w:pPr>
        <w:pStyle w:val="BodyText"/>
      </w:pPr>
      <w:r>
        <w:t xml:space="preserve">现在很多人都在思考如何构建优秀的工具，让代理能够与外部世界交互，从而获取相关信息并执行外部操作。而代理架构，无论是通用的推理循环还是更受约束的循环，其核心都是如何通过代理工作流来编码业务逻辑，以帮助完成任务。</w:t>
      </w:r>
    </w:p>
    <w:p>
      <w:pPr>
        <w:pStyle w:val="BodyText"/>
      </w:pPr>
      <w:r>
        <w:t xml:space="preserve">在本次演讲中，我们将讨论三个主要方面：</w:t>
      </w:r>
    </w:p>
    <w:p>
      <w:pPr>
        <w:numPr>
          <w:ilvl w:val="0"/>
          <w:numId w:val="1035"/>
        </w:numPr>
        <w:pStyle w:val="Compact"/>
      </w:pPr>
      <w:r>
        <w:t xml:space="preserve">构建一个文档工具箱</w:t>
      </w:r>
    </w:p>
    <w:p>
      <w:pPr>
        <w:numPr>
          <w:ilvl w:val="0"/>
          <w:numId w:val="1035"/>
        </w:numPr>
        <w:pStyle w:val="Compact"/>
      </w:pPr>
      <w:r>
        <w:t xml:space="preserve">代理的设计模式</w:t>
      </w:r>
    </w:p>
    <w:p>
      <w:pPr>
        <w:numPr>
          <w:ilvl w:val="0"/>
          <w:numId w:val="1035"/>
        </w:numPr>
        <w:pStyle w:val="Compact"/>
      </w:pPr>
      <w:r>
        <w:t xml:space="preserve">整合应用：文档代理的实际用例</w:t>
      </w:r>
    </w:p>
    <w:bookmarkStart w:id="96" w:name="构建文档工具箱"/>
    <w:p>
      <w:pPr>
        <w:pStyle w:val="Heading3"/>
      </w:pPr>
      <w:r>
        <w:t xml:space="preserve">构建文档工具箱</w:t>
      </w:r>
    </w:p>
    <w:p>
      <w:pPr>
        <w:pStyle w:val="FirstParagraph"/>
      </w:pPr>
      <w:r>
        <w:t xml:space="preserve">首先是构建一个文档工具箱。当代理与工具交互时，随着大语言模型（LLM）变得越来越强大，我们会看到像 Claude 或 ChatGPT 这样非常通用的前端界面。代理需要访问正确的工具来与外部世界交互，特别是对于海量的非结构化企业数据。它们需要一个合适的工具箱来处理这些数据。这基本上是超越了初级 RAG 的一个泛化概念。RAG 只是检索，然后一次性合成信息。而代理能对你的文档做的，除了检索，还包括基于文件的搜索、操作等等。</w:t>
      </w:r>
    </w:p>
    <w:p>
      <w:pPr>
        <w:pStyle w:val="BodyText"/>
      </w:pPr>
      <w:r>
        <w:t xml:space="preserve">我想强调的一点是，要创建这些工具接口，首先你需要一个非常好的预处理层。你需要数据连接器，将数据从你的数据源同步成代理可以访问的格式，比如 SharePoint、Google Drive、S3、Confluence，并且需要同步权限和元数据。你还需要合适的文档解析和提取部分，稍后会详细介绍，但你必须能真正理解文档中的表格、图表等内容。当然，如果你有大量的文档，你需要以某种方式对其进行索引，可以是向量索引、SQL 表索引、图数据库等等。为了确保数据高质量，你需要这一层来处理和结构化你的文档，并暴露正确的工具接口。</w:t>
      </w:r>
    </w:p>
    <w:p>
      <w:pPr>
        <w:pStyle w:val="BodyText"/>
      </w:pPr>
      <w:r>
        <w:t xml:space="preserve">关于正确的工具接口，我想定义一个术语，叫作“文档多模态内容平台（Document MCP）服务器”。这同样是对 RAG 概念的泛化。如果 RAG 只是单次的向量检索，那么你需要一套工具来装备 AI 代理，使其能够理解和操作不同类型的文档。这可能包括：</w:t>
      </w:r>
    </w:p>
    <w:p>
      <w:pPr>
        <w:numPr>
          <w:ilvl w:val="0"/>
          <w:numId w:val="1036"/>
        </w:numPr>
        <w:pStyle w:val="Compact"/>
      </w:pPr>
      <w:r>
        <w:rPr>
          <w:bCs/>
          <w:b/>
        </w:rPr>
        <w:t xml:space="preserve">语义搜索</w:t>
      </w:r>
      <w:r>
        <w:t xml:space="preserve">：模糊查找相关数据源。</w:t>
      </w:r>
    </w:p>
    <w:p>
      <w:pPr>
        <w:numPr>
          <w:ilvl w:val="0"/>
          <w:numId w:val="1036"/>
        </w:numPr>
        <w:pStyle w:val="Compact"/>
      </w:pPr>
      <w:r>
        <w:rPr>
          <w:bCs/>
          <w:b/>
        </w:rPr>
        <w:t xml:space="preserve">文件查找</w:t>
      </w:r>
      <w:r>
        <w:t xml:space="preserve">：查找正确的文件元数据。</w:t>
      </w:r>
    </w:p>
    <w:p>
      <w:pPr>
        <w:numPr>
          <w:ilvl w:val="0"/>
          <w:numId w:val="1036"/>
        </w:numPr>
        <w:pStyle w:val="Compact"/>
      </w:pPr>
      <w:r>
        <w:rPr>
          <w:bCs/>
          <w:b/>
        </w:rPr>
        <w:t xml:space="preserve">文件操作</w:t>
      </w:r>
      <w:r>
        <w:t xml:space="preserve">：对文件执行操作。</w:t>
      </w:r>
    </w:p>
    <w:p>
      <w:pPr>
        <w:numPr>
          <w:ilvl w:val="0"/>
          <w:numId w:val="1036"/>
        </w:numPr>
        <w:pStyle w:val="Compact"/>
      </w:pPr>
      <w:r>
        <w:rPr>
          <w:bCs/>
          <w:b/>
        </w:rPr>
        <w:t xml:space="preserve">结构化查询</w:t>
      </w:r>
      <w:r>
        <w:t xml:space="preserve">：查询更结构化的数据库，以获得对已提取数据的聚合洞察。</w:t>
      </w:r>
    </w:p>
    <w:bookmarkStart w:id="94" w:name="复杂的文档处理"/>
    <w:p>
      <w:pPr>
        <w:pStyle w:val="Heading4"/>
      </w:pPr>
      <w:r>
        <w:t xml:space="preserve">复杂的文档处理</w:t>
      </w:r>
    </w:p>
    <w:p>
      <w:pPr>
        <w:pStyle w:val="FirstParagraph"/>
      </w:pPr>
      <w:r>
        <w:t xml:space="preserve">在构建这类工具箱时，一个首要考虑是</w:t>
      </w:r>
      <w:r>
        <w:rPr>
          <w:bCs/>
          <w:b/>
        </w:rPr>
        <w:t xml:space="preserve">复杂文档</w:t>
      </w:r>
      <w:r>
        <w:t xml:space="preserve">。很多关注我们社交媒体的人都知道，我们经常讨论这个问题。大量的人类知识以非常复杂的 PDF 和其他格式存在，其中包含嵌入的表格、图表、图像、不规则的布局、页眉页脚等。这些内容通常是为人类消费而非机器消费设计的。因此，如果文档处理不当，无论你的 LLM 有多好，它都会失败。</w:t>
      </w:r>
    </w:p>
    <w:p>
      <w:pPr>
        <w:pStyle w:val="BodyText"/>
      </w:pPr>
      <w:r>
        <w:t xml:space="preserve">我们可能是最早意识到 LLM 和大型视觉模型（LVM）可以用于文档理解的公司之一。与传统技术（使用手动调整和任务特定的机器学习模型来解析特定类别的文档）相比，LLM 具有更普遍的准确性，你可以利用它来理解和吸收任何类型的复杂文档。当然，现在的基线方法是你可以直接截图一个 PDF 然后喂给 ChatGPT 或 Claude，虽然准确率不是特别高，但算是一个好的开始。</w:t>
      </w:r>
    </w:p>
    <w:p>
      <w:pPr>
        <w:pStyle w:val="BodyText"/>
      </w:pPr>
      <w:r>
        <w:t xml:space="preserve">我们发现的一个“秘诀”是，将 LLM 和 LVM 与传统解析技术相结合，并在测试时加入代理式的验证和推理，从而真正获得更高的准确率。我们的云服务提供文档解析功能，这是文档工具箱的核心步骤。我们对不同模型进行了基准测试，包括 Claude 3.5 Sonnet、GPT-4o、Gemini 1.5 Pro，结果表明我们的方法在性能上超越了所有现有的开源和专有解析工具。</w:t>
      </w:r>
    </w:p>
    <w:bookmarkEnd w:id="94"/>
    <w:bookmarkStart w:id="95" w:name="excel-功能的增强"/>
    <w:p>
      <w:pPr>
        <w:pStyle w:val="Heading4"/>
      </w:pPr>
      <w:r>
        <w:t xml:space="preserve">Excel 功能的增强</w:t>
      </w:r>
    </w:p>
    <w:p>
      <w:pPr>
        <w:pStyle w:val="FirstParagraph"/>
      </w:pPr>
      <w:r>
        <w:t xml:space="preserve">有些人可能知道我们最初是一个 RAG 框架。现在我们有一个托管平台，它本质上是一个原生于生成式 AI 的文档工具箱，包含了你在文档上需要做的许多操作，比如文档解析、提取，并利用我刚才提到的能力来解析、提取和索引数据，为所有工具提供支持。</w:t>
      </w:r>
    </w:p>
    <w:p>
      <w:pPr>
        <w:pStyle w:val="BodyText"/>
      </w:pPr>
      <w:r>
        <w:t xml:space="preserve">今天我想特别强调一个新发布的功能，就在几小时前我们刚发布了一篇博客文章，那就是</w:t>
      </w:r>
      <w:r>
        <w:rPr>
          <w:bCs/>
          <w:b/>
        </w:rPr>
        <w:t xml:space="preserve">Excel 处理能力</w:t>
      </w:r>
      <w:r>
        <w:t xml:space="preserve">，以补充我们的文档工具箱。大量的知识工作发生在 Microsoft Excel、Google Sheets 等电子表格中，但 LLM 一直未能很好地解决这个问题。如果你看右边的文档，无论是 RAG 还是文本转 CSV 的技术都无法处理，因为它不是一个结构化的二维表格，行和列中有很多空白。</w:t>
      </w:r>
    </w:p>
    <w:p>
      <w:pPr>
        <w:pStyle w:val="BodyText"/>
      </w:pPr>
      <w:r>
        <w:t xml:space="preserve">因此，我们构建了一个 Excel 代理，它能够将非标准化的 Excel 电子表格转换成标准化的二维格式，并允许你对非标准化和标准化版本的 Excel 进行代理式问答。这是一个非常酷的功能。它将补充我们的工具箱，提供比传统文档解析、提取和索引更强大的能力，目前已在早期预览中提供。</w:t>
      </w:r>
    </w:p>
    <w:p>
      <w:pPr>
        <w:pStyle w:val="BodyText"/>
      </w:pPr>
      <w:r>
        <w:t xml:space="preserve">简单介绍一下它的工作原理：首先，我们对 Excel 电子表格进行结构理解。我们使用了一些强化学习（RL）技术，动态地适应文档的具体格式，并学习工作表的语义地图。通过学习这个语义地图，我们可以将其转化为一组提供给代理的专用工具。从抽象的角度来看，你可以把它想象成一个代理从头开始编写代码。随着 LLM 的进步，这无疑会成为一个性能更高的基准。但在此期间，我们通过提供一组基于语义地图的专用工具来帮助它，使其能够对 Excel 电子表格进行推理。</w:t>
      </w:r>
    </w:p>
    <w:bookmarkEnd w:id="95"/>
    <w:bookmarkEnd w:id="96"/>
    <w:bookmarkStart w:id="97" w:name="代理设计模式"/>
    <w:p>
      <w:pPr>
        <w:pStyle w:val="Heading3"/>
      </w:pPr>
      <w:r>
        <w:t xml:space="preserve">代理设计模式</w:t>
      </w:r>
    </w:p>
    <w:p>
      <w:pPr>
        <w:pStyle w:val="FirstParagraph"/>
      </w:pPr>
      <w:r>
        <w:t xml:space="preserve">我们已经讨论了文档工具箱，以及如何让它变得优秀和全面。现在，当你把它接入一个代理时，有哪些不同的代理架构？它们又意味着哪些用例呢？</w:t>
      </w:r>
    </w:p>
    <w:p>
      <w:pPr>
        <w:pStyle w:val="BodyText"/>
      </w:pPr>
      <w:r>
        <w:t xml:space="preserve">正如许多自己构建过代理的人所知，代理的编排范围从</w:t>
      </w:r>
      <w:r>
        <w:rPr>
          <w:bCs/>
          <w:b/>
        </w:rPr>
        <w:t xml:space="preserve">更受约束的架构</w:t>
      </w:r>
      <w:r>
        <w:t xml:space="preserve">到</w:t>
      </w:r>
      <w:r>
        <w:rPr>
          <w:bCs/>
          <w:b/>
        </w:rPr>
        <w:t xml:space="preserve">不受约束的架构</w:t>
      </w:r>
      <w:r>
        <w:t xml:space="preserve">。受约束的架构意味着你更明确地定义了控制流程；而不受约束的架构就像一个 ReAct 循环，你给它一套工具让它自己运行。</w:t>
      </w:r>
    </w:p>
    <w:p>
      <w:pPr>
        <w:pStyle w:val="BodyText"/>
      </w:pPr>
      <w:r>
        <w:t xml:space="preserve">我们注意到主要有两种用户体验（UX）类别：</w:t>
      </w:r>
    </w:p>
    <w:p>
      <w:pPr>
        <w:numPr>
          <w:ilvl w:val="0"/>
          <w:numId w:val="1037"/>
        </w:numPr>
        <w:pStyle w:val="Compact"/>
      </w:pPr>
      <w:r>
        <w:rPr>
          <w:bCs/>
          <w:b/>
        </w:rPr>
        <w:t xml:space="preserve">辅助型 UX</w:t>
      </w:r>
      <w:r>
        <w:t xml:space="preserve">：这类体验通常通过聊天界面来呈现信息，帮助用户获取信息或产出某个知识工作单元。它通常是面向聊天的，输入是自然语言，架构稍微不受约束，通常是一个围绕工具集的 ReAct 循环。它既不受约束，又需要更高程度的人工参与。期望是人类能够引导和说服代理，一步步完成任务。这类用例包括对 RAG 聊天机器人的泛化应用。</w:t>
      </w:r>
    </w:p>
    <w:p>
      <w:pPr>
        <w:numPr>
          <w:ilvl w:val="0"/>
          <w:numId w:val="1037"/>
        </w:numPr>
        <w:pStyle w:val="Compact"/>
      </w:pPr>
      <w:r>
        <w:rPr>
          <w:bCs/>
          <w:b/>
        </w:rPr>
        <w:t xml:space="preserve">自动化 UX</w:t>
      </w:r>
      <w:r>
        <w:t xml:space="preserve">：这类体验的目标是端到端地处理多步骤的常规任务，而不是为人类提供助手或副驾驶。它的架构通常不同，它接收一批输入，可以在后台运行，也可以由用户临时触发。架构更受约束，这很合理，因为如果你想让它端到端运行，就不能让它偏离轨道。通常在每一步的人工干预较少，最后可能有一个批量的审核。输出是结构化的结果、与 API 的集成或批准后的决策。这类用例包括财务数据标准化、数据表提取、发票对账、合同审查等。</w:t>
      </w:r>
    </w:p>
    <w:p>
      <w:pPr>
        <w:pStyle w:val="FirstParagraph"/>
      </w:pPr>
      <w:r>
        <w:t xml:space="preserve">我们发现一个正在兴起的模式是，自动化代理可以作为后端。因为它在后台运行，可以进行数据 ETL 和转换。虽然仍然有人工参与，但它主要负责处理和结构化大量数据，并在后台做出决策。而辅助型代理则更多面向前端。因此，自动化代理可以结构化和处理你的数据，并为辅助型代理提供合适的工具接口。</w:t>
      </w:r>
    </w:p>
    <w:bookmarkEnd w:id="97"/>
    <w:bookmarkStart w:id="98" w:name="整合应用文档代理用例"/>
    <w:p>
      <w:pPr>
        <w:pStyle w:val="Heading3"/>
      </w:pPr>
      <w:r>
        <w:t xml:space="preserve">整合应用：文档代理用例</w:t>
      </w:r>
    </w:p>
    <w:p>
      <w:pPr>
        <w:pStyle w:val="FirstParagraph"/>
      </w:pPr>
      <w:r>
        <w:t xml:space="preserve">我们讨论了构建文档工具箱，也讨论了不同类别的代理架构。现在，我们将它们结合起来，看一些文档代理的真实世界用例，这些例子展示了代理如何真正帮助自动化不同类型的知识工作。</w:t>
      </w:r>
    </w:p>
    <w:p>
      <w:pPr>
        <w:numPr>
          <w:ilvl w:val="0"/>
          <w:numId w:val="1038"/>
        </w:numPr>
        <w:pStyle w:val="Compact"/>
      </w:pPr>
      <w:r>
        <w:rPr>
          <w:bCs/>
          <w:b/>
        </w:rPr>
        <w:t xml:space="preserve">金融尽职调查（自动化 + 辅助）</w:t>
      </w:r>
      <w:r>
        <w:t xml:space="preserve">：这是我们最喜欢的例子之一，它结合了自动化和辅助两种用户体验。我们的一位客户 Carl，他们利用我们的核心能力构建了一个端到端的杠杆收购代理。这需要一个自动化界面来吸收海量的非结构化公开和私人金融数据，包括 Excel、PDF、PPT，通过定制的提取算法和人工审核进行处理。一旦数据被结构化为正确的格式，就会提供一个副驾驶界面，供分析师团队获取洞察并生成报告。</w:t>
      </w:r>
    </w:p>
    <w:p>
      <w:pPr>
        <w:numPr>
          <w:ilvl w:val="0"/>
          <w:numId w:val="1038"/>
        </w:numPr>
        <w:pStyle w:val="Compact"/>
      </w:pPr>
      <w:r>
        <w:rPr>
          <w:bCs/>
          <w:b/>
        </w:rPr>
        <w:t xml:space="preserve">企业搜索（辅助）</w:t>
      </w:r>
      <w:r>
        <w:t xml:space="preserve">：任何企业搜索用例通常都属于辅助型 UX。我们的客户 Semantix 在这个领域做得很好。他们能够定义多个数据集合，连接到不同的数据源，并提供更具任务特定性的专业代理式 RAG 聊天机器人。这基本上是在 RAG 的基础上增加了一个代理推理层，使其能够分解用户查询、进行研究并回答问题。</w:t>
      </w:r>
    </w:p>
    <w:p>
      <w:pPr>
        <w:numPr>
          <w:ilvl w:val="0"/>
          <w:numId w:val="1038"/>
        </w:numPr>
        <w:pStyle w:val="Compact"/>
      </w:pPr>
      <w:r>
        <w:rPr>
          <w:bCs/>
          <w:b/>
        </w:rPr>
        <w:t xml:space="preserve">技术数据表提取（自动化）</w:t>
      </w:r>
      <w:r>
        <w:t xml:space="preserve">：在纯自动化方面，我们看到很多围绕自动化和效率的用例涌现。一个例子是技术数据表的录入。我们正在与一家全球电子公司合作，他们有大量的数据表需要自动处理和审查，而这在过去需要大量的人力。通过创建一个端到端的自动化代理，可以编码解析这类文档的特定业务逻辑，提取正确的信息，与特定规则进行匹配，并将结构化数据输出到 SQL 中。虽然有人工审核环节，但如果能实现端到端自动化，就能将数周的技术文档撰写工作转变为一个自动化的提取界面。</w:t>
      </w:r>
    </w:p>
    <w:bookmarkEnd w:id="98"/>
    <w:bookmarkStart w:id="99" w:name="总结-2"/>
    <w:p>
      <w:pPr>
        <w:pStyle w:val="Heading3"/>
      </w:pPr>
      <w:r>
        <w:t xml:space="preserve">总结</w:t>
      </w:r>
    </w:p>
    <w:p>
      <w:pPr>
        <w:pStyle w:val="FirstParagraph"/>
      </w:pPr>
      <w:r>
        <w:t xml:space="preserve">总而言之，LlamaIndex 是一个能够通过代理式 AI 来自动化你的文档工作流的平台，它具有最高的准确性和可定制性。我们的使命在过去几年中有所演变，从一个专注于 RAG 的广泛水平框架，发展到今天这个更专注的领域。</w:t>
      </w:r>
    </w:p>
    <w:p>
      <w:pPr>
        <w:pStyle w:val="BodyText"/>
      </w:pPr>
      <w:r>
        <w:t xml:space="preserve">如果您对我们提到的功能感兴趣，欢迎来与我们交流。请到 G11 展位找我们。谢谢！</w:t>
      </w:r>
    </w:p>
    <w:p>
      <w:r>
        <w:pict>
          <v:rect style="width:0;height:1.5pt" o:hralign="center" o:hrstd="t" o:hr="t"/>
        </w:pict>
      </w:r>
    </w:p>
    <w:bookmarkEnd w:id="99"/>
    <w:bookmarkEnd w:id="100"/>
    <w:bookmarkStart w:id="110" w:name="readitlater-18-21-01"/>
    <w:p>
      <w:pPr>
        <w:pStyle w:val="Heading1"/>
      </w:pPr>
      <w:r>
        <w:t xml:space="preserve">ReadItLater 18-21-01</w:t>
      </w:r>
    </w:p>
    <w:p>
      <w:pPr>
        <w:pStyle w:val="FirstParagraph"/>
      </w:pPr>
      <w:r>
        <w:t xml:space="preserve">好的，这是根据视频内容整理的简体中文文字稿。</w:t>
      </w:r>
    </w:p>
    <w:bookmarkStart w:id="101" w:name="创业故事从0到1打造deepfashion"/>
    <w:p>
      <w:pPr>
        <w:pStyle w:val="Heading3"/>
      </w:pPr>
      <w:r>
        <w:t xml:space="preserve">创业故事：从0到1打造DeepFashion</w:t>
      </w:r>
    </w:p>
    <w:p>
      <w:pPr>
        <w:pStyle w:val="FirstParagraph"/>
      </w:pPr>
      <w:r>
        <w:t xml:space="preserve">嘿，我是三点水的 Yong。</w:t>
      </w:r>
    </w:p>
    <w:p>
      <w:pPr>
        <w:pStyle w:val="BodyText"/>
      </w:pPr>
      <w:r>
        <w:t xml:space="preserve">很多人可能看到我的一些视频，知道我有一些创业的背景。那如果你现在在创业，或者准备要创业，想知道这个创业、做一个项目怎么样从零开始，碰到创始人的一些问题怎么做，哎，那我今天讲的这个 DeepFashion 的这个事情，你可以参考一下。</w:t>
      </w:r>
    </w:p>
    <w:p>
      <w:pPr>
        <w:pStyle w:val="BodyText"/>
      </w:pPr>
      <w:r>
        <w:t xml:space="preserve">之前发了一篇关于 DeepFashion 的 AI 服装设计平台的一个视频，想感兴趣的比较多，呃，今天我想再发一篇，就讲讲这个事情是怎么起、怎么落的，怎么一个过程。</w:t>
      </w:r>
    </w:p>
    <w:bookmarkEnd w:id="101"/>
    <w:bookmarkStart w:id="102" w:name="想法的诞生与可行性分析"/>
    <w:p>
      <w:pPr>
        <w:pStyle w:val="Heading3"/>
      </w:pPr>
      <w:r>
        <w:t xml:space="preserve">想法的诞生与可行性分析</w:t>
      </w:r>
    </w:p>
    <w:p>
      <w:pPr>
        <w:pStyle w:val="FirstParagraph"/>
      </w:pPr>
      <w:r>
        <w:t xml:space="preserve">那这个项目其实最开始的出发点在于，呃，2023年4月份的时候，Midjourney 的一个发布。然后呢，我去看，我也去试了 Midjourney，同时也又试了 ChatGPT，我做了一些可行性的分析。</w:t>
      </w:r>
    </w:p>
    <w:p>
      <w:pPr>
        <w:pStyle w:val="BodyText"/>
      </w:pPr>
      <w:r>
        <w:t xml:space="preserve">那在做了这些可行性的分析之后呢，就是我发现一些可能的地方是有机会的。那为什么，呃怎么说呢，就是我的一个出发点是什么呢？</w:t>
      </w:r>
    </w:p>
    <w:p>
      <w:pPr>
        <w:numPr>
          <w:ilvl w:val="0"/>
          <w:numId w:val="1039"/>
        </w:numPr>
        <w:pStyle w:val="Compact"/>
      </w:pPr>
      <w:r>
        <w:rPr>
          <w:bCs/>
          <w:b/>
        </w:rPr>
        <w:t xml:space="preserve">文字到文字</w:t>
      </w:r>
      <w:r>
        <w:t xml:space="preserve"> </w:t>
      </w:r>
      <w:r>
        <w:t xml:space="preserve">在时尚里面用到</w:t>
      </w:r>
    </w:p>
    <w:p>
      <w:pPr>
        <w:numPr>
          <w:ilvl w:val="0"/>
          <w:numId w:val="1039"/>
        </w:numPr>
        <w:pStyle w:val="Compact"/>
      </w:pPr>
      <w:r>
        <w:rPr>
          <w:bCs/>
          <w:b/>
        </w:rPr>
        <w:t xml:space="preserve">文字到图片</w:t>
      </w:r>
      <w:r>
        <w:t xml:space="preserve"> </w:t>
      </w:r>
      <w:r>
        <w:t xml:space="preserve">在时尚行业里面用到</w:t>
      </w:r>
    </w:p>
    <w:p>
      <w:pPr>
        <w:pStyle w:val="FirstParagraph"/>
      </w:pPr>
      <w:r>
        <w:t xml:space="preserve">那为什么要时尚呢？因为是原来我家里人是在杭州做时尚行业的，所以呢这块是听到的耳闻目染的会比较多一点。</w:t>
      </w:r>
    </w:p>
    <w:bookmarkEnd w:id="102"/>
    <w:bookmarkStart w:id="103" w:name="应用场景探索与商业计划"/>
    <w:p>
      <w:pPr>
        <w:pStyle w:val="Heading3"/>
      </w:pPr>
      <w:r>
        <w:t xml:space="preserve">应用场景探索与商业计划</w:t>
      </w:r>
    </w:p>
    <w:p>
      <w:pPr>
        <w:pStyle w:val="FirstParagraph"/>
      </w:pPr>
      <w:r>
        <w:t xml:space="preserve">然后呢，我就去做了调研，然后先去做“文字到文字”，叫 ChatGPT 的一个调研。然后我发现，哎，他可以做一些这么多事情。比如说：</w:t>
      </w:r>
    </w:p>
    <w:p>
      <w:pPr>
        <w:numPr>
          <w:ilvl w:val="0"/>
          <w:numId w:val="1040"/>
        </w:numPr>
        <w:pStyle w:val="Compact"/>
      </w:pPr>
      <w:r>
        <w:rPr>
          <w:bCs/>
          <w:b/>
        </w:rPr>
        <w:t xml:space="preserve">时尚建议</w:t>
      </w:r>
    </w:p>
    <w:p>
      <w:pPr>
        <w:numPr>
          <w:ilvl w:val="0"/>
          <w:numId w:val="1040"/>
        </w:numPr>
        <w:pStyle w:val="Compact"/>
      </w:pPr>
      <w:r>
        <w:rPr>
          <w:bCs/>
          <w:b/>
        </w:rPr>
        <w:t xml:space="preserve">生成产品描述</w:t>
      </w:r>
      <w:r>
        <w:t xml:space="preserve"> </w:t>
      </w:r>
      <w:r>
        <w:t xml:space="preserve">（因为需要上架电商，你都需要一些描述）</w:t>
      </w:r>
    </w:p>
    <w:p>
      <w:pPr>
        <w:numPr>
          <w:ilvl w:val="0"/>
          <w:numId w:val="1040"/>
        </w:numPr>
        <w:pStyle w:val="Compact"/>
      </w:pPr>
      <w:r>
        <w:rPr>
          <w:bCs/>
          <w:b/>
        </w:rPr>
        <w:t xml:space="preserve">生成社交媒体内容</w:t>
      </w:r>
      <w:r>
        <w:t xml:space="preserve"> </w:t>
      </w:r>
      <w:r>
        <w:t xml:space="preserve">（因为你要去发社媒，要去吸引用户，你需要内容）</w:t>
      </w:r>
    </w:p>
    <w:p>
      <w:pPr>
        <w:numPr>
          <w:ilvl w:val="0"/>
          <w:numId w:val="1040"/>
        </w:numPr>
        <w:pStyle w:val="Compact"/>
      </w:pPr>
      <w:r>
        <w:rPr>
          <w:bCs/>
          <w:b/>
        </w:rPr>
        <w:t xml:space="preserve">设计短视频脚本</w:t>
      </w:r>
      <w:r>
        <w:t xml:space="preserve"> </w:t>
      </w:r>
      <w:r>
        <w:t xml:space="preserve">（社媒要拍短视频，所以呢，他可以帮你去设计短视频的剧本）</w:t>
      </w:r>
    </w:p>
    <w:p>
      <w:pPr>
        <w:numPr>
          <w:ilvl w:val="0"/>
          <w:numId w:val="1040"/>
        </w:numPr>
        <w:pStyle w:val="Compact"/>
      </w:pPr>
      <w:r>
        <w:rPr>
          <w:bCs/>
          <w:b/>
        </w:rPr>
        <w:t xml:space="preserve">提供客户服务</w:t>
      </w:r>
      <w:r>
        <w:t xml:space="preserve"> </w:t>
      </w:r>
      <w:r>
        <w:t xml:space="preserve">（加 chatbot 可以提供一些客户售后的服务啊，比如现在的 RAG 之类的）</w:t>
      </w:r>
    </w:p>
    <w:p>
      <w:pPr>
        <w:numPr>
          <w:ilvl w:val="0"/>
          <w:numId w:val="1040"/>
        </w:numPr>
        <w:pStyle w:val="Compact"/>
      </w:pPr>
      <w:r>
        <w:rPr>
          <w:bCs/>
          <w:b/>
        </w:rPr>
        <w:t xml:space="preserve">文字描述转图片</w:t>
      </w:r>
    </w:p>
    <w:p>
      <w:pPr>
        <w:numPr>
          <w:ilvl w:val="0"/>
          <w:numId w:val="1040"/>
        </w:numPr>
        <w:pStyle w:val="Compact"/>
      </w:pPr>
      <w:r>
        <w:rPr>
          <w:bCs/>
          <w:b/>
        </w:rPr>
        <w:t xml:space="preserve">文字描述换服装</w:t>
      </w:r>
    </w:p>
    <w:p>
      <w:pPr>
        <w:numPr>
          <w:ilvl w:val="0"/>
          <w:numId w:val="1040"/>
        </w:numPr>
        <w:pStyle w:val="Compact"/>
      </w:pPr>
      <w:r>
        <w:rPr>
          <w:bCs/>
          <w:b/>
        </w:rPr>
        <w:t xml:space="preserve">文字描述出款</w:t>
      </w:r>
      <w:r>
        <w:t xml:space="preserve"> </w:t>
      </w:r>
      <w:r>
        <w:t xml:space="preserve">（出来一些设计稿这样子等等）</w:t>
      </w:r>
    </w:p>
    <w:p>
      <w:pPr>
        <w:pStyle w:val="FirstParagraph"/>
      </w:pPr>
      <w:r>
        <w:t xml:space="preserve">然后呢，我就去做了一个，我就去测试了一下，这个时间点应该在4月份，4月12号。对，我当时写了一个 presentation。然后我做了一个这么一个 PPT。然后呢，跟一些朋友聊了一下。</w:t>
      </w:r>
    </w:p>
    <w:bookmarkEnd w:id="103"/>
    <w:bookmarkStart w:id="104" w:name="寻找合伙人与团队组建"/>
    <w:p>
      <w:pPr>
        <w:pStyle w:val="Heading3"/>
      </w:pPr>
      <w:r>
        <w:t xml:space="preserve">寻找合伙人与团队组建</w:t>
      </w:r>
    </w:p>
    <w:p>
      <w:pPr>
        <w:pStyle w:val="FirstParagraph"/>
      </w:pPr>
      <w:r>
        <w:t xml:space="preserve">当整个可行性跑下来之后呢，我找了些设计师，呃，聊了一下，也找了一些服装企业的老板聊了一下，然后他们就很有兴趣。然后我们就可以接受深入这个研究的一个，就是产品落地的一个事情。</w:t>
      </w:r>
    </w:p>
    <w:p>
      <w:pPr>
        <w:pStyle w:val="BodyText"/>
      </w:pPr>
      <w:r>
        <w:t xml:space="preserve">那产品落地这个时候呢，其实当时的在做这个事情的时候，我只有一个人。然后我也发了一些朋友圈，一些信息之类的，然后有个朋友，这个朋友呢是我第一家公司的，呃，应该算，不能算完全同事吧，因为没有共事过，因为他在其他国家的分公司，当时是他是来杭州培训，呃，也是我做的培训。所以呢，我们有交流，后来他也去做 AI 去了。</w:t>
      </w:r>
    </w:p>
    <w:p>
      <w:pPr>
        <w:pStyle w:val="BodyText"/>
      </w:pPr>
      <w:r>
        <w:t xml:space="preserve">然后呢，他也看到这个，他也做过这个服装 AI 相关的事情。哎，我们一聊一下，然后我们就把它，我就说，要不一起来做吧，因为至少我们现在已经跟一些，跟一个老板在聊了嘛。然后聊的比较多，老板比较有兴趣。</w:t>
      </w:r>
    </w:p>
    <w:bookmarkEnd w:id="104"/>
    <w:bookmarkStart w:id="105" w:name="从zeroai到aquaai创业初期的波折"/>
    <w:p>
      <w:pPr>
        <w:pStyle w:val="Heading3"/>
      </w:pPr>
      <w:r>
        <w:t xml:space="preserve">从ZeroAI到AquaAI：创业初期的波折</w:t>
      </w:r>
    </w:p>
    <w:p>
      <w:pPr>
        <w:pStyle w:val="FirstParagraph"/>
      </w:pPr>
      <w:r>
        <w:t xml:space="preserve">然后我现在就，现在就一个人呢，呃，我比较偏向于，呃，就是需求产品化这么个过程，那刚好他是 AI 做专家做技术的，那我说刚好两个人一配合挺好的。然后我们就在 TIM 咖啡馆，我们就写一个 BP，因为当时要跟那个老板去聊，我们可以做能做什么事情，相当于其实也是做一个更深入的可行性分析。</w:t>
      </w:r>
    </w:p>
    <w:p>
      <w:pPr>
        <w:pStyle w:val="BodyText"/>
      </w:pPr>
      <w:r>
        <w:t xml:space="preserve">所以当时我们有这个 DeepFashion，我们有好几个名字，一开始的时候呢，呃，取名叫 ZeroAI、Zero Fashion，对，他是我们在第一份的这个简单的 BP 是在，就是我这个做完之后一周之后，我开我们开始写的，对。然后我们写了一些 BP 相关那些相关那些内容啊，问题、市场机会啊、商业模式啊、产品服务啊、核心技术啊、什么市场和销售的策略怎么样、对手财务等等之类的事情。</w:t>
      </w:r>
    </w:p>
    <w:p>
      <w:pPr>
        <w:pStyle w:val="BodyText"/>
      </w:pPr>
      <w:r>
        <w:t xml:space="preserve">对，然后后面呢，我们觉得这个，哎，这个名字不太好，所以呢后面我们还换了一个名字，换了个名字呢叫 AquaAI，这个叫“水AI”。对，然后用这个名字我们去，我们也没用 AI 去做了设计的 LOGO。呃，这个是在也差不多在一周之后了。</w:t>
      </w:r>
    </w:p>
    <w:p>
      <w:pPr>
        <w:pStyle w:val="BodyText"/>
      </w:pPr>
      <w:r>
        <w:t xml:space="preserve">然后呢，我们去重新去写这个东西，当然在为什么写 BP 呢，就是写 BP 的过程，其实是梳理整个商业逻辑的过程，所以是很有必要的。</w:t>
      </w:r>
    </w:p>
    <w:p>
      <w:pPr>
        <w:pStyle w:val="BodyText"/>
      </w:pPr>
      <w:r>
        <w:t xml:space="preserve">那我们两个一起去做这个事情。</w:t>
      </w:r>
    </w:p>
    <w:bookmarkEnd w:id="105"/>
    <w:bookmarkStart w:id="106" w:name="矛盾与分歧团队的第一次裂痕"/>
    <w:p>
      <w:pPr>
        <w:pStyle w:val="Heading3"/>
      </w:pPr>
      <w:r>
        <w:t xml:space="preserve">矛盾与分歧：团队的第一次裂痕</w:t>
      </w:r>
    </w:p>
    <w:p>
      <w:pPr>
        <w:pStyle w:val="FirstParagraph"/>
      </w:pPr>
      <w:r>
        <w:t xml:space="preserve">之后呢，我们就是在客户那边，我们也跑了很多次，客户也很积极地帮我们配合，然后谈了很多次，也拉来了一些客户，客户那边拉来了一些客户，董事长也专门找了一个专门的人。呃，之前也是在服装行业做过总经理、大牌总经理的每个角色的一个一个一个专家来跟我们对接，然后聊了很多。</w:t>
      </w:r>
    </w:p>
    <w:p>
      <w:pPr>
        <w:pStyle w:val="BodyText"/>
      </w:pPr>
      <w:r>
        <w:t xml:space="preserve">还是聊得比较深入。然后，而伙伴的认为，就是当时的时候，他认为这个事情应该是板上钉钉的，就是基本上老板是要想要投钱的，因为他的很多话语里面都，呃，暗示了某些意思吧。但是呢，当时其实我并没有那么的乐观，因为早先已经做过蛮多的，呃，创业公司的事情了，也见过很多的投资人，不到最后一刻，钱没有到账之前，其实都是空的。</w:t>
      </w:r>
    </w:p>
    <w:p>
      <w:pPr>
        <w:pStyle w:val="BodyText"/>
      </w:pPr>
      <w:r>
        <w:t xml:space="preserve">那些当时最麻最麻烦的事情是，就是，哎，当时我们还没有产品。呃，可行性都已经做过了，拿第三方的东西呢，都已经做过了。当时的市场上有一个个公司，他们呢包了 Midjourney 的壳，呃，做了，当时做了很多这个，我估计很多，这很多人在做吧，就，那我当时觉得这事不能做，但是这个人是卖了很多啊，我听说卖了很多，很多用户，用很多用户买单了。</w:t>
      </w:r>
    </w:p>
    <w:p>
      <w:pPr>
        <w:pStyle w:val="BodyText"/>
      </w:pPr>
      <w:r>
        <w:t xml:space="preserve">然后呢，就是我们着急，比较着急去做一个 demo 出来。那当时呢，就是我这个朋友合伙人呢，因为他手下有，他之前做 AI 的时候，有几个清华北大的一个实习生在他那边，所以他想让他去做一些东西，但是这个进度比较慢，出来的一些东西呢，看一下效果并不是很好，而且这种产品面向服装设计师的，我个人认为就是说最关键的还是个 UI、UX 用户体验的一个事情，所以我需要，我们需要有个尽快的一个界面入口。</w:t>
      </w:r>
    </w:p>
    <w:p>
      <w:pPr>
        <w:pStyle w:val="BodyText"/>
      </w:pPr>
      <w:r>
        <w:t xml:space="preserve">所以当时，呃，我想的就是拉入我原来在 OmniEdge 的一个小伙伴，这个小伙伴是一个新加坡，呃，马来西亚人，在新加坡读书。然后呢他一个人就可以，其实是可以做到从设计到前端后端，一整个就可以搭出来这么一个事情。你只要跟他讲具体的需求，1234567 讲清楚，他就很快就可以给你出来结果。我想拉他进来，然后跟他聊了几次，然后呢他也很感兴趣。然后呢，我会把这个国内这个，就是，呃，AI 专家的朋友拉进来一起聊。呃，他也有蛮有兴趣，他觉得不错，哎，刚好他知道我做过的产品，呃，也有落地的产品，然后他也知道这个人是 AI 专家，当然新加坡那个朋友对我 AI 这个领域，这个基础是并不认可的，因为他认为我不是 AI 专家。</w:t>
      </w:r>
    </w:p>
    <w:p>
      <w:pPr>
        <w:pStyle w:val="BodyText"/>
      </w:pPr>
      <w:r>
        <w:t xml:space="preserve">所以他就三个人，哎，可以，他刚好也可以做这个事情。然后呢，就是当时我就觉得，因为就就其实也就三个人吧，那他其实要去做个 demo，这个 demo 对我来说很重要。就是我觉得，哎，可以给他一份，呃，股份。这个公司反正这个公司还没有成立，他这个 demo 又很重要，给股份就是说是一个很正常的事情。但是我这个这个朋友他就，他不认可，他认为这个这个事情投资是板上钉钉的事情，他认为这么快给股份是一个不合适的事情，他非常非常拒绝。</w:t>
      </w:r>
    </w:p>
    <w:bookmarkEnd w:id="106"/>
    <w:bookmarkStart w:id="107" w:name="分道扬镳与独立前行"/>
    <w:p>
      <w:pPr>
        <w:pStyle w:val="Heading3"/>
      </w:pPr>
      <w:r>
        <w:t xml:space="preserve">分道扬镳与独立前行</w:t>
      </w:r>
    </w:p>
    <w:p>
      <w:pPr>
        <w:pStyle w:val="FirstParagraph"/>
      </w:pPr>
      <w:r>
        <w:t xml:space="preserve">那然后后面呢，就是在这个期间呢，他就提出另外一个，就是让我来做他的 FA，那现在让我把我现在这个，呃，就是朋友这个朋友公司呢让给他，你让他以他独立的名义去谈这个融资这个事情，我来做 FA，让我拿佣金，相当于让我退出来。那这个事情搞的就是就非常不开心。</w:t>
      </w:r>
    </w:p>
    <w:p>
      <w:pPr>
        <w:pStyle w:val="BodyText"/>
      </w:pPr>
      <w:r>
        <w:t xml:space="preserve">所以呢，然后那个，我也，那当然这个事情发生，这种事情发生的话，就是说你必须要接受吗？那我就接受这个这个情况，然后我就告诉新加坡朋友讲，我说，哎，他要跟我分开呢，你觉得怎么样？然后现在不是说，那分开的话，我是没有什么 AI 的，呃，积累的，他认为这个效果也不靠谱。</w:t>
      </w:r>
    </w:p>
    <w:p>
      <w:pPr>
        <w:pStyle w:val="BodyText"/>
      </w:pPr>
      <w:r>
        <w:t xml:space="preserve">那同时呢，我也就跟我，呃，那边那个企业的朋友讲，就说，哎，我们俩本来是一起去跟他们谈，然后包括谈融资谈合作这样的，那现在分开了，我得把事实告诉他，因为最后他们要投钱的话，我不能把这个隐藏起来这样子。那所以我把这个事情告诉了这这个，我这个企业的朋友。然后这个，哎，分开了，这样子。</w:t>
      </w:r>
    </w:p>
    <w:p>
      <w:pPr>
        <w:pStyle w:val="BodyText"/>
      </w:pPr>
      <w:r>
        <w:t xml:space="preserve">然后分开之后呢，其实我就意识到，我不应该再去找这个朋友谈合作和融资的事情，因为这个事情就就就变味了嘛。那而且他也会对我们这个合作，其实是心生疑虑的。所以这个事情其实是我，其实是我觉得蛮可惜的，但是呢，但也没有办法，这个你创业的时候，你不知道会发生什么样的一个问题，合伙人关系是一个是个经常容易发生的过程。</w:t>
      </w:r>
    </w:p>
    <w:p>
      <w:pPr>
        <w:pStyle w:val="BodyText"/>
      </w:pPr>
      <w:r>
        <w:t xml:space="preserve">所以其实创业的时候，呃，找合伙人其实不要那么着急，刚开始的时候，呃，其实很多的创业公司，创始人都是一言堂顶下来的，顶下来之后，慢慢的再把一些需要的人加进来，再来做这个事情。所以一开始的时候就把合伙人拉起来，是一个比较，不是那么理智的一个一个事情。</w:t>
      </w:r>
    </w:p>
    <w:bookmarkEnd w:id="107"/>
    <w:bookmarkStart w:id="108" w:name="重塑与新生一个人的战斗"/>
    <w:p>
      <w:pPr>
        <w:pStyle w:val="Heading3"/>
      </w:pPr>
      <w:r>
        <w:t xml:space="preserve">重塑与新生：一个人的战斗</w:t>
      </w:r>
    </w:p>
    <w:p>
      <w:pPr>
        <w:pStyle w:val="FirstParagraph"/>
      </w:pPr>
      <w:r>
        <w:t xml:space="preserve">所以后面之后呢，我就意识到这个问题，所以我就开始自己去花点时间去研究。然后自己去做训练。我们呢当时，我当时去租了一些 A100 来做训练，我们用 Stable Diffusion 去做一些训练。然后呢，去找了一些图片，那我没用 AI 去生成一些图片，去训练这个我自己的 AI，我们自己的一个一个 AI 对。</w:t>
      </w:r>
    </w:p>
    <w:p>
      <w:pPr>
        <w:pStyle w:val="BodyText"/>
      </w:pPr>
      <w:r>
        <w:t xml:space="preserve">然后后面，呃，慢慢的发现，哎，这个可行性可以了。之后呢，我就去，其实后面百分之我这个 DeepFashion 这个 AI 的平台，就是用户交互界面，很多的源码其实都是 AI 来写的。AI 写完，然后我来做测试，测试没问题之后上线。所以当时其实是很快的。呃，不断的在开发，不断的在迭代。然后呢，上去上个新功能之后呢，录一个视频，录个应用视频去市面上推广，然后去找一些服装设计师，国内外的就去聊，让他们去做试用。</w:t>
      </w:r>
    </w:p>
    <w:p>
      <w:pPr>
        <w:pStyle w:val="BodyText"/>
      </w:pPr>
      <w:r>
        <w:t xml:space="preserve">这样子，然后慢慢的就开始做起来了。对，到最后，呃，卖掉，其实也挺也挺也挺意外的。当然这个期间其实成本是很高的，因为 AI 最大的一个成本消耗就是一个算力嘛。所以当时我们是为什么在国外呢？因为国内这个算力比较麻烦，也有一些中小型的算力公司来找我们，但是呢，我对他们保护知识产权的这个这个这个，不信任吧，因为机器在那边，我们这种东西，你包括那个时候 Stable Diffusion 的模型，他没有办法加密的。所以其实上他那边，他，他们说是不会碰的，但是难保他们下面的人不会去碰这个事情，因为对于一个服装 AI 来说，你的一个技术模型，就适合你的知识产权嘛，除非你需要他，呃，完全开源这样子。所以国外呢相对比较靠谱一些，所以我当时就是选了一些国外的一些云厂商合作。当时也找了那个，我们也没用了，我们包括用了 AWS 的，我们用了 Digital Ocean 的等等，Runpod 的包括 replicate 的那种，都都都用过这样子。</w:t>
      </w:r>
    </w:p>
    <w:bookmarkEnd w:id="108"/>
    <w:bookmarkStart w:id="109" w:name="总结与展望"/>
    <w:p>
      <w:pPr>
        <w:pStyle w:val="Heading3"/>
      </w:pPr>
      <w:r>
        <w:t xml:space="preserve">总结与展望</w:t>
      </w:r>
    </w:p>
    <w:p>
      <w:pPr>
        <w:pStyle w:val="FirstParagraph"/>
      </w:pPr>
      <w:r>
        <w:t xml:space="preserve">所以还蛮好，就说整个事情让我跑下来觉得，非常非常不错，而且你想想看一个 SaaS 化的应用，将近有一万多用户，你没有用，是80%代码是 AI 写的，所以你可以想象到未来 AI 在整个行业，呃，其实在各个行业里面的冲击力有多大。对，好，就这样。</w:t>
      </w:r>
    </w:p>
    <w:p>
      <w:r>
        <w:pict>
          <v:rect style="width:0;height:1.5pt" o:hralign="center" o:hrstd="t" o:hr="t"/>
        </w:pict>
      </w:r>
    </w:p>
    <w:bookmarkEnd w:id="109"/>
    <w:bookmarkEnd w:id="110"/>
    <w:bookmarkStart w:id="111" w:name="readitlater-18-21-14"/>
    <w:p>
      <w:pPr>
        <w:pStyle w:val="Heading1"/>
      </w:pPr>
      <w:r>
        <w:t xml:space="preserve">ReadItLater 18-21-14</w:t>
      </w:r>
    </w:p>
    <w:p>
      <w:pPr>
        <w:pStyle w:val="FirstParagraph"/>
      </w:pPr>
      <w:r>
        <w:t xml:space="preserve">好的，这是根据您提供的 YouTube 视频文字稿生成的简体中文语音稿。</w:t>
      </w:r>
    </w:p>
    <w:bookmarkEnd w:id="111"/>
    <w:bookmarkStart w:id="119" w:name="让大语言模型来写提示复合式-ai-管道中的-dspy-入门"/>
    <w:p>
      <w:pPr>
        <w:pStyle w:val="Heading1"/>
      </w:pPr>
      <w:r>
        <w:t xml:space="preserve">让大语言模型来写提示：复合式 AI 管道中的 DSPy 入门</w:t>
      </w:r>
    </w:p>
    <w:p>
      <w:pPr>
        <w:pStyle w:val="FirstParagraph"/>
      </w:pPr>
      <w:r>
        <w:t xml:space="preserve">在过去的 18 个月里，我一直在思考一句话。你们中任何处理过数据管道，或者处理过需要解释人类创建的数据元素的人，都熟悉这句话：“有些人遇到问题时，会想：‘我知道了，用正则表达式！’然后他们就有了两个问题。” 正则表达式很脆弱，很易碎，你必须不断测试它，非常麻烦。我一直在想这个问题，因为我觉得可以非常轻易地把这句话换成：“我知道了，用提示（Prompting）！”</w:t>
      </w:r>
    </w:p>
    <w:p>
      <w:pPr>
        <w:pStyle w:val="BodyText"/>
      </w:pPr>
      <w:r>
        <w:t xml:space="preserve">然后，你就有了两个问题。在过去三年里，提示工程是改变游戏规则的元素，可能是大语言模型（LLM）取得巨大成功和被广泛接纳的原因之一。它们非常神奇，但既是礼物也是诅咒。</w:t>
      </w:r>
    </w:p>
    <w:p>
      <w:pPr>
        <w:pStyle w:val="BodyText"/>
      </w:pPr>
      <w:r>
        <w:t xml:space="preserve">说它是礼物，是因为任何人都可以描述程序、函数和任务，特别是那些你需要他们来编写评估数据、确保你的管道按预期工作的领域专家。提示可以快速、轻松地编写。我曾指导一群学生基于 Overture Maps 的数据构建应用。最棒的是，所有东西都先进入大语言模型，然后当你开始开发管道时，再将它优化成更可重复、可扩展的函数。这能让你非常快地起步。提示的另一个好处是它们是自文档化的。你读一下提示，大概就能知道这个程序应该做什么。</w:t>
      </w:r>
    </w:p>
    <w:p>
      <w:pPr>
        <w:pStyle w:val="BodyText"/>
      </w:pPr>
      <w:r>
        <w:t xml:space="preserve">但提示也很糟糕。特别是当它们被深埋在应用程序和管道中时。它们在不同模型上的表现也不同。这是提示工程中一个被严重低估的方面：我们可以用一个基准模型的性能，这个模型经过了强化学习的训练，然后我们稍微改变一下措辞，分数就一落千丈。这并非一个离散的一对一交互，模型的微小变化就可能导致结果的巨大差异。</w:t>
      </w:r>
    </w:p>
    <w:p>
      <w:pPr>
        <w:pStyle w:val="BodyText"/>
      </w:pPr>
      <w:r>
        <w:t xml:space="preserve">第二个问题是，提示会变成一个“万金油”式的补丁集合。我最近分析了从 Claude 3.7 和 4 中提取的系统提示，我发现 Anthropic 内部的开发周期就是不断地加入热修复来解决问题。就是一些解决小 bug 的单行指令，然后当他们重新训练模型到 4.0 版本时，那些热修复就消失了。它变成了一个无所不包的杂物箱。随着你的应用程序或管道的发展，你的提示也会变成一个杂物箱，里面会有各种你不太明白为什么存在的奇怪语句。你们有多少人在代码库里见过一条注释写着“不要删”？提示里的情况就相当于这个。</w:t>
      </w:r>
    </w:p>
    <w:p>
      <w:pPr>
        <w:pStyle w:val="BodyText"/>
      </w:pPr>
      <w:r>
        <w:t xml:space="preserve">另一件让我特别困扰的事情是，当提示仅仅作为格式化字符串被嵌入代码中时，它们包含多个组件，但你完全看不到这些组件。它们是完全不透明的。我们在提示中一遍又一遍地做着相同的任务，但它看起来仍然像一大块文本，有时甚至长达数页。</w:t>
      </w:r>
    </w:p>
    <w:p>
      <w:pPr>
        <w:pStyle w:val="BodyText"/>
      </w:pPr>
      <w:r>
        <w:t xml:space="preserve">让我给你看看我说的多个组件是什么意思。我将用一个示例提示来作为我们今天的目录。这个提示来自 OpenAI 的提示指南，是他们在 SWE-bench 基准测试中表现最好的提示示例。我做了一个可视化，我阅读并标记了这个提示，把它分成了六个组件：</w:t>
      </w:r>
    </w:p>
    <w:p>
      <w:pPr>
        <w:numPr>
          <w:ilvl w:val="0"/>
          <w:numId w:val="1041"/>
        </w:numPr>
        <w:pStyle w:val="Compact"/>
      </w:pPr>
      <w:r>
        <w:rPr>
          <w:bCs/>
          <w:b/>
        </w:rPr>
        <w:t xml:space="preserve">任务 (Task)</w:t>
      </w:r>
      <w:r>
        <w:t xml:space="preserve">：只占整个提示的 1%。</w:t>
      </w:r>
    </w:p>
    <w:p>
      <w:pPr>
        <w:numPr>
          <w:ilvl w:val="0"/>
          <w:numId w:val="1041"/>
        </w:numPr>
        <w:pStyle w:val="Compact"/>
      </w:pPr>
      <w:r>
        <w:rPr>
          <w:bCs/>
          <w:b/>
        </w:rPr>
        <w:t xml:space="preserve">思维链指令 (Chain of Thought Instructions)</w:t>
      </w:r>
      <w:r>
        <w:t xml:space="preserve">：占了大约 20%。</w:t>
      </w:r>
    </w:p>
    <w:p>
      <w:pPr>
        <w:numPr>
          <w:ilvl w:val="0"/>
          <w:numId w:val="1041"/>
        </w:numPr>
        <w:pStyle w:val="Compact"/>
      </w:pPr>
      <w:r>
        <w:rPr>
          <w:bCs/>
          <w:b/>
        </w:rPr>
        <w:t xml:space="preserve">详细的上下文和指令 (Detailed Context and Instructions)</w:t>
      </w:r>
      <w:r>
        <w:t xml:space="preserve">：关于如何回答问题以及可以做什么。</w:t>
      </w:r>
    </w:p>
    <w:p>
      <w:pPr>
        <w:numPr>
          <w:ilvl w:val="0"/>
          <w:numId w:val="1041"/>
        </w:numPr>
        <w:pStyle w:val="Compact"/>
      </w:pPr>
      <w:r>
        <w:rPr>
          <w:bCs/>
          <w:b/>
        </w:rPr>
        <w:t xml:space="preserve">示例 (Examples)</w:t>
      </w:r>
      <w:r>
        <w:t xml:space="preserve">：包含一些少样本示例。</w:t>
      </w:r>
    </w:p>
    <w:p>
      <w:pPr>
        <w:numPr>
          <w:ilvl w:val="0"/>
          <w:numId w:val="1041"/>
        </w:numPr>
        <w:pStyle w:val="Compact"/>
      </w:pPr>
      <w:r>
        <w:rPr>
          <w:bCs/>
          <w:b/>
        </w:rPr>
        <w:t xml:space="preserve">工具定义 (Tool Definitions)</w:t>
      </w:r>
      <w:r>
        <w:t xml:space="preserve">：在 Claude 的系统提示里，这部分大概占了 70%。</w:t>
      </w:r>
    </w:p>
    <w:p>
      <w:pPr>
        <w:numPr>
          <w:ilvl w:val="0"/>
          <w:numId w:val="1041"/>
        </w:numPr>
        <w:pStyle w:val="Compact"/>
      </w:pPr>
      <w:r>
        <w:rPr>
          <w:bCs/>
          <w:b/>
        </w:rPr>
        <w:t xml:space="preserve">格式化指令 (Formatting Instructions)</w:t>
      </w:r>
      <w:r>
        <w:t xml:space="preserve">：因为这个例子是关于 Git 提交的，所以你必须非常明确和重复地说明如何正确格式化 Git 提交。</w:t>
      </w:r>
    </w:p>
    <w:p>
      <w:pPr>
        <w:pStyle w:val="FirstParagraph"/>
      </w:pPr>
      <w:r>
        <w:t xml:space="preserve">还有一个“其他”部分在最后。但问题在于，当这个提示在你的代码里时，它看起来不是这样的。它看起来是这样的，一大片不透明的文本，延续好几页。我们认为提示是任何人都能理解的东西，但当你在代码库中扫视它时，体验非常糟糕。实际上，这还有点不公平，我还没打开语法高亮。好了，打开语法高亮了，现在清晰多了吧？</w:t>
      </w:r>
    </w:p>
    <w:p>
      <w:pPr>
        <w:pStyle w:val="BodyText"/>
      </w:pPr>
      <w:r>
        <w:t xml:space="preserve">这就是我们今天要解决的问题。</w:t>
      </w:r>
    </w:p>
    <w:bookmarkStart w:id="112" w:name="overture-地图与数据融合的挑战"/>
    <w:p>
      <w:pPr>
        <w:pStyle w:val="Heading2"/>
      </w:pPr>
      <w:r>
        <w:t xml:space="preserve">Overture 地图与数据融合的挑战</w:t>
      </w:r>
    </w:p>
    <w:p>
      <w:pPr>
        <w:pStyle w:val="FirstParagraph"/>
      </w:pPr>
      <w:r>
        <w:t xml:space="preserve">我叫 Drew Brunig，我的背景是文化人类学和计算机科学。我帮助人类理解数据，也帮助数据理解人类。今天，我将谈谈 Overture 地arps 基金会，因为它将是我们今天的示例项目。我们将为 Overture Maps 创建一个真实的管道。</w:t>
      </w:r>
    </w:p>
    <w:p>
      <w:pPr>
        <w:pStyle w:val="BodyText"/>
      </w:pPr>
      <w:r>
        <w:t xml:space="preserve">Overture 地图基金会提供一个免费、开放的地理空间基础和参考图层。它告诉你关于街道、建筑、地点、地址等等的一切。这不是某个不起眼的小项目，有近 40 家公司在构建它，由 AWS、Meta、微软、TomTom 共同创立。现在，这些数据被部署在很多公司的地图产品中，数十亿人正在使用这些地图信息，你今天就可以去使用它，完全免费。</w:t>
      </w:r>
    </w:p>
    <w:p>
      <w:pPr>
        <w:pStyle w:val="BodyText"/>
      </w:pPr>
      <w:r>
        <w:t xml:space="preserve">今天我们将讨论兴趣点（POI）或地点，比如企业、学校、医院、公园等。这个数据层主要来自 Meta 和微软的数据，你可以直接使用。但我们将多个数据集（现在大概有四五个地点数据集）汇集在一起，我们必须做一个叫做“数据融合（Conflation）”的操作。如果你做过地理空间数据处理，你就知道数据融合是一个巨大的麻烦。它是将多个地理空间数据集合并的行为，以便将指向现实世界中同一个商业实体的数据关联起来。</w:t>
      </w:r>
    </w:p>
    <w:p>
      <w:pPr>
        <w:pStyle w:val="BodyText"/>
      </w:pPr>
      <w:r>
        <w:t xml:space="preserve">这很难，非常痛苦。原因是地点数据是由人类创建的，存在糟糕的数据录入。你永远无法想象“Walmart”有多少种不同的拼写方式。此外，还有相似的区域名称。比如在亚特兰大，几乎所有东西都叫“Peach Tree”（桃树）。你要区分“桃树加油站”和街对面的另一个“桃树加油站”是两个不同的东西。我们还遇到过糟糕的地址和地理编码，地址格式化是一个非常难解决的问题。</w:t>
      </w:r>
    </w:p>
    <w:p>
      <w:pPr>
        <w:pStyle w:val="BodyText"/>
      </w:pPr>
      <w:r>
        <w:t xml:space="preserve">所有这些问题，听起来都非常适合用大语言模型来解决，因为这都是人类创造的混乱数据。但问题是，我们的管道里有 7000 万个地点，而且我们需要将它们相互比较。这是一个每月的管道，很快就要变成每两周一次。我们不可能把所有东西都通过大语言模型处理，成本、速度、可靠性都不允许。</w:t>
      </w:r>
    </w:p>
    <w:p>
      <w:pPr>
        <w:pStyle w:val="BodyText"/>
      </w:pPr>
      <w:r>
        <w:t xml:space="preserve">所以我们使用复合式 AI 管道（Compound AI Pipelines），进行空间聚类、字符串相似度比较、嵌入距离计算等等。大多数匹配并不需要大语言模型。我们自己就能搞定大部分。然后，我们再引入大语言模型。</w:t>
      </w:r>
    </w:p>
    <w:p>
      <w:pPr>
        <w:pStyle w:val="BodyText"/>
      </w:pPr>
      <w:r>
        <w:t xml:space="preserve">但问题是，Overture 的匹配器是由来自多个不同公司的多个人维护和编辑的。他们可能临时加入，然后又被调到别的项目。所以，拥有一个巨大而不透明的提示对我们来说是个非常糟糕的主意。我们力求云平台无关、技术平台无关，并且能够轻松启动一切。我们可能还想在未来在不同的模型上运行它。</w:t>
      </w:r>
    </w:p>
    <w:bookmarkEnd w:id="112"/>
    <w:bookmarkStart w:id="113" w:name="dspy解决方案"/>
    <w:p>
      <w:pPr>
        <w:pStyle w:val="Heading2"/>
      </w:pPr>
      <w:r>
        <w:t xml:space="preserve">DSPy：解决方案</w:t>
      </w:r>
    </w:p>
    <w:p>
      <w:pPr>
        <w:pStyle w:val="FirstParagraph"/>
      </w:pPr>
      <w:r>
        <w:t xml:space="preserve">我们如何解决这个问题？这就是为什么我成了 DSPy 的忠实拥护者。</w:t>
      </w:r>
    </w:p>
    <w:p>
      <w:pPr>
        <w:pStyle w:val="BodyText"/>
      </w:pPr>
      <w:r>
        <w:t xml:space="preserve">DSPy 这个框架让一切都变得更容易。我认为这就是它的核心价值：明天会有更好的提示策略，会有新的优化方法论的论文发布，两周后会有比你现在用的更好、更便宜的模型。你不应该把自己和这些东西中的任何一个绑定。</w:t>
      </w:r>
    </w:p>
    <w:p>
      <w:pPr>
        <w:pStyle w:val="BodyText"/>
      </w:pPr>
      <w:r>
        <w:t xml:space="preserve">这就是我喜欢 DSPy 的原因。DSPy 将你的任务与大语言模型解耦。它让你用编程的方式来定义你的任务。我们从写提示（prompting）转向了写程序（programming）。所以，我们可以跳过所有写提示的环节，直接写程序，这容易多了。</w:t>
      </w:r>
    </w:p>
    <w:p>
      <w:pPr>
        <w:pStyle w:val="BodyText"/>
      </w:pPr>
      <w:r>
        <w:t xml:space="preserve">我们写的是任务，而不是提示。我们可以用 DSPy 来优化我们的函数，对照我们的评估数据，确保我们的提示是负责任和高性能的。我们还可以拥抱模型的可移植性。当一个新模型发布时，我们切换过去，用我们的评估数据跑一遍优化，然后就可以投入使用了。就是这么简单。</w:t>
      </w:r>
    </w:p>
    <w:bookmarkEnd w:id="113"/>
    <w:bookmarkStart w:id="114" w:name="dspy-如何工作签名与模块"/>
    <w:p>
      <w:pPr>
        <w:pStyle w:val="Heading2"/>
      </w:pPr>
      <w:r>
        <w:t xml:space="preserve">DSPy 如何工作：签名与模块</w:t>
      </w:r>
    </w:p>
    <w:p>
      <w:pPr>
        <w:pStyle w:val="FirstParagraph"/>
      </w:pPr>
      <w:r>
        <w:t xml:space="preserve">让我们回到 OpenAI 的那个例子。我们想在我们的数据融合任务的提示中包含不同的组件。我们如何用 DSPy 来实现任务和指令呢？</w:t>
      </w:r>
    </w:p>
    <w:p>
      <w:pPr>
        <w:pStyle w:val="BodyText"/>
      </w:pPr>
      <w:r>
        <w:t xml:space="preserve">DSPy 通过结构来创建提示。我们可以快速地规划出我们需要什么，然后管理我们的提示。我们需要两样东西：</w:t>
      </w:r>
    </w:p>
    <w:p>
      <w:pPr>
        <w:numPr>
          <w:ilvl w:val="0"/>
          <w:numId w:val="1042"/>
        </w:numPr>
        <w:pStyle w:val="Compact"/>
      </w:pPr>
      <w:r>
        <w:rPr>
          <w:bCs/>
          <w:b/>
        </w:rPr>
        <w:t xml:space="preserve">签名 (Signature)</w:t>
      </w:r>
      <w:r>
        <w:t xml:space="preserve">：一个花哨的词，意思就是“我想要的输入和输出是什么”。</w:t>
      </w:r>
    </w:p>
    <w:p>
      <w:pPr>
        <w:numPr>
          <w:ilvl w:val="0"/>
          <w:numId w:val="1042"/>
        </w:numPr>
        <w:pStyle w:val="Compact"/>
      </w:pPr>
      <w:r>
        <w:rPr>
          <w:bCs/>
          <w:b/>
        </w:rPr>
        <w:t xml:space="preserve">模块 (Module)</w:t>
      </w:r>
      <w:r>
        <w:t xml:space="preserve">：基本上就是“我要用什么提示策略来执行这个输入输出”。</w:t>
      </w:r>
    </w:p>
    <w:p>
      <w:pPr>
        <w:pStyle w:val="FirstParagraph"/>
      </w:pPr>
      <w:r>
        <w:t xml:space="preserve">签名可以只是简单的字符串，比如“输入 -&gt; 输出”。我们也可以把它定义成一个包含多个输入和输出的类。模块则告诉你“如何”实现它，它们是提示策略。</w:t>
      </w:r>
    </w:p>
    <w:p>
      <w:pPr>
        <w:numPr>
          <w:ilvl w:val="0"/>
          <w:numId w:val="1043"/>
        </w:numPr>
        <w:pStyle w:val="Compact"/>
      </w:pPr>
      <w:r>
        <w:rPr>
          <w:bCs/>
          <w:b/>
        </w:rPr>
        <w:t xml:space="preserve">Predict</w:t>
      </w:r>
      <w:r>
        <w:t xml:space="preserve">: 基本的模块，就是“把这个变成那个”。</w:t>
      </w:r>
    </w:p>
    <w:p>
      <w:pPr>
        <w:numPr>
          <w:ilvl w:val="0"/>
          <w:numId w:val="1043"/>
        </w:numPr>
        <w:pStyle w:val="Compact"/>
      </w:pPr>
      <w:r>
        <w:rPr>
          <w:bCs/>
          <w:b/>
        </w:rPr>
        <w:t xml:space="preserve">ChainOfThought</w:t>
      </w:r>
      <w:r>
        <w:t xml:space="preserve">: “我希望你一步步思考来得到答案”。</w:t>
      </w:r>
    </w:p>
    <w:p>
      <w:pPr>
        <w:numPr>
          <w:ilvl w:val="0"/>
          <w:numId w:val="1043"/>
        </w:numPr>
        <w:pStyle w:val="Compact"/>
      </w:pPr>
      <w:r>
        <w:rPr>
          <w:bCs/>
          <w:b/>
        </w:rPr>
        <w:t xml:space="preserve">React</w:t>
      </w:r>
      <w:r>
        <w:t xml:space="preserve">: 允许你使用工具。</w:t>
      </w:r>
    </w:p>
    <w:p>
      <w:pPr>
        <w:pStyle w:val="FirstParagraph"/>
      </w:pPr>
      <w:r>
        <w:t xml:space="preserve">模块可以保留可训练的参数，你还可以把这些模块堆叠起来。</w:t>
      </w:r>
    </w:p>
    <w:p>
      <w:pPr>
        <w:pStyle w:val="BodyText"/>
      </w:pPr>
      <w:r>
        <w:t xml:space="preserve">这是如何快速上手的代码，大约 12 行。我们连接到大语言模型，DSPy 在后台使用</w:t>
      </w:r>
      <w:r>
        <w:t xml:space="preserve"> </w:t>
      </w:r>
      <w:r>
        <w:rPr>
          <w:rStyle w:val="VerbatimChar"/>
        </w:rPr>
        <w:t xml:space="preserve">light-llm</w:t>
      </w:r>
      <w:r>
        <w:t xml:space="preserve">，所以你可以用 OpenAI、Anthropic、Ollama 等等。然后我在</w:t>
      </w:r>
      <w:r>
        <w:t xml:space="preserve"> </w:t>
      </w:r>
      <w:r>
        <w:rPr>
          <w:rStyle w:val="VerbatimChar"/>
        </w:rPr>
        <w:t xml:space="preserve">Predict</w:t>
      </w:r>
      <w:r>
        <w:t xml:space="preserve"> </w:t>
      </w:r>
      <w:r>
        <w:t xml:space="preserve">模块中定义我的签名，即输入一个“问题”，得到一个“答案”。然后我就可以运行它了。</w:t>
      </w:r>
    </w:p>
    <w:p>
      <w:pPr>
        <w:pStyle w:val="SourceCode"/>
      </w:pPr>
      <w:r>
        <w:rPr>
          <w:rStyle w:val="CommentTok"/>
        </w:rPr>
        <w:t xml:space="preserve"># 示例代码</w:t>
      </w:r>
      <w:r>
        <w:br/>
      </w:r>
      <w:r>
        <w:rPr>
          <w:rStyle w:val="ImportTok"/>
        </w:rPr>
        <w:t xml:space="preserve">import</w:t>
      </w:r>
      <w:r>
        <w:rPr>
          <w:rStyle w:val="NormalTok"/>
        </w:rPr>
        <w:t xml:space="preserve"> dspy</w:t>
      </w:r>
      <w:r>
        <w:br/>
      </w:r>
      <w:r>
        <w:br/>
      </w:r>
      <w:r>
        <w:rPr>
          <w:rStyle w:val="CommentTok"/>
        </w:rPr>
        <w:t xml:space="preserve"># 1. 配置 LLM</w:t>
      </w:r>
      <w:r>
        <w:br/>
      </w:r>
      <w:r>
        <w:rPr>
          <w:rStyle w:val="NormalTok"/>
        </w:rPr>
        <w:t xml:space="preserve">turbo </w:t>
      </w:r>
      <w:r>
        <w:rPr>
          <w:rStyle w:val="OperatorTok"/>
        </w:rPr>
        <w:t xml:space="preserve">=</w:t>
      </w:r>
      <w:r>
        <w:rPr>
          <w:rStyle w:val="NormalTok"/>
        </w:rPr>
        <w:t xml:space="preserve"> dspy.OpenAI(model</w:t>
      </w:r>
      <w:r>
        <w:rPr>
          <w:rStyle w:val="OperatorTok"/>
        </w:rPr>
        <w:t xml:space="preserve">=</w:t>
      </w:r>
      <w:r>
        <w:rPr>
          <w:rStyle w:val="StringTok"/>
        </w:rPr>
        <w:t xml:space="preserve">'gpt-3.5-turbo'</w:t>
      </w:r>
      <w:r>
        <w:rPr>
          <w:rStyle w:val="NormalTok"/>
        </w:rPr>
        <w:t xml:space="preserve">)</w:t>
      </w:r>
      <w:r>
        <w:br/>
      </w:r>
      <w:r>
        <w:rPr>
          <w:rStyle w:val="NormalTok"/>
        </w:rPr>
        <w:t xml:space="preserve">dspy.settings.configure(lm</w:t>
      </w:r>
      <w:r>
        <w:rPr>
          <w:rStyle w:val="OperatorTok"/>
        </w:rPr>
        <w:t xml:space="preserve">=</w:t>
      </w:r>
      <w:r>
        <w:rPr>
          <w:rStyle w:val="NormalTok"/>
        </w:rPr>
        <w:t xml:space="preserve">turbo)</w:t>
      </w:r>
      <w:r>
        <w:br/>
      </w:r>
      <w:r>
        <w:br/>
      </w:r>
      <w:r>
        <w:rPr>
          <w:rStyle w:val="CommentTok"/>
        </w:rPr>
        <w:t xml:space="preserve"># 2. 定义签名并创建模块</w:t>
      </w:r>
      <w:r>
        <w:br/>
      </w:r>
      <w:r>
        <w:rPr>
          <w:rStyle w:val="KeywordTok"/>
        </w:rPr>
        <w:t xml:space="preserve">class</w:t>
      </w:r>
      <w:r>
        <w:rPr>
          <w:rStyle w:val="NormalTok"/>
        </w:rPr>
        <w:t xml:space="preserve"> BasicQA(dspy.Signature):</w:t>
      </w:r>
      <w:r>
        <w:br/>
      </w:r>
      <w:r>
        <w:rPr>
          <w:rStyle w:val="NormalTok"/>
        </w:rPr>
        <w:t xml:space="preserve">    </w:t>
      </w:r>
      <w:r>
        <w:rPr>
          <w:rStyle w:val="CommentTok"/>
        </w:rPr>
        <w:t xml:space="preserve">"""Answer questions with short factoid answers."""</w:t>
      </w:r>
      <w:r>
        <w:br/>
      </w:r>
      <w:r>
        <w:rPr>
          <w:rStyle w:val="NormalTok"/>
        </w:rPr>
        <w:t xml:space="preserve">    question </w:t>
      </w:r>
      <w:r>
        <w:rPr>
          <w:rStyle w:val="OperatorTok"/>
        </w:rPr>
        <w:t xml:space="preserve">=</w:t>
      </w:r>
      <w:r>
        <w:rPr>
          <w:rStyle w:val="NormalTok"/>
        </w:rPr>
        <w:t xml:space="preserve"> dspy.InputField()</w:t>
      </w:r>
      <w:r>
        <w:br/>
      </w:r>
      <w:r>
        <w:rPr>
          <w:rStyle w:val="NormalTok"/>
        </w:rPr>
        <w:t xml:space="preserve">    answer </w:t>
      </w:r>
      <w:r>
        <w:rPr>
          <w:rStyle w:val="OperatorTok"/>
        </w:rPr>
        <w:t xml:space="preserve">=</w:t>
      </w:r>
      <w:r>
        <w:rPr>
          <w:rStyle w:val="NormalTok"/>
        </w:rPr>
        <w:t xml:space="preserve"> dspy.OutputField(desc</w:t>
      </w:r>
      <w:r>
        <w:rPr>
          <w:rStyle w:val="OperatorTok"/>
        </w:rPr>
        <w:t xml:space="preserve">=</w:t>
      </w:r>
      <w:r>
        <w:rPr>
          <w:rStyle w:val="StringTok"/>
        </w:rPr>
        <w:t xml:space="preserve">"often a single word or phrase"</w:t>
      </w:r>
      <w:r>
        <w:rPr>
          <w:rStyle w:val="NormalTok"/>
        </w:rPr>
        <w:t xml:space="preserve">)</w:t>
      </w:r>
      <w:r>
        <w:br/>
      </w:r>
      <w:r>
        <w:br/>
      </w:r>
      <w:r>
        <w:rPr>
          <w:rStyle w:val="NormalTok"/>
        </w:rPr>
        <w:t xml:space="preserve">qa_predictor </w:t>
      </w:r>
      <w:r>
        <w:rPr>
          <w:rStyle w:val="OperatorTok"/>
        </w:rPr>
        <w:t xml:space="preserve">=</w:t>
      </w:r>
      <w:r>
        <w:rPr>
          <w:rStyle w:val="NormalTok"/>
        </w:rPr>
        <w:t xml:space="preserve"> dspy.Predict(BasicQA)</w:t>
      </w:r>
      <w:r>
        <w:br/>
      </w:r>
      <w:r>
        <w:br/>
      </w:r>
      <w:r>
        <w:rPr>
          <w:rStyle w:val="CommentTok"/>
        </w:rPr>
        <w:t xml:space="preserve"># 3. 运行</w:t>
      </w:r>
      <w:r>
        <w:br/>
      </w:r>
      <w:r>
        <w:rPr>
          <w:rStyle w:val="NormalTok"/>
        </w:rPr>
        <w:t xml:space="preserve">question </w:t>
      </w:r>
      <w:r>
        <w:rPr>
          <w:rStyle w:val="OperatorTok"/>
        </w:rPr>
        <w:t xml:space="preserve">=</w:t>
      </w:r>
      <w:r>
        <w:rPr>
          <w:rStyle w:val="NormalTok"/>
        </w:rPr>
        <w:t xml:space="preserve"> </w:t>
      </w:r>
      <w:r>
        <w:rPr>
          <w:rStyle w:val="StringTok"/>
        </w:rPr>
        <w:t xml:space="preserve">"What is the capital of France?"</w:t>
      </w:r>
      <w:r>
        <w:br/>
      </w:r>
      <w:r>
        <w:rPr>
          <w:rStyle w:val="NormalTok"/>
        </w:rPr>
        <w:t xml:space="preserve">prediction </w:t>
      </w:r>
      <w:r>
        <w:rPr>
          <w:rStyle w:val="OperatorTok"/>
        </w:rPr>
        <w:t xml:space="preserve">=</w:t>
      </w:r>
      <w:r>
        <w:rPr>
          <w:rStyle w:val="NormalTok"/>
        </w:rPr>
        <w:t xml:space="preserve"> qa_predictor(question</w:t>
      </w:r>
      <w:r>
        <w:rPr>
          <w:rStyle w:val="OperatorTok"/>
        </w:rPr>
        <w:t xml:space="preserve">=</w:t>
      </w:r>
      <w:r>
        <w:rPr>
          <w:rStyle w:val="NormalTok"/>
        </w:rPr>
        <w:t xml:space="preserve">question)</w:t>
      </w:r>
      <w:r>
        <w:br/>
      </w:r>
      <w:r>
        <w:rPr>
          <w:rStyle w:val="BuiltInTok"/>
        </w:rPr>
        <w:t xml:space="preserve">print</w:t>
      </w:r>
      <w:r>
        <w:rPr>
          <w:rStyle w:val="NormalTok"/>
        </w:rPr>
        <w:t xml:space="preserve">(prediction.answer)</w:t>
      </w:r>
    </w:p>
    <w:p>
      <w:pPr>
        <w:pStyle w:val="FirstParagraph"/>
      </w:pPr>
      <w:r>
        <w:t xml:space="preserve">它在后台做了什么？当你给它一个“问题 -&gt; 答案”的签名，并放进</w:t>
      </w:r>
      <w:r>
        <w:t xml:space="preserve"> </w:t>
      </w:r>
      <w:r>
        <w:rPr>
          <w:rStyle w:val="VerbatimChar"/>
        </w:rPr>
        <w:t xml:space="preserve">Predict</w:t>
      </w:r>
      <w:r>
        <w:t xml:space="preserve"> </w:t>
      </w:r>
      <w:r>
        <w:t xml:space="preserve">模块时，它会把它变成一个系统提示，告诉你它期望的格式。你完全不用操心这个。</w:t>
      </w:r>
    </w:p>
    <w:p>
      <w:pPr>
        <w:pStyle w:val="BodyText"/>
      </w:pPr>
      <w:r>
        <w:t xml:space="preserve">酷的是，这是模块化的。我可以把</w:t>
      </w:r>
      <w:r>
        <w:t xml:space="preserve"> </w:t>
      </w:r>
      <w:r>
        <w:rPr>
          <w:rStyle w:val="VerbatimChar"/>
        </w:rPr>
        <w:t xml:space="preserve">Predict</w:t>
      </w:r>
      <w:r>
        <w:t xml:space="preserve"> </w:t>
      </w:r>
      <w:r>
        <w:t xml:space="preserve">换成</w:t>
      </w:r>
      <w:r>
        <w:t xml:space="preserve"> </w:t>
      </w:r>
      <w:r>
        <w:rPr>
          <w:rStyle w:val="VerbatimChar"/>
        </w:rPr>
        <w:t xml:space="preserve">ChainOfThought</w:t>
      </w:r>
      <w:r>
        <w:t xml:space="preserve">，只需要改几个字符，系统提示就变了，会包含“推理”部分，然后我就可以得到一个独立的“推理”字段，而我几乎什么都没做。</w:t>
      </w:r>
    </w:p>
    <w:bookmarkEnd w:id="114"/>
    <w:bookmarkStart w:id="115" w:name="为数据融合任务定义签名"/>
    <w:p>
      <w:pPr>
        <w:pStyle w:val="Heading2"/>
      </w:pPr>
      <w:r>
        <w:t xml:space="preserve">为数据融合任务定义签名</w:t>
      </w:r>
    </w:p>
    <w:p>
      <w:pPr>
        <w:pStyle w:val="FirstParagraph"/>
      </w:pPr>
      <w:r>
        <w:t xml:space="preserve">现在，让我们来定义一个签名类，这是我数据融合管道中调用大语言模型部分的开始。我用 Pydantic 风格的类型字段来定义。</w:t>
      </w:r>
    </w:p>
    <w:p>
      <w:pPr>
        <w:pStyle w:val="SourceCode"/>
      </w:pPr>
      <w:r>
        <w:rPr>
          <w:rStyle w:val="CommentTok"/>
        </w:rPr>
        <w:t xml:space="preserve"># 示例代码</w:t>
      </w:r>
      <w:r>
        <w:br/>
      </w:r>
      <w:r>
        <w:rPr>
          <w:rStyle w:val="KeywordTok"/>
        </w:rPr>
        <w:t xml:space="preserve">class</w:t>
      </w:r>
      <w:r>
        <w:rPr>
          <w:rStyle w:val="NormalTok"/>
        </w:rPr>
        <w:t xml:space="preserve"> Place(dspy.BaseModel):</w:t>
      </w:r>
      <w:r>
        <w:br/>
      </w:r>
      <w:r>
        <w:rPr>
          <w:rStyle w:val="NormalTok"/>
        </w:rPr>
        <w:t xml:space="preserve">    name: </w:t>
      </w:r>
      <w:r>
        <w:rPr>
          <w:rStyle w:val="BuiltInTok"/>
        </w:rPr>
        <w:t xml:space="preserve">str</w:t>
      </w:r>
      <w:r>
        <w:rPr>
          <w:rStyle w:val="NormalTok"/>
        </w:rPr>
        <w:t xml:space="preserve"> </w:t>
      </w:r>
      <w:r>
        <w:rPr>
          <w:rStyle w:val="OperatorTok"/>
        </w:rPr>
        <w:t xml:space="preserve">=</w:t>
      </w:r>
      <w:r>
        <w:rPr>
          <w:rStyle w:val="NormalTok"/>
        </w:rPr>
        <w:t xml:space="preserve"> dspy.InputField()</w:t>
      </w:r>
      <w:r>
        <w:br/>
      </w:r>
      <w:r>
        <w:rPr>
          <w:rStyle w:val="NormalTok"/>
        </w:rPr>
        <w:t xml:space="preserve">    address: </w:t>
      </w:r>
      <w:r>
        <w:rPr>
          <w:rStyle w:val="BuiltInTok"/>
        </w:rPr>
        <w:t xml:space="preserve">str</w:t>
      </w:r>
      <w:r>
        <w:rPr>
          <w:rStyle w:val="NormalTok"/>
        </w:rPr>
        <w:t xml:space="preserve"> </w:t>
      </w:r>
      <w:r>
        <w:rPr>
          <w:rStyle w:val="OperatorTok"/>
        </w:rPr>
        <w:t xml:space="preserve">=</w:t>
      </w:r>
      <w:r>
        <w:rPr>
          <w:rStyle w:val="NormalTok"/>
        </w:rPr>
        <w:t xml:space="preserve"> dspy.InputField()</w:t>
      </w:r>
      <w:r>
        <w:br/>
      </w:r>
      <w:r>
        <w:br/>
      </w:r>
      <w:r>
        <w:rPr>
          <w:rStyle w:val="KeywordTok"/>
        </w:rPr>
        <w:t xml:space="preserve">class</w:t>
      </w:r>
      <w:r>
        <w:rPr>
          <w:rStyle w:val="NormalTok"/>
        </w:rPr>
        <w:t xml:space="preserve"> PlaceMatcher(dspy.Signature):</w:t>
      </w:r>
      <w:r>
        <w:br/>
      </w:r>
      <w:r>
        <w:rPr>
          <w:rStyle w:val="NormalTok"/>
        </w:rPr>
        <w:t xml:space="preserve">    </w:t>
      </w:r>
      <w:r>
        <w:rPr>
          <w:rStyle w:val="CommentTok"/>
        </w:rPr>
        <w:t xml:space="preserve">"""Review two places and determine if they're the same place in the real world."""</w:t>
      </w:r>
      <w:r>
        <w:br/>
      </w:r>
      <w:r>
        <w:rPr>
          <w:rStyle w:val="NormalTok"/>
        </w:rPr>
        <w:t xml:space="preserve">    place1: Place </w:t>
      </w:r>
      <w:r>
        <w:rPr>
          <w:rStyle w:val="OperatorTok"/>
        </w:rPr>
        <w:t xml:space="preserve">=</w:t>
      </w:r>
      <w:r>
        <w:rPr>
          <w:rStyle w:val="NormalTok"/>
        </w:rPr>
        <w:t xml:space="preserve"> dspy.InputField()</w:t>
      </w:r>
      <w:r>
        <w:br/>
      </w:r>
      <w:r>
        <w:rPr>
          <w:rStyle w:val="NormalTok"/>
        </w:rPr>
        <w:t xml:space="preserve">    place2: Place </w:t>
      </w:r>
      <w:r>
        <w:rPr>
          <w:rStyle w:val="OperatorTok"/>
        </w:rPr>
        <w:t xml:space="preserve">=</w:t>
      </w:r>
      <w:r>
        <w:rPr>
          <w:rStyle w:val="NormalTok"/>
        </w:rPr>
        <w:t xml:space="preserve"> dspy.InputField()</w:t>
      </w:r>
      <w:r>
        <w:br/>
      </w:r>
      <w:r>
        <w:rPr>
          <w:rStyle w:val="NormalTok"/>
        </w:rPr>
        <w:t xml:space="preserve">    </w:t>
      </w:r>
      <w:r>
        <w:br/>
      </w:r>
      <w:r>
        <w:rPr>
          <w:rStyle w:val="NormalTok"/>
        </w:rPr>
        <w:t xml:space="preserve">    match: </w:t>
      </w:r>
      <w:r>
        <w:rPr>
          <w:rStyle w:val="BuiltInTok"/>
        </w:rPr>
        <w:t xml:space="preserve">bool</w:t>
      </w:r>
      <w:r>
        <w:rPr>
          <w:rStyle w:val="NormalTok"/>
        </w:rPr>
        <w:t xml:space="preserve"> </w:t>
      </w:r>
      <w:r>
        <w:rPr>
          <w:rStyle w:val="OperatorTok"/>
        </w:rPr>
        <w:t xml:space="preserve">=</w:t>
      </w:r>
      <w:r>
        <w:rPr>
          <w:rStyle w:val="NormalTok"/>
        </w:rPr>
        <w:t xml:space="preserve"> dspy.OutputField(desc</w:t>
      </w:r>
      <w:r>
        <w:rPr>
          <w:rStyle w:val="OperatorTok"/>
        </w:rPr>
        <w:t xml:space="preserve">=</w:t>
      </w:r>
      <w:r>
        <w:rPr>
          <w:rStyle w:val="StringTok"/>
        </w:rPr>
        <w:t xml:space="preserve">"Do the two places refer to the same place?"</w:t>
      </w:r>
      <w:r>
        <w:rPr>
          <w:rStyle w:val="NormalTok"/>
        </w:rPr>
        <w:t xml:space="preserve">)</w:t>
      </w:r>
      <w:r>
        <w:br/>
      </w:r>
      <w:r>
        <w:rPr>
          <w:rStyle w:val="NormalTok"/>
        </w:rPr>
        <w:t xml:space="preserve">    match_confidence: </w:t>
      </w:r>
      <w:r>
        <w:rPr>
          <w:rStyle w:val="BuiltInTok"/>
        </w:rPr>
        <w:t xml:space="preserve">str</w:t>
      </w:r>
      <w:r>
        <w:rPr>
          <w:rStyle w:val="NormalTok"/>
        </w:rPr>
        <w:t xml:space="preserve"> </w:t>
      </w:r>
      <w:r>
        <w:rPr>
          <w:rStyle w:val="OperatorTok"/>
        </w:rPr>
        <w:t xml:space="preserve">=</w:t>
      </w:r>
      <w:r>
        <w:rPr>
          <w:rStyle w:val="NormalTok"/>
        </w:rPr>
        <w:t xml:space="preserve"> dspy.OutputField(desc</w:t>
      </w:r>
      <w:r>
        <w:rPr>
          <w:rStyle w:val="OperatorTok"/>
        </w:rPr>
        <w:t xml:space="preserve">=</w:t>
      </w:r>
      <w:r>
        <w:rPr>
          <w:rStyle w:val="StringTok"/>
        </w:rPr>
        <w:t xml:space="preserve">"low, medium, or high"</w:t>
      </w:r>
      <w:r>
        <w:rPr>
          <w:rStyle w:val="NormalTok"/>
        </w:rPr>
        <w:t xml:space="preserve">)</w:t>
      </w:r>
    </w:p>
    <w:p>
      <w:pPr>
        <w:pStyle w:val="FirstParagraph"/>
      </w:pPr>
      <w:r>
        <w:t xml:space="preserve">文档字符串（docstring）会被用在你的提示里，这是一个简单有效的小技巧。我给字段添加了描述，比如</w:t>
      </w:r>
      <w:r>
        <w:t xml:space="preserve"> </w:t>
      </w:r>
      <w:r>
        <w:rPr>
          <w:rStyle w:val="VerbatimChar"/>
        </w:rPr>
        <w:t xml:space="preserve">match</w:t>
      </w:r>
      <w:r>
        <w:t xml:space="preserve"> </w:t>
      </w:r>
      <w:r>
        <w:t xml:space="preserve">字段的描述是“这两个地方是否指向同一个地方？”。这也会被带到我的提示中。我还要求它给我一个匹配的置信度：低、中、高。</w:t>
      </w:r>
    </w:p>
    <w:p>
      <w:pPr>
        <w:pStyle w:val="BodyText"/>
      </w:pPr>
      <w:r>
        <w:t xml:space="preserve">当我用两个地点调用这个匹配器时，我得到的是一个 Prediction 对象，里面有布尔值的</w:t>
      </w:r>
      <w:r>
        <w:t xml:space="preserve"> </w:t>
      </w:r>
      <w:r>
        <w:rPr>
          <w:rStyle w:val="VerbatimChar"/>
        </w:rPr>
        <w:t xml:space="preserve">match</w:t>
      </w:r>
      <w:r>
        <w:t xml:space="preserve"> </w:t>
      </w:r>
      <w:r>
        <w:t xml:space="preserve">和一个高置信度的</w:t>
      </w:r>
      <w:r>
        <w:t xml:space="preserve"> </w:t>
      </w:r>
      <w:r>
        <w:rPr>
          <w:rStyle w:val="VerbatimChar"/>
        </w:rPr>
        <w:t xml:space="preserve">match_confidence</w:t>
      </w:r>
      <w:r>
        <w:t xml:space="preserve">。最酷的是，我不需要解析任何 JSON，也不需要对着大语言模型大喊大叫让它正确格式化。它就这么自然地出来了。我没有用任何正则表达式，我不想自找麻烦。</w:t>
      </w:r>
    </w:p>
    <w:p>
      <w:pPr>
        <w:pStyle w:val="BodyText"/>
      </w:pPr>
      <w:r>
        <w:t xml:space="preserve">就这样，我用大约 12 行代码处理了任务、思维链指令和所有的格式化问题。</w:t>
      </w:r>
    </w:p>
    <w:bookmarkEnd w:id="115"/>
    <w:bookmarkStart w:id="116" w:name="dspy-的优化能力"/>
    <w:p>
      <w:pPr>
        <w:pStyle w:val="Heading2"/>
      </w:pPr>
      <w:r>
        <w:t xml:space="preserve">DSPy 的优化能力</w:t>
      </w:r>
    </w:p>
    <w:p>
      <w:pPr>
        <w:pStyle w:val="FirstParagraph"/>
      </w:pPr>
      <w:r>
        <w:t xml:space="preserve">剩下的就是那些详细的上下文和指令了，这些东西能帮你得到你想要的结果。在 DSPy 中，这一切都来自你的评估数据（eval data），来自优化我们提示的能力。</w:t>
      </w:r>
    </w:p>
    <w:p>
      <w:pPr>
        <w:pStyle w:val="BodyText"/>
      </w:pPr>
      <w:r>
        <w:t xml:space="preserve">要在 DSPy 中优化一个提示，你只需要三样东西：</w:t>
      </w:r>
    </w:p>
    <w:p>
      <w:pPr>
        <w:numPr>
          <w:ilvl w:val="0"/>
          <w:numId w:val="1044"/>
        </w:numPr>
        <w:pStyle w:val="Compact"/>
      </w:pPr>
      <w:r>
        <w:rPr>
          <w:bCs/>
          <w:b/>
        </w:rPr>
        <w:t xml:space="preserve">验证函数 (Validation Function)</w:t>
      </w:r>
      <w:r>
        <w:t xml:space="preserve">：或者叫奖励函数、度量标准。我的度量标准很简单，就是把预测结果和人工标注的示例进行比较，看它们是否匹配。</w:t>
      </w:r>
    </w:p>
    <w:p>
      <w:pPr>
        <w:numPr>
          <w:ilvl w:val="0"/>
          <w:numId w:val="1044"/>
        </w:numPr>
        <w:pStyle w:val="Compact"/>
      </w:pPr>
      <w:r>
        <w:rPr>
          <w:bCs/>
          <w:b/>
        </w:rPr>
        <w:t xml:space="preserve">优化器 (Optimizer)</w:t>
      </w:r>
      <w:r>
        <w:t xml:space="preserve">：我们这里用的是</w:t>
      </w:r>
      <w:r>
        <w:t xml:space="preserve"> </w:t>
      </w:r>
      <w:r>
        <w:rPr>
          <w:rStyle w:val="VerbatimChar"/>
        </w:rPr>
        <w:t xml:space="preserve">MIPROv2</w:t>
      </w:r>
      <w:r>
        <w:t xml:space="preserve">。</w:t>
      </w:r>
    </w:p>
    <w:p>
      <w:pPr>
        <w:numPr>
          <w:ilvl w:val="0"/>
          <w:numId w:val="1044"/>
        </w:numPr>
        <w:pStyle w:val="Compact"/>
      </w:pPr>
      <w:r>
        <w:rPr>
          <w:bCs/>
          <w:b/>
        </w:rPr>
        <w:t xml:space="preserve">评估数据 (Eval Data)</w:t>
      </w:r>
      <w:r>
        <w:t xml:space="preserve">：这是最重要的。</w:t>
      </w:r>
    </w:p>
    <w:p>
      <w:pPr>
        <w:pStyle w:val="FirstParagraph"/>
      </w:pPr>
      <w:r>
        <w:t xml:space="preserve">然后我们优化我们的匹配器，并保存优化后的提示。</w:t>
      </w:r>
    </w:p>
    <w:p>
      <w:pPr>
        <w:pStyle w:val="BodyText"/>
      </w:pPr>
      <w:r>
        <w:t xml:space="preserve">我这里用了一个较小的模型（比如 Qwen 0.6B）来运行推理，但用一个更大的模型（比如 GPT-4）来充当“提示编写者”。在 MIPRO 中，我们用大语言模型来尝试编写更好的提示。它会生成多个候选提示，然后通过贝叶斯测试，比较这些提示在评估数据上的表现，找出表现最好的，并把它们最好的部分融合在一起，最后得出一个优化后的提示。</w:t>
      </w:r>
    </w:p>
    <w:p>
      <w:pPr>
        <w:pStyle w:val="BodyText"/>
      </w:pPr>
      <w:r>
        <w:t xml:space="preserve">这个过程是自动的。它还会决定是否需要在提示中加入示例，需要多少个，是合成的还是真实的。你只要点击运行，然后看着你的分数上升。</w:t>
      </w:r>
    </w:p>
    <w:p>
      <w:pPr>
        <w:pStyle w:val="BodyText"/>
      </w:pPr>
      <w:r>
        <w:t xml:space="preserve">这是原始的提示，大概是“判断两个兴趣点是否指向同一个地方”。经过一轮优化后，我得到了这样一个提示：“给定两个代表地点或商家的记录，每个记录至少包含一个名称和地址，分析信息并判断它们是否指向同一个现实世界实体。考虑大小写、音译、缩写或格式上的微小差异作为潜在匹配。只有当名称和地址都高度相似时才输出 true……”</w:t>
      </w:r>
    </w:p>
    <w:p>
      <w:pPr>
        <w:pStyle w:val="BodyText"/>
      </w:pPr>
      <w:r>
        <w:t xml:space="preserve">这是一个很棒的提示，而且不是我写的。不仅如此，我还知道它的表现有多好。我的准确率从 60% 提高到了 82%，而我没有写一个字的提示。</w:t>
      </w:r>
    </w:p>
    <w:bookmarkEnd w:id="116"/>
    <w:bookmarkStart w:id="117" w:name="模型的便携性"/>
    <w:p>
      <w:pPr>
        <w:pStyle w:val="Heading2"/>
      </w:pPr>
      <w:r>
        <w:t xml:space="preserve">模型的便携性</w:t>
      </w:r>
    </w:p>
    <w:p>
      <w:pPr>
        <w:pStyle w:val="FirstParagraph"/>
      </w:pPr>
      <w:r>
        <w:t xml:space="preserve">现在，如果这还不够酷的话，来看看这个。在 Overture，我们力求云平台无关。这有点尴尬，因为我们的成员里就有两个云平台（微软和亚马逊）和三个模型构建者（微软、亚马逊和 Llama）。</w:t>
      </w:r>
    </w:p>
    <w:p>
      <w:pPr>
        <w:pStyle w:val="BodyText"/>
      </w:pPr>
      <w:r>
        <w:t xml:space="preserve">但酷的是，我只需要在代码里改一行，重新运行优化，就可以更换模型。</w:t>
      </w:r>
    </w:p>
    <w:p>
      <w:pPr>
        <w:numPr>
          <w:ilvl w:val="0"/>
          <w:numId w:val="1045"/>
        </w:numPr>
        <w:pStyle w:val="Compact"/>
      </w:pPr>
      <w:r>
        <w:t xml:space="preserve">用</w:t>
      </w:r>
      <w:r>
        <w:t xml:space="preserve"> </w:t>
      </w:r>
      <w:r>
        <w:rPr>
          <w:bCs/>
          <w:b/>
        </w:rPr>
        <w:t xml:space="preserve">Qwen</w:t>
      </w:r>
      <w:r>
        <w:t xml:space="preserve"> </w:t>
      </w:r>
      <w:r>
        <w:t xml:space="preserve">模型，我的准确率从 60% 提升到</w:t>
      </w:r>
      <w:r>
        <w:t xml:space="preserve"> </w:t>
      </w:r>
      <w:r>
        <w:rPr>
          <w:bCs/>
          <w:b/>
        </w:rPr>
        <w:t xml:space="preserve">82%</w:t>
      </w:r>
      <w:r>
        <w:t xml:space="preserve">。</w:t>
      </w:r>
    </w:p>
    <w:p>
      <w:pPr>
        <w:numPr>
          <w:ilvl w:val="0"/>
          <w:numId w:val="1045"/>
        </w:numPr>
        <w:pStyle w:val="Compact"/>
      </w:pPr>
      <w:r>
        <w:t xml:space="preserve">如果 Meta 来说“你得用</w:t>
      </w:r>
      <w:r>
        <w:t xml:space="preserve"> </w:t>
      </w:r>
      <w:r>
        <w:rPr>
          <w:bCs/>
          <w:b/>
        </w:rPr>
        <w:t xml:space="preserve">Llama</w:t>
      </w:r>
      <w:r>
        <w:t xml:space="preserve">”，我们运行优化，准确率从 84% 提升到</w:t>
      </w:r>
      <w:r>
        <w:t xml:space="preserve"> </w:t>
      </w:r>
      <w:r>
        <w:rPr>
          <w:bCs/>
          <w:b/>
        </w:rPr>
        <w:t xml:space="preserve">91%</w:t>
      </w:r>
      <w:r>
        <w:t xml:space="preserve">。</w:t>
      </w:r>
    </w:p>
    <w:p>
      <w:pPr>
        <w:numPr>
          <w:ilvl w:val="0"/>
          <w:numId w:val="1045"/>
        </w:numPr>
        <w:pStyle w:val="Compact"/>
      </w:pPr>
      <w:r>
        <w:t xml:space="preserve">如果微软说“我们想试试</w:t>
      </w:r>
      <w:r>
        <w:t xml:space="preserve"> </w:t>
      </w:r>
      <w:r>
        <w:rPr>
          <w:bCs/>
          <w:b/>
        </w:rPr>
        <w:t xml:space="preserve">Phi-3</w:t>
      </w:r>
      <w:r>
        <w:t xml:space="preserve">”，我们再做一次，准确率从 86% 提升到</w:t>
      </w:r>
      <w:r>
        <w:t xml:space="preserve"> </w:t>
      </w:r>
      <w:r>
        <w:rPr>
          <w:bCs/>
          <w:b/>
        </w:rPr>
        <w:t xml:space="preserve">95%</w:t>
      </w:r>
      <w:r>
        <w:t xml:space="preserve">。</w:t>
      </w:r>
    </w:p>
    <w:p>
      <w:pPr>
        <w:pStyle w:val="FirstParagraph"/>
      </w:pPr>
      <w:r>
        <w:t xml:space="preserve">明天总会有更好的模型。而这里的重点是，每一个模型的最佳提示都是不同的。不要花无数个小时去构建一个在新模型出来后就要被扔掉的提示。</w:t>
      </w:r>
    </w:p>
    <w:bookmarkEnd w:id="117"/>
    <w:bookmarkStart w:id="118" w:name="总结与下一步"/>
    <w:p>
      <w:pPr>
        <w:pStyle w:val="Heading2"/>
      </w:pPr>
      <w:r>
        <w:t xml:space="preserve">总结与下一步</w:t>
      </w:r>
    </w:p>
    <w:p>
      <w:pPr>
        <w:pStyle w:val="FirstParagraph"/>
      </w:pPr>
      <w:r>
        <w:t xml:space="preserve">如果你想把这个管道做得更深入，你可以尝试新的优化器，比如 DSPy 3.0 即将发布的</w:t>
      </w:r>
      <w:r>
        <w:t xml:space="preserve"> </w:t>
      </w:r>
      <w:r>
        <w:rPr>
          <w:rStyle w:val="VerbatimChar"/>
        </w:rPr>
        <w:t xml:space="preserve">Simba</w:t>
      </w:r>
      <w:r>
        <w:t xml:space="preserve">。你可以利用微调（fine-tuning）。你可以构建多阶段模型，比如我有一个模型专门用来把地址拆分成组件，然后和我的数据融合器一起进行端到端的优化。你还可以整合工具。</w:t>
      </w:r>
    </w:p>
    <w:p>
      <w:pPr>
        <w:pStyle w:val="BodyText"/>
      </w:pPr>
      <w:r>
        <w:t xml:space="preserve">记住，</w:t>
      </w:r>
      <w:r>
        <w:rPr>
          <w:bCs/>
          <w:b/>
        </w:rPr>
        <w:t xml:space="preserve">DSPy 将你的任务与大语言模型解耦</w:t>
      </w:r>
      <w:r>
        <w:t xml:space="preserve">。</w:t>
      </w:r>
    </w:p>
    <w:p>
      <w:pPr>
        <w:numPr>
          <w:ilvl w:val="0"/>
          <w:numId w:val="1046"/>
        </w:numPr>
        <w:pStyle w:val="Compact"/>
      </w:pPr>
      <w:r>
        <w:rPr>
          <w:bCs/>
          <w:b/>
        </w:rPr>
        <w:t xml:space="preserve">写任务，而不是写提示。</w:t>
      </w:r>
    </w:p>
    <w:p>
      <w:pPr>
        <w:numPr>
          <w:ilvl w:val="0"/>
          <w:numId w:val="1046"/>
        </w:numPr>
        <w:pStyle w:val="Compact"/>
      </w:pPr>
      <w:r>
        <w:rPr>
          <w:bCs/>
          <w:b/>
        </w:rPr>
        <w:t xml:space="preserve">使用 DSPy 优化你的函数。</w:t>
      </w:r>
      <w:r>
        <w:t xml:space="preserve"> </w:t>
      </w:r>
      <w:r>
        <w:t xml:space="preserve">更好的优化器总会出现，它让你专注于两件事：你想做的任务和你的评估数据。每个人都应该有评估数据，这是我们最有价值的东西。提示一文不值，评估数据才是黄金。</w:t>
      </w:r>
    </w:p>
    <w:p>
      <w:pPr>
        <w:numPr>
          <w:ilvl w:val="0"/>
          <w:numId w:val="1046"/>
        </w:numPr>
        <w:pStyle w:val="Compact"/>
      </w:pPr>
      <w:r>
        <w:rPr>
          <w:bCs/>
          <w:b/>
        </w:rPr>
        <w:t xml:space="preserve">拥抱模型的可移植性。</w:t>
      </w:r>
      <w:r>
        <w:t xml:space="preserve"> </w:t>
      </w:r>
      <w:r>
        <w:t xml:space="preserve">你可以测试所有模型，并且测试得非常好。</w:t>
      </w:r>
    </w:p>
    <w:p>
      <w:pPr>
        <w:pStyle w:val="FirstParagraph"/>
      </w:pPr>
      <w:r>
        <w:t xml:space="preserve">所以，你今天就应该试试 DSPy。我给你们留两个作业。</w:t>
      </w:r>
    </w:p>
    <w:p>
      <w:pPr>
        <w:pStyle w:val="BodyText"/>
      </w:pPr>
      <w:r>
        <w:t xml:space="preserve">第一个作业是，今天就开始用 DSPy。用它定义你的任务，别担心详尽的提示，也别担心格式化。随着你构建更成熟的管道，你可以与 DSPy 一同成长，引入你的评估数据并进行优化，就像我们做的，准确率从 60% 提高到 82%。</w:t>
      </w:r>
    </w:p>
    <w:p>
      <w:pPr>
        <w:pStyle w:val="BodyText"/>
      </w:pPr>
      <w:r>
        <w:t xml:space="preserve">第二个作业是，去写一个 DSPy 的签名。就去试一试，非常简单，非常酷。另外，我希望你们去看看 Overture 的数据。如果你在你的技术栈里用到了任何地理空间数据，这是一个最好的入门数据集。它在 Databricks Marketplace 里就有。</w:t>
      </w:r>
    </w:p>
    <w:p>
      <w:pPr>
        <w:pStyle w:val="BodyText"/>
      </w:pPr>
      <w:r>
        <w:t xml:space="preserve">最后，可以看看我的博客文章。我喜欢用每个人都能理解的方式来解释技术，这样我们才能进行富有成效的对话，而不被炒作或恐惧所蒙蔽。</w:t>
      </w:r>
    </w:p>
    <w:p>
      <w:pPr>
        <w:pStyle w:val="BodyText"/>
      </w:pPr>
      <w:r>
        <w:t xml:space="preserve">非常感谢大家。</w:t>
      </w:r>
    </w:p>
    <w:p>
      <w:r>
        <w:pict>
          <v:rect style="width:0;height:1.5pt" o:hralign="center" o:hrstd="t" o:hr="t"/>
        </w:pict>
      </w:r>
    </w:p>
    <w:bookmarkEnd w:id="118"/>
    <w:bookmarkEnd w:id="119"/>
    <w:bookmarkStart w:id="133" w:name="readitlater-18-23-04"/>
    <w:p>
      <w:pPr>
        <w:pStyle w:val="Heading1"/>
      </w:pPr>
      <w:r>
        <w:t xml:space="preserve">ReadItLater 18-23-04</w:t>
      </w:r>
    </w:p>
    <w:p>
      <w:pPr>
        <w:pStyle w:val="FirstParagraph"/>
      </w:pPr>
      <w:r>
        <w:t xml:space="preserve">好的，这是根据您的要求生成的简体中文语音文字稿。</w:t>
      </w:r>
    </w:p>
    <w:bookmarkStart w:id="120" w:name="生产环境中的rag智能体我们学到的10个教训"/>
    <w:p>
      <w:pPr>
        <w:pStyle w:val="Heading3"/>
      </w:pPr>
      <w:r>
        <w:rPr>
          <w:bCs/>
          <w:b/>
        </w:rPr>
        <w:t xml:space="preserve">生产环境中的RAG智能体：我们学到的10个教训</w:t>
      </w:r>
    </w:p>
    <w:p>
      <w:pPr>
        <w:pStyle w:val="FirstParagraph"/>
      </w:pPr>
      <w:r>
        <w:t xml:space="preserve">大家好，我叫 Douwe Kiela，是 Contextual AI 公司的首席执行官。今天我想和大家聊聊生产环境中的 RAG，特别是 RAG 智能体，并分享一些我学到的经验教训。我的背景是 AI 研究，之后成为了一家专注企业服务的 AI 公司的 CEO，希望我的这些经验对各位能有所帮助。</w:t>
      </w:r>
    </w:p>
    <w:bookmarkEnd w:id="120"/>
    <w:bookmarkStart w:id="121" w:name="企业-ai-中的情境悖论"/>
    <w:p>
      <w:pPr>
        <w:pStyle w:val="Heading3"/>
      </w:pPr>
      <w:r>
        <w:rPr>
          <w:bCs/>
          <w:b/>
        </w:rPr>
        <w:t xml:space="preserve">企业 AI 中的“情境悖论”</w:t>
      </w:r>
    </w:p>
    <w:p>
      <w:pPr>
        <w:pStyle w:val="FirstParagraph"/>
      </w:pPr>
      <w:r>
        <w:t xml:space="preserve">如果你在这个领域工作，你可能会注意到我们面前有一个巨大的机遇。每个人都想抓住它，各种惊人的数字层出不穷——根据麦肯锡的估算，AI 将为全球经济带来 4.4 万亿美元的附加值。</w:t>
      </w:r>
    </w:p>
    <w:p>
      <w:pPr>
        <w:pStyle w:val="BodyText"/>
      </w:pPr>
      <w:r>
        <w:t xml:space="preserve">我们拥有如此巨大的机遇，但与此同时，如果你真正审视企业内部的现状，你会看到大量的挫败感。如果你是一位 AI 副总裁，你现在可能正承受着巨大的压力：“投资回报率（ROI）在哪里？我们为 AI 投入了这么多钱，到底带来了什么？” 福布斯有一项有趣的研究显示，只有四分之一的企业真正从 AI 中获得了价值。</w:t>
      </w:r>
    </w:p>
    <w:p>
      <w:pPr>
        <w:pStyle w:val="BodyText"/>
      </w:pPr>
      <w:r>
        <w:t xml:space="preserve">这到底是为什么？感觉像一个悖论。为了解释它，我们可以看看一个你可能熟悉的悖论：机器人学中的</w:t>
      </w:r>
      <w:r>
        <w:rPr>
          <w:bCs/>
          <w:b/>
        </w:rPr>
        <w:t xml:space="preserve">莫拉维克悖论（Moravec's Paradox）</w:t>
      </w:r>
      <w:r>
        <w:t xml:space="preserve">。在机器人领域，科学家们曾惊奇地发现，让机器人在国际象棋中击败人类，要比制造一个能打扫房间的机器人或自动驾驶汽车容易得多。这个悖论的核心是：</w:t>
      </w:r>
      <w:r>
        <w:rPr>
          <w:bCs/>
          <w:b/>
        </w:rPr>
        <w:t xml:space="preserve">对计算机而言，看似困难的事情其实非常容易，而看似简单的事情反而极其困难。</w:t>
      </w:r>
    </w:p>
    <w:p>
      <w:pPr>
        <w:pStyle w:val="BodyText"/>
      </w:pPr>
      <w:r>
        <w:t xml:space="preserve">现在，在企业 AI 领域也发生了非常相似的事情，这都围绕着“情境”（Context）展开。一方面，我们拥有这些强大的语言模型。它们生成代码、解决数学问题的能力远超大多数人类。但另一方面，它们仍然非常挣扎于一件事，而这件事我们人类却能毫不费力地做到——那就是</w:t>
      </w:r>
      <w:r>
        <w:rPr>
          <w:bCs/>
          <w:b/>
        </w:rPr>
        <w:t xml:space="preserve">将事物置于正确的“情境”之中</w:t>
      </w:r>
      <w:r>
        <w:t xml:space="preserve">。作为人类，我们基于专业知识和多年积累的直觉，能轻易地将信息或问题置于正确的背景下进行理解。</w:t>
      </w:r>
    </w:p>
    <w:p>
      <w:pPr>
        <w:pStyle w:val="BodyText"/>
      </w:pPr>
      <w:r>
        <w:t xml:space="preserve">我认为，</w:t>
      </w:r>
      <w:r>
        <w:rPr>
          <w:bCs/>
          <w:b/>
        </w:rPr>
        <w:t xml:space="preserve">这个“情境悖论”正是利用 AI 解锁投资回报率的关键。</w:t>
      </w:r>
    </w:p>
    <w:p>
      <w:pPr>
        <w:pStyle w:val="BodyText"/>
      </w:pPr>
      <w:r>
        <w:t xml:space="preserve">我们现在大多还停留在左下角，专注于便利性，使用通用的AI助手。但企业真正想达到的，是具有</w:t>
      </w:r>
      <w:r>
        <w:rPr>
          <w:bCs/>
          <w:b/>
        </w:rPr>
        <w:t xml:space="preserve">差异化的价值</w:t>
      </w:r>
      <w:r>
        <w:t xml:space="preserve">和</w:t>
      </w:r>
      <w:r>
        <w:rPr>
          <w:bCs/>
          <w:b/>
        </w:rPr>
        <w:t xml:space="preserve">业务转型</w:t>
      </w:r>
      <w:r>
        <w:t xml:space="preserve">。问题在于，你越想往上走，就越需要处理好企业内部特有的“情境”。</w:t>
      </w:r>
    </w:p>
    <w:p>
      <w:pPr>
        <w:pStyle w:val="BodyText"/>
      </w:pPr>
      <w:r>
        <w:t xml:space="preserve">正是这个观察，促使我创办了 Contextual AI。在这一过程中，我们学到了一些经验，我希望与大家分享。</w:t>
      </w:r>
    </w:p>
    <w:p>
      <w:r>
        <w:pict>
          <v:rect style="width:0;height:1.5pt" o:hralign="center" o:hrstd="t" o:hr="t"/>
        </w:pict>
      </w:r>
    </w:p>
    <w:bookmarkEnd w:id="121"/>
    <w:bookmarkStart w:id="122" w:name="第一课思考系统而非模型"/>
    <w:p>
      <w:pPr>
        <w:pStyle w:val="Heading3"/>
      </w:pPr>
      <w:r>
        <w:rPr>
          <w:bCs/>
          <w:b/>
        </w:rPr>
        <w:t xml:space="preserve">第一课：思考系统，而非模型</w:t>
      </w:r>
    </w:p>
    <w:p>
      <w:pPr>
        <w:pStyle w:val="FirstParagraph"/>
      </w:pPr>
      <w:r>
        <w:t xml:space="preserve">语言模型非常出色，但它们通常只占一个更大系统的 20%。如果你在企业中部署 AI，通常它会是一个 RAG 系统。RAG 是让生成式 AI 在你自己的数据上工作的标准方法。</w:t>
      </w:r>
    </w:p>
    <w:p>
      <w:pPr>
        <w:pStyle w:val="BodyText"/>
      </w:pPr>
      <w:r>
        <w:t xml:space="preserve">现在经常发生的是，一个新的语言模型问世，所有人都惊叹不已，只关注模型本身。但很少有人思考围绕模型的整个系统。然而，</w:t>
      </w:r>
      <w:r>
        <w:rPr>
          <w:bCs/>
          <w:b/>
        </w:rPr>
        <w:t xml:space="preserve">一个相对平庸的模型，配上一套卓越的 RAG 流程，其效果会远胜于一个卓越的模型配上一套糟糕的 RAG 流程。</w:t>
      </w:r>
    </w:p>
    <w:p>
      <w:pPr>
        <w:pStyle w:val="BodyText"/>
      </w:pPr>
      <w:r>
        <w:t xml:space="preserve">所以，核心教训是：</w:t>
      </w:r>
      <w:r>
        <w:rPr>
          <w:bCs/>
          <w:b/>
        </w:rPr>
        <w:t xml:space="preserve">你应该思考的是系统，而不是模型。</w:t>
      </w:r>
      <w:r>
        <w:t xml:space="preserve"> </w:t>
      </w:r>
      <w:r>
        <w:t xml:space="preserve">模型只是系统的一小部分，解决问题的是整个系统。</w:t>
      </w:r>
    </w:p>
    <w:bookmarkEnd w:id="122"/>
    <w:bookmarkStart w:id="123" w:name="第二课专业化胜过通用人工智能agi"/>
    <w:p>
      <w:pPr>
        <w:pStyle w:val="Heading3"/>
      </w:pPr>
      <w:r>
        <w:rPr>
          <w:bCs/>
          <w:b/>
        </w:rPr>
        <w:t xml:space="preserve">第二课：专业化胜过通用人工智能（AGI）</w:t>
      </w:r>
    </w:p>
    <w:p>
      <w:pPr>
        <w:pStyle w:val="FirstParagraph"/>
      </w:pPr>
      <w:r>
        <w:t xml:space="preserve">在企业中，</w:t>
      </w:r>
      <w:r>
        <w:rPr>
          <w:bCs/>
          <w:b/>
        </w:rPr>
        <w:t xml:space="preserve">专业知识是你的燃料</w:t>
      </w:r>
      <w:r>
        <w:t xml:space="preserve">。你希望能够释放公司内部所有的知识沉淀。通用的 AI 助手很难做到这一点，它们无法匹配你公司内部专家的专业水平。</w:t>
      </w:r>
    </w:p>
    <w:p>
      <w:pPr>
        <w:pStyle w:val="BodyText"/>
      </w:pPr>
      <w:r>
        <w:t xml:space="preserve">理想的做法是</w:t>
      </w:r>
      <w:r>
        <w:rPr>
          <w:bCs/>
          <w:b/>
        </w:rPr>
        <w:t xml:space="preserve">进行专业化</w:t>
      </w:r>
      <w:r>
        <w:t xml:space="preserve">，从而更好地捕捉这些专业知识。我们公司称之为“专业化胜过 AGI”。AGI 很棒，应用场景也很多，但如果你想解决一个非常困难、领域性极强的具体问题，为它进行专业化定制，你会走得更远。</w:t>
      </w:r>
    </w:p>
    <w:bookmarkEnd w:id="123"/>
    <w:bookmarkStart w:id="124" w:name="第三课在企业规模下数据是你的护城河"/>
    <w:p>
      <w:pPr>
        <w:pStyle w:val="Heading3"/>
      </w:pPr>
      <w:r>
        <w:rPr>
          <w:bCs/>
          <w:b/>
        </w:rPr>
        <w:t xml:space="preserve">第三课：在企业规模下，数据是你的护城河</w:t>
      </w:r>
    </w:p>
    <w:p>
      <w:pPr>
        <w:pStyle w:val="FirstParagraph"/>
      </w:pPr>
      <w:r>
        <w:t xml:space="preserve">如果你思考一家公司的本质，长期来看，真正构成一家公司的是它的</w:t>
      </w:r>
      <w:r>
        <w:rPr>
          <w:bCs/>
          <w:b/>
        </w:rPr>
        <w:t xml:space="preserve">数据</w:t>
      </w:r>
      <w:r>
        <w:t xml:space="preserve">，因为连员工也是流动的。一家公司拥有的数据，从长远来看，就是这家公司本身。</w:t>
      </w:r>
    </w:p>
    <w:p>
      <w:pPr>
        <w:pStyle w:val="BodyText"/>
      </w:pPr>
      <w:r>
        <w:t xml:space="preserve">所以，作为企业，你需要思考如何释放所有这些潜力。我们看到一个很大的问题是，企业认为需要先清洗和整理数据。但你真正需要做的，是</w:t>
      </w:r>
      <w:r>
        <w:rPr>
          <w:bCs/>
          <w:b/>
        </w:rPr>
        <w:t xml:space="preserve">确保 AI 能够处理你那些大规模、充满噪音的真实数据</w:t>
      </w:r>
      <w:r>
        <w:t xml:space="preserve">。这极其困难，但一旦成功，你就能获得差异化的价值。这就是你的护城河，因为数据造就了你的公司。</w:t>
      </w:r>
    </w:p>
    <w:bookmarkEnd w:id="124"/>
    <w:bookmarkStart w:id="125" w:name="第四课试点容易生产难"/>
    <w:p>
      <w:pPr>
        <w:pStyle w:val="Heading3"/>
      </w:pPr>
      <w:r>
        <w:rPr>
          <w:bCs/>
          <w:b/>
        </w:rPr>
        <w:t xml:space="preserve">第四课：试点容易，生产难</w:t>
      </w:r>
    </w:p>
    <w:p>
      <w:pPr>
        <w:pStyle w:val="FirstParagraph"/>
      </w:pPr>
      <w:r>
        <w:t xml:space="preserve">这是我们学到的一个残酷事实。如今，做一个试点项目非常容易。你用一个框架，放入一些文档，一个可行的方案就出来了。你把它交给 10 个用户，他们都说太棒了。然后你向 CEO 展示，他说：“好，我们三个月内就把客服团队裁掉一半，用 AI 代替。”</w:t>
      </w:r>
    </w:p>
    <w:p>
      <w:pPr>
        <w:pStyle w:val="BodyText"/>
      </w:pPr>
      <w:r>
        <w:t xml:space="preserve">现在，你就得负责将这个东西投入生产，而这实际上要困难得多。要让它在成千上万、甚至数百万份文档上工作，要扩展到成千上万的用户，还要处理各种用例和企业级的安全合规要求，这非常非常困难。</w:t>
      </w:r>
    </w:p>
    <w:p>
      <w:pPr>
        <w:pStyle w:val="BodyText"/>
      </w:pPr>
      <w:r>
        <w:t xml:space="preserve">正确的做法是：</w:t>
      </w:r>
      <w:r>
        <w:rPr>
          <w:bCs/>
          <w:b/>
        </w:rPr>
        <w:t xml:space="preserve">从第一天起就为生产环境而设计，而不是为试点而设计。</w:t>
      </w:r>
    </w:p>
    <w:bookmarkEnd w:id="125"/>
    <w:bookmarkStart w:id="126" w:name="第五课速度比完美更重要"/>
    <w:p>
      <w:pPr>
        <w:pStyle w:val="Heading3"/>
      </w:pPr>
      <w:r>
        <w:rPr>
          <w:bCs/>
          <w:b/>
        </w:rPr>
        <w:t xml:space="preserve">第五课：速度比完美更重要</w:t>
      </w:r>
    </w:p>
    <w:p>
      <w:pPr>
        <w:pStyle w:val="FirstParagraph"/>
      </w:pPr>
      <w:r>
        <w:t xml:space="preserve">在 RAG 智能体的生产部署中，一切都关乎</w:t>
      </w:r>
      <w:r>
        <w:rPr>
          <w:bCs/>
          <w:b/>
        </w:rPr>
        <w:t xml:space="preserve">速度</w:t>
      </w:r>
      <w:r>
        <w:t xml:space="preserve">。你需要尽早地把它交给真实的用户，而不是那些友好的测试者。它不必完美，只需“勉强可用”即可。如果你这样做，你就可以通过迭代不断优化，最终达到足够好的水平。</w:t>
      </w:r>
    </w:p>
    <w:p>
      <w:pPr>
        <w:pStyle w:val="BodyText"/>
      </w:pPr>
      <w:r>
        <w:t xml:space="preserve">如果你等得太久，试图设计一个完美的东西，你会发现从试点到生产的鸿沟将难以逾越。</w:t>
      </w:r>
      <w:r>
        <w:rPr>
          <w:bCs/>
          <w:b/>
        </w:rPr>
        <w:t xml:space="preserve">迭代是许多成功企业 AI 部署的关键。</w:t>
      </w:r>
    </w:p>
    <w:bookmarkEnd w:id="126"/>
    <w:bookmarkStart w:id="127" w:name="第六课让工程师专注于创造商业价值"/>
    <w:p>
      <w:pPr>
        <w:pStyle w:val="Heading3"/>
      </w:pPr>
      <w:r>
        <w:rPr>
          <w:bCs/>
          <w:b/>
        </w:rPr>
        <w:t xml:space="preserve">第六课：让工程师专注于创造商业价值</w:t>
      </w:r>
    </w:p>
    <w:p>
      <w:pPr>
        <w:pStyle w:val="FirstParagraph"/>
      </w:pPr>
      <w:r>
        <w:t xml:space="preserve">如果你希望你的工程师行动迅速，就不要让他们做那些无聊的事情。这听起来显而易见，但事实是，工程师们正在做大量非常无聊的工作。</w:t>
      </w:r>
    </w:p>
    <w:p>
      <w:pPr>
        <w:pStyle w:val="BodyText"/>
      </w:pPr>
      <w:r>
        <w:t xml:space="preserve">例如，他们需要担心“我的 RAG 系统的最佳分块策略是什么？”或者思考正确的提示词（Prompt）是什么。理想情况下，他们不应该过多地思考这些可以被平台抽象掉的基础问题。</w:t>
      </w:r>
      <w:r>
        <w:rPr>
          <w:bCs/>
          <w:b/>
        </w:rPr>
        <w:t xml:space="preserve">你真正希望工程师思考的是：我如何创造商业价值？我如何确保我们比竞争对手更优秀？</w:t>
      </w:r>
    </w:p>
    <w:bookmarkEnd w:id="127"/>
    <w:bookmarkStart w:id="128" w:name="第七课让-ai-易于使用"/>
    <w:p>
      <w:pPr>
        <w:pStyle w:val="Heading3"/>
      </w:pPr>
      <w:r>
        <w:rPr>
          <w:bCs/>
          <w:b/>
        </w:rPr>
        <w:t xml:space="preserve">第七课：让 AI 易于使用</w:t>
      </w:r>
    </w:p>
    <w:p>
      <w:pPr>
        <w:pStyle w:val="FirstParagraph"/>
      </w:pPr>
      <w:r>
        <w:t xml:space="preserve">我们经常看到这样的情况：公司在生产环境中运行了生成式 AI，然后我问他们：“有多少人真正在用它？” 令人惊讶的是，答案常常是“零”。</w:t>
      </w:r>
    </w:p>
    <w:p>
      <w:pPr>
        <w:pStyle w:val="BodyText"/>
      </w:pPr>
      <w:r>
        <w:t xml:space="preserve">要么是系统为了通过各种风险评估，功能被严重削弱，几乎没什么用；要么是人们根本不知道如何使用这项技术。所以，</w:t>
      </w:r>
      <w:r>
        <w:rPr>
          <w:bCs/>
          <w:b/>
        </w:rPr>
        <w:t xml:space="preserve">你越能让解决方案易于使用，效果就越好。</w:t>
      </w:r>
      <w:r>
        <w:t xml:space="preserve"> </w:t>
      </w:r>
      <w:r>
        <w:t xml:space="preserve">这不仅意味着让 AI 在你的企业数据上工作，还意味着</w:t>
      </w:r>
      <w:r>
        <w:rPr>
          <w:bCs/>
          <w:b/>
        </w:rPr>
        <w:t xml:space="preserve">如何将其集成到员工现有的工作流程中</w:t>
      </w:r>
      <w:r>
        <w:t xml:space="preserve">。你越能将它紧密地集成到已有的工作流中，你在真实生产环境中的使用率就会越高。</w:t>
      </w:r>
    </w:p>
    <w:bookmarkEnd w:id="128"/>
    <w:bookmarkStart w:id="129" w:name="第八课快速达到哇哦时刻"/>
    <w:p>
      <w:pPr>
        <w:pStyle w:val="Heading3"/>
      </w:pPr>
      <w:r>
        <w:rPr>
          <w:bCs/>
          <w:b/>
        </w:rPr>
        <w:t xml:space="preserve">第八课：快速达到“哇哦”时刻</w:t>
      </w:r>
    </w:p>
    <w:p>
      <w:pPr>
        <w:pStyle w:val="FirstParagraph"/>
      </w:pPr>
      <w:r>
        <w:t xml:space="preserve">这关乎用户粘性。你越能迅速地让用户感到惊艳，或者让他们眼前一亮，效果就越好。作为 AI 公司的 CEO，对我来说，最特别的时刻就是当人们突然说：“哇！我从不知道它还能做到这个！”</w:t>
      </w:r>
    </w:p>
    <w:p>
      <w:pPr>
        <w:pStyle w:val="BodyText"/>
      </w:pPr>
      <w:r>
        <w:t xml:space="preserve">你可以围绕这个观察来设计你的用户体验。比如，我们在高通有一个很好的例子，一位客户工程师通过我们的系统找到了一份七年前的旧文档，它解决了困扰他多年的问题。在那之后，他的世界完全不同了。这些微小的胜利对于推广 AI 在生产环境中的应用至关重要。</w:t>
      </w:r>
    </w:p>
    <w:bookmarkEnd w:id="129"/>
    <w:bookmarkStart w:id="130" w:name="第九课重点不在于准确性而在于如何处理不准确性"/>
    <w:p>
      <w:pPr>
        <w:pStyle w:val="Heading3"/>
      </w:pPr>
      <w:r>
        <w:rPr>
          <w:bCs/>
          <w:b/>
        </w:rPr>
        <w:t xml:space="preserve">第九课：重点不在于准确性，而在于如何处理不准确性</w:t>
      </w:r>
    </w:p>
    <w:p>
      <w:pPr>
        <w:pStyle w:val="FirstParagraph"/>
      </w:pPr>
      <w:r>
        <w:t xml:space="preserve">准确性几乎已经成了基本门槛。作为 AI 从业者，我们都知道实现 100% 的准确性非常困难，甚至不可能。企业现在更关心的是：</w:t>
      </w:r>
      <w:r>
        <w:rPr>
          <w:bCs/>
          <w:b/>
        </w:rPr>
        <w:t xml:space="preserve">那剩下的 5% 或 10% 的不准确怎么办？当系统出错时，我该如何应对？</w:t>
      </w:r>
    </w:p>
    <w:p>
      <w:pPr>
        <w:pStyle w:val="BodyText"/>
      </w:pPr>
      <w:r>
        <w:t xml:space="preserve">除了最低的准确率要求，</w:t>
      </w:r>
      <w:r>
        <w:rPr>
          <w:bCs/>
          <w:b/>
        </w:rPr>
        <w:t xml:space="preserve">重点其实在于如何处理“不准确性”</w:t>
      </w:r>
      <w:r>
        <w:t xml:space="preserve">。解决之道在于</w:t>
      </w:r>
      <w:r>
        <w:rPr>
          <w:bCs/>
          <w:b/>
        </w:rPr>
        <w:t xml:space="preserve">可观测性（Observability）</w:t>
      </w:r>
      <w:r>
        <w:t xml:space="preserve">。你需要非常谨慎地评估这些系统，确保有适当的</w:t>
      </w:r>
      <w:r>
        <w:rPr>
          <w:bCs/>
          <w:b/>
        </w:rPr>
        <w:t xml:space="preserve">审计追踪（Audit Trails）</w:t>
      </w:r>
      <w:r>
        <w:t xml:space="preserve">，尤其是在受监管的行业。确保你能追溯到“我生成这个答案是因为在某份文档的某个地方找到了依据”，这样的基本功能对于处理不准确性至关重要。</w:t>
      </w:r>
    </w:p>
    <w:bookmarkEnd w:id="130"/>
    <w:bookmarkStart w:id="131" w:name="第十课要有远大的抱负"/>
    <w:p>
      <w:pPr>
        <w:pStyle w:val="Heading3"/>
      </w:pPr>
      <w:r>
        <w:rPr>
          <w:bCs/>
          <w:b/>
        </w:rPr>
        <w:t xml:space="preserve">第十课：要有远大的抱负</w:t>
      </w:r>
    </w:p>
    <w:p>
      <w:pPr>
        <w:pStyle w:val="FirstParagraph"/>
      </w:pPr>
      <w:r>
        <w:t xml:space="preserve">最后一点，听起来可能有点老套，但千真万确：</w:t>
      </w:r>
      <w:r>
        <w:rPr>
          <w:bCs/>
          <w:b/>
        </w:rPr>
        <w:t xml:space="preserve">要有远大的抱负</w:t>
      </w:r>
      <w:r>
        <w:t xml:space="preserve">。</w:t>
      </w:r>
    </w:p>
    <w:p>
      <w:pPr>
        <w:pStyle w:val="BodyText"/>
      </w:pPr>
      <w:r>
        <w:t xml:space="preserve">我们看到很多项目失败，不是因为目标定得太高，而是因为目标定得太低。有些公司说自己在生产环境中运行了生成式 AI，但它做什么呢？它回答一些关于“我的 401k 养老金提供商是谁？”或“我还有几天年假？”之类的基本问题。AI 的投资回报率（ROI）并不在这里。</w:t>
      </w:r>
    </w:p>
    <w:p>
      <w:pPr>
        <w:pStyle w:val="BodyText"/>
      </w:pPr>
      <w:r>
        <w:t xml:space="preserve">你应该瞄准那些真正宏伟的目标，一旦解决了它们，你就能获得真正的投资回报率，而不是只有一个没人用的小噱头。我们正处在一个特殊的时代，就像当年的登月计划一样。AI 将在未来几年内改变我们的整个社会。而你，正有机会亲身推动这场变革。所以，</w:t>
      </w:r>
      <w:r>
        <w:rPr>
          <w:bCs/>
          <w:b/>
        </w:rPr>
        <w:t xml:space="preserve">当你在做这件事时，要有远大的抱负，不要只盯着那些唾手可得的低垂果实，要志存高远。</w:t>
      </w:r>
    </w:p>
    <w:p>
      <w:r>
        <w:pict>
          <v:rect style="width:0;height:1.5pt" o:hralign="center" o:hrstd="t" o:hr="t"/>
        </w:pict>
      </w:r>
    </w:p>
    <w:bookmarkEnd w:id="131"/>
    <w:bookmarkStart w:id="132" w:name="总结-3"/>
    <w:p>
      <w:pPr>
        <w:pStyle w:val="Heading3"/>
      </w:pPr>
      <w:r>
        <w:rPr>
          <w:bCs/>
          <w:b/>
        </w:rPr>
        <w:t xml:space="preserve">总结</w:t>
      </w:r>
    </w:p>
    <w:p>
      <w:pPr>
        <w:pStyle w:val="FirstParagraph"/>
      </w:pPr>
      <w:r>
        <w:t xml:space="preserve">“情境悖论”不会消失，但希望通过我分享的这些经验，你能将企业 AI 中普遍存在的挑战转化为你自己的机遇。总结来说就是：</w:t>
      </w:r>
    </w:p>
    <w:p>
      <w:pPr>
        <w:numPr>
          <w:ilvl w:val="0"/>
          <w:numId w:val="1047"/>
        </w:numPr>
        <w:pStyle w:val="Compact"/>
      </w:pPr>
      <w:r>
        <w:rPr>
          <w:bCs/>
          <w:b/>
        </w:rPr>
        <w:t xml:space="preserve">构建更好的系统，思考系统而非模型。</w:t>
      </w:r>
    </w:p>
    <w:p>
      <w:pPr>
        <w:numPr>
          <w:ilvl w:val="0"/>
          <w:numId w:val="1047"/>
        </w:numPr>
        <w:pStyle w:val="Compact"/>
      </w:pPr>
      <w:r>
        <w:rPr>
          <w:bCs/>
          <w:b/>
        </w:rPr>
        <w:t xml:space="preserve">专注于你的专业知识并为之进行专业化。</w:t>
      </w:r>
    </w:p>
    <w:p>
      <w:pPr>
        <w:numPr>
          <w:ilvl w:val="0"/>
          <w:numId w:val="1047"/>
        </w:numPr>
        <w:pStyle w:val="Compact"/>
      </w:pPr>
      <w:r>
        <w:rPr>
          <w:bCs/>
          <w:b/>
        </w:rPr>
        <w:t xml:space="preserve">要有远大的抱负。</w:t>
      </w:r>
    </w:p>
    <w:p>
      <w:pPr>
        <w:pStyle w:val="FirstParagraph"/>
      </w:pPr>
      <w:r>
        <w:t xml:space="preserve">这样你就能取得巨大的成功。谢谢大家。</w:t>
      </w:r>
    </w:p>
    <w:p>
      <w:r>
        <w:pict>
          <v:rect style="width:0;height:1.5pt" o:hralign="center" o:hrstd="t" o:hr="t"/>
        </w:pict>
      </w:r>
    </w:p>
    <w:bookmarkEnd w:id="132"/>
    <w:bookmarkEnd w:id="133"/>
    <w:bookmarkStart w:id="159" w:name="readitlater-18-23-14"/>
    <w:p>
      <w:pPr>
        <w:pStyle w:val="Heading1"/>
      </w:pPr>
      <w:r>
        <w:t xml:space="preserve">ReadItLater 18-23-14</w:t>
      </w:r>
    </w:p>
    <w:p>
      <w:pPr>
        <w:pStyle w:val="FirstParagraph"/>
      </w:pPr>
      <w:r>
        <w:t xml:space="preserve">好的，这是张朝阳与胡润对话的简体中文文字稿。</w:t>
      </w:r>
    </w:p>
    <w:bookmarkStart w:id="134" w:name="十万元重新创业"/>
    <w:p>
      <w:pPr>
        <w:pStyle w:val="Heading3"/>
      </w:pPr>
      <w:r>
        <w:t xml:space="preserve">十万元重新创业</w:t>
      </w:r>
    </w:p>
    <w:p>
      <w:pPr>
        <w:pStyle w:val="FirstParagraph"/>
      </w:pPr>
      <w:r>
        <w:rPr>
          <w:bCs/>
          <w:b/>
        </w:rPr>
        <w:t xml:space="preserve">胡润：</w:t>
      </w:r>
      <w:r>
        <w:t xml:space="preserve"> </w:t>
      </w:r>
      <w:r>
        <w:t xml:space="preserve">如果我给你十万元人民币，让你重新开始创业，把你的身体从今天变成20岁或者30岁的张朝阳，你会怎么做？你觉得你能做什么？</w:t>
      </w:r>
    </w:p>
    <w:p>
      <w:pPr>
        <w:pStyle w:val="BodyText"/>
      </w:pPr>
      <w:r>
        <w:rPr>
          <w:bCs/>
          <w:b/>
        </w:rPr>
        <w:t xml:space="preserve">张朝阳：</w:t>
      </w:r>
      <w:r>
        <w:t xml:space="preserve"> </w:t>
      </w:r>
      <w:r>
        <w:t xml:space="preserve">我觉得用10万人民币，开一家人工智能公司成本很高，对吧？所以十万元是不够的。</w:t>
      </w:r>
    </w:p>
    <w:bookmarkEnd w:id="134"/>
    <w:bookmarkStart w:id="135" w:name="ai很热十万难做"/>
    <w:p>
      <w:pPr>
        <w:pStyle w:val="Heading3"/>
      </w:pPr>
      <w:r>
        <w:t xml:space="preserve">AI很热，十万难做</w:t>
      </w:r>
    </w:p>
    <w:p>
      <w:pPr>
        <w:pStyle w:val="FirstParagraph"/>
      </w:pPr>
      <w:r>
        <w:rPr>
          <w:bCs/>
          <w:b/>
        </w:rPr>
        <w:t xml:space="preserve">张朝阳：</w:t>
      </w:r>
      <w:r>
        <w:t xml:space="preserve"> </w:t>
      </w:r>
      <w:r>
        <w:t xml:space="preserve">所以可能需要做些别的事情。</w:t>
      </w:r>
    </w:p>
    <w:bookmarkEnd w:id="135"/>
    <w:bookmarkStart w:id="136" w:name="需要能落地的项目"/>
    <w:p>
      <w:pPr>
        <w:pStyle w:val="Heading3"/>
      </w:pPr>
      <w:r>
        <w:t xml:space="preserve">需要能落地的项目</w:t>
      </w:r>
    </w:p>
    <w:p>
      <w:pPr>
        <w:pStyle w:val="FirstParagraph"/>
      </w:pPr>
      <w:r>
        <w:rPr>
          <w:bCs/>
          <w:b/>
        </w:rPr>
        <w:t xml:space="preserve">张朝-阳：</w:t>
      </w:r>
      <w:r>
        <w:t xml:space="preserve"> </w:t>
      </w:r>
      <w:r>
        <w:t xml:space="preserve">尤其是现在，互联网真的是一个自媒体时代。</w:t>
      </w:r>
    </w:p>
    <w:bookmarkEnd w:id="136"/>
    <w:bookmarkStart w:id="137" w:name="自媒体时代"/>
    <w:p>
      <w:pPr>
        <w:pStyle w:val="Heading3"/>
      </w:pPr>
      <w:r>
        <w:t xml:space="preserve">自媒体时代</w:t>
      </w:r>
    </w:p>
    <w:p>
      <w:pPr>
        <w:pStyle w:val="FirstParagraph"/>
      </w:pPr>
      <w:r>
        <w:rPr>
          <w:bCs/>
          <w:b/>
        </w:rPr>
        <w:t xml:space="preserve">张朝阳：</w:t>
      </w:r>
      <w:r>
        <w:t xml:space="preserve"> </w:t>
      </w:r>
      <w:r>
        <w:t xml:space="preserve">所以我想我会从做一个在线上有影响力的人开始。</w:t>
      </w:r>
    </w:p>
    <w:bookmarkEnd w:id="137"/>
    <w:bookmarkStart w:id="138" w:name="做线上达人"/>
    <w:p>
      <w:pPr>
        <w:pStyle w:val="Heading3"/>
      </w:pPr>
      <w:r>
        <w:t xml:space="preserve">做线上达人</w:t>
      </w:r>
    </w:p>
    <w:p>
      <w:pPr>
        <w:pStyle w:val="FirstParagraph"/>
      </w:pPr>
      <w:r>
        <w:rPr>
          <w:bCs/>
          <w:b/>
        </w:rPr>
        <w:t xml:space="preserve">胡润：</w:t>
      </w:r>
      <w:r>
        <w:t xml:space="preserve"> </w:t>
      </w:r>
      <w:r>
        <w:t xml:space="preserve">一个网红吗？</w:t>
      </w:r>
    </w:p>
    <w:p>
      <w:pPr>
        <w:pStyle w:val="BodyText"/>
      </w:pPr>
      <w:r>
        <w:rPr>
          <w:bCs/>
          <w:b/>
        </w:rPr>
        <w:t xml:space="preserve">张朝阳：</w:t>
      </w:r>
      <w:r>
        <w:t xml:space="preserve"> </w:t>
      </w:r>
      <w:r>
        <w:t xml:space="preserve">对，从这里开始。不一定是个网红，而是制作一些人们可能感兴趣的优质内容。</w:t>
      </w:r>
    </w:p>
    <w:bookmarkEnd w:id="138"/>
    <w:bookmarkStart w:id="139" w:name="优质内容创作者"/>
    <w:p>
      <w:pPr>
        <w:pStyle w:val="Heading3"/>
      </w:pPr>
      <w:r>
        <w:t xml:space="preserve">优质内容创作者</w:t>
      </w:r>
    </w:p>
    <w:p>
      <w:pPr>
        <w:pStyle w:val="FirstParagraph"/>
      </w:pPr>
      <w:r>
        <w:rPr>
          <w:bCs/>
          <w:b/>
        </w:rPr>
        <w:t xml:space="preserve">张朝阳：</w:t>
      </w:r>
      <w:r>
        <w:t xml:space="preserve"> </w:t>
      </w:r>
      <w:r>
        <w:t xml:space="preserve">以此不断增长你的内容追随者，然后通过一些平台的变现机制，这样做一段时间，你就可以把十万变成更多。</w:t>
      </w:r>
    </w:p>
    <w:bookmarkEnd w:id="139"/>
    <w:bookmarkStart w:id="140" w:name="通过内容变现放大创业本金"/>
    <w:p>
      <w:pPr>
        <w:pStyle w:val="Heading3"/>
      </w:pPr>
      <w:r>
        <w:t xml:space="preserve">通过内容变现，放大创业本金</w:t>
      </w:r>
    </w:p>
    <w:p>
      <w:pPr>
        <w:pStyle w:val="FirstParagraph"/>
      </w:pPr>
      <w:r>
        <w:rPr>
          <w:bCs/>
          <w:b/>
        </w:rPr>
        <w:t xml:space="preserve">张朝阳：</w:t>
      </w:r>
      <w:r>
        <w:t xml:space="preserve"> </w:t>
      </w:r>
      <w:r>
        <w:t xml:space="preserve">这样你只需要一个、两个或两三个人，一个小团队，这样就让你没有太多的成本，这很划算，对吧？</w:t>
      </w:r>
    </w:p>
    <w:bookmarkEnd w:id="140"/>
    <w:bookmarkStart w:id="141" w:name="低成本运营"/>
    <w:p>
      <w:pPr>
        <w:pStyle w:val="Heading3"/>
      </w:pPr>
      <w:r>
        <w:t xml:space="preserve">低成本运营</w:t>
      </w:r>
    </w:p>
    <w:p>
      <w:pPr>
        <w:pStyle w:val="FirstParagraph"/>
      </w:pPr>
      <w:r>
        <w:rPr>
          <w:bCs/>
          <w:b/>
        </w:rPr>
        <w:t xml:space="preserve">胡润：</w:t>
      </w:r>
      <w:r>
        <w:t xml:space="preserve"> </w:t>
      </w:r>
      <w:r>
        <w:t xml:space="preserve">是的，这样你不需要开公司，也不需要租办公室。</w:t>
      </w:r>
    </w:p>
    <w:p>
      <w:pPr>
        <w:pStyle w:val="BodyText"/>
      </w:pPr>
      <w:r>
        <w:rPr>
          <w:bCs/>
          <w:b/>
        </w:rPr>
        <w:t xml:space="preserve">张朝阳：</w:t>
      </w:r>
      <w:r>
        <w:t xml:space="preserve"> </w:t>
      </w:r>
      <w:r>
        <w:t xml:space="preserve">不然十万块钱你什么都做不好。所以你可以做自媒体制作人，成为网红达人，这就是我会做的。</w:t>
      </w:r>
    </w:p>
    <w:p>
      <w:pPr>
        <w:pStyle w:val="BodyText"/>
      </w:pPr>
      <w:r>
        <w:rPr>
          <w:bCs/>
          <w:b/>
        </w:rPr>
        <w:t xml:space="preserve">胡润：</w:t>
      </w:r>
      <w:r>
        <w:t xml:space="preserve"> </w:t>
      </w:r>
      <w:r>
        <w:t xml:space="preserve">然后你该怎么做？要如何去实现？</w:t>
      </w:r>
    </w:p>
    <w:p>
      <w:pPr>
        <w:pStyle w:val="BodyText"/>
      </w:pPr>
      <w:r>
        <w:rPr>
          <w:bCs/>
          <w:b/>
        </w:rPr>
        <w:t xml:space="preserve">张朝阳：</w:t>
      </w:r>
      <w:r>
        <w:t xml:space="preserve"> </w:t>
      </w:r>
      <w:r>
        <w:t xml:space="preserve">想在平台上成为一个有影响力的达人，竞争是很激烈的。当然，你需要很聪明。</w:t>
      </w:r>
    </w:p>
    <w:bookmarkEnd w:id="141"/>
    <w:bookmarkStart w:id="142" w:name="确定核心竞争力"/>
    <w:p>
      <w:pPr>
        <w:pStyle w:val="Heading3"/>
      </w:pPr>
      <w:r>
        <w:t xml:space="preserve">确定核心竞争力</w:t>
      </w:r>
    </w:p>
    <w:p>
      <w:pPr>
        <w:pStyle w:val="FirstParagraph"/>
      </w:pPr>
      <w:r>
        <w:rPr>
          <w:bCs/>
          <w:b/>
        </w:rPr>
        <w:t xml:space="preserve">张朝阳：</w:t>
      </w:r>
      <w:r>
        <w:t xml:space="preserve"> </w:t>
      </w:r>
      <w:r>
        <w:t xml:space="preserve">你需要思考你的核心竞争力是什么，你有什么，你真正热爱什么。只有当你真正热爱某样东西时，你才会真的理解它，然后你就可以谈论它，然后你就成了这方面专家。</w:t>
      </w:r>
    </w:p>
    <w:bookmarkEnd w:id="142"/>
    <w:bookmarkStart w:id="143" w:name="展现专业能力"/>
    <w:p>
      <w:pPr>
        <w:pStyle w:val="Heading3"/>
      </w:pPr>
      <w:r>
        <w:t xml:space="preserve">展现专业能力</w:t>
      </w:r>
    </w:p>
    <w:p>
      <w:pPr>
        <w:pStyle w:val="FirstParagraph"/>
      </w:pPr>
      <w:r>
        <w:rPr>
          <w:bCs/>
          <w:b/>
        </w:rPr>
        <w:t xml:space="preserve">张朝阳：</w:t>
      </w:r>
      <w:r>
        <w:t xml:space="preserve"> </w:t>
      </w:r>
      <w:r>
        <w:t xml:space="preserve">然后你会产生影响力，就会吸引粉丝。当你吸引了很多粉丝之后，那你就有营销能力了，然后你就可以卖东西了。</w:t>
      </w:r>
    </w:p>
    <w:bookmarkEnd w:id="143"/>
    <w:bookmarkStart w:id="144" w:name="吸引粉丝用流量变现"/>
    <w:p>
      <w:pPr>
        <w:pStyle w:val="Heading3"/>
      </w:pPr>
      <w:r>
        <w:t xml:space="preserve">吸引粉丝，用流量变现</w:t>
      </w:r>
    </w:p>
    <w:p>
      <w:pPr>
        <w:pStyle w:val="FirstParagraph"/>
      </w:pPr>
      <w:r>
        <w:rPr>
          <w:bCs/>
          <w:b/>
        </w:rPr>
        <w:t xml:space="preserve">张朝阳：</w:t>
      </w:r>
      <w:r>
        <w:t xml:space="preserve"> </w:t>
      </w:r>
      <w:r>
        <w:t xml:space="preserve">这就是你需要的方式。我的意思是：“天生我材必有用”，每一个人都有他的才能。</w:t>
      </w:r>
    </w:p>
    <w:bookmarkEnd w:id="144"/>
    <w:bookmarkStart w:id="145" w:name="天生我材必有用"/>
    <w:p>
      <w:pPr>
        <w:pStyle w:val="Heading3"/>
      </w:pPr>
      <w:r>
        <w:t xml:space="preserve">天生我材必有用</w:t>
      </w:r>
    </w:p>
    <w:p>
      <w:pPr>
        <w:pStyle w:val="FirstParagraph"/>
      </w:pPr>
      <w:r>
        <w:rPr>
          <w:bCs/>
          <w:b/>
        </w:rPr>
        <w:t xml:space="preserve">张朝阳：</w:t>
      </w:r>
      <w:r>
        <w:t xml:space="preserve"> </w:t>
      </w:r>
      <w:r>
        <w:t xml:space="preserve">每个人都有自己的独特性，他对某样事情感兴趣。当他/她成为了在网络上有影响力的人，并开始与所有观众互动时，随着时间的推移，他就会成为这方面的专家。</w:t>
      </w:r>
    </w:p>
    <w:bookmarkEnd w:id="145"/>
    <w:bookmarkStart w:id="146" w:name="精于一个领域"/>
    <w:p>
      <w:pPr>
        <w:pStyle w:val="Heading3"/>
      </w:pPr>
      <w:r>
        <w:t xml:space="preserve">精于一个领域</w:t>
      </w:r>
    </w:p>
    <w:p>
      <w:pPr>
        <w:pStyle w:val="FirstParagraph"/>
      </w:pPr>
      <w:r>
        <w:rPr>
          <w:bCs/>
          <w:b/>
        </w:rPr>
        <w:t xml:space="preserve">胡润：</w:t>
      </w:r>
      <w:r>
        <w:t xml:space="preserve"> </w:t>
      </w:r>
      <w:r>
        <w:t xml:space="preserve">现在的创业速度也相当快。我记得你大概30出头开始创业，你受过很多教育，你花了10年的时间在教育上。你建议年轻企业家也这样做吗？</w:t>
      </w:r>
    </w:p>
    <w:bookmarkEnd w:id="146"/>
    <w:bookmarkStart w:id="147" w:name="接受更多教育对创业有利吗"/>
    <w:p>
      <w:pPr>
        <w:pStyle w:val="Heading3"/>
      </w:pPr>
      <w:r>
        <w:t xml:space="preserve">接受更多教育，对创业有利吗？</w:t>
      </w:r>
    </w:p>
    <w:p>
      <w:pPr>
        <w:pStyle w:val="FirstParagraph"/>
      </w:pPr>
      <w:r>
        <w:rPr>
          <w:bCs/>
          <w:b/>
        </w:rPr>
        <w:t xml:space="preserve">张朝阳：</w:t>
      </w:r>
      <w:r>
        <w:t xml:space="preserve"> </w:t>
      </w:r>
      <w:r>
        <w:t xml:space="preserve">没错，我三十一岁的时候开始工作，但在此之前我一直在接受教育。我的教育，大部分是物理学课程，我是说物理学博士课程，所以这跟互联网无关，跟我的工作没有什么直接关系，不是全部。</w:t>
      </w:r>
    </w:p>
    <w:p>
      <w:pPr>
        <w:pStyle w:val="BodyText"/>
      </w:pPr>
      <w:r>
        <w:t xml:space="preserve">所以我建议，或者如果你想问我的建议，我觉得……如果你大学毕业，我并不觉得你应该去读研究生。在中国，我认为你可能应该找一家公司来获得一些真实的经验。</w:t>
      </w:r>
    </w:p>
    <w:bookmarkEnd w:id="147"/>
    <w:bookmarkStart w:id="148" w:name="对于创业来说经验更有用"/>
    <w:p>
      <w:pPr>
        <w:pStyle w:val="Heading3"/>
      </w:pPr>
      <w:r>
        <w:t xml:space="preserve">对于创业来说，经验更有用</w:t>
      </w:r>
    </w:p>
    <w:p>
      <w:pPr>
        <w:pStyle w:val="FirstParagraph"/>
      </w:pPr>
      <w:r>
        <w:rPr>
          <w:bCs/>
          <w:b/>
        </w:rPr>
        <w:t xml:space="preserve">张朝阳：</w:t>
      </w:r>
      <w:r>
        <w:t xml:space="preserve"> </w:t>
      </w:r>
      <w:r>
        <w:t xml:space="preserve">我不建议你马上开公司，因为二十多岁的时候没什么经验，什么都不知道甚至有些欠缺，你需要成长，需要长大。所以我认为你……我也不建议你去读研究生，要么就找一家公司，并在工作后积累一些工作经验，然后你可以考虑开展一些业务。</w:t>
      </w:r>
    </w:p>
    <w:p>
      <w:pPr>
        <w:pStyle w:val="BodyText"/>
      </w:pPr>
      <w:r>
        <w:rPr>
          <w:bCs/>
          <w:b/>
        </w:rPr>
        <w:t xml:space="preserve">胡润：</w:t>
      </w:r>
      <w:r>
        <w:t xml:space="preserve"> </w:t>
      </w:r>
      <w:r>
        <w:t xml:space="preserve">你看好哪些行业？</w:t>
      </w:r>
    </w:p>
    <w:p>
      <w:pPr>
        <w:pStyle w:val="BodyText"/>
      </w:pPr>
      <w:r>
        <w:rPr>
          <w:bCs/>
          <w:b/>
        </w:rPr>
        <w:t xml:space="preserve">张朝阳：</w:t>
      </w:r>
      <w:r>
        <w:t xml:space="preserve"> </w:t>
      </w:r>
      <w:r>
        <w:t xml:space="preserve">前提条件是什么？还是用十万元？</w:t>
      </w:r>
    </w:p>
    <w:p>
      <w:pPr>
        <w:pStyle w:val="BodyText"/>
      </w:pPr>
      <w:r>
        <w:rPr>
          <w:bCs/>
          <w:b/>
        </w:rPr>
        <w:t xml:space="preserve">胡润：</w:t>
      </w:r>
      <w:r>
        <w:t xml:space="preserve"> </w:t>
      </w:r>
      <w:r>
        <w:t xml:space="preserve">是的，在你今天只有10万元的情况下，你在发挥你的影响力，但是你要选择一个行业。</w:t>
      </w:r>
    </w:p>
    <w:p>
      <w:pPr>
        <w:pStyle w:val="BodyText"/>
      </w:pPr>
      <w:r>
        <w:rPr>
          <w:bCs/>
          <w:b/>
        </w:rPr>
        <w:t xml:space="preserve">张朝阳：</w:t>
      </w:r>
      <w:r>
        <w:t xml:space="preserve"> </w:t>
      </w:r>
      <w:r>
        <w:t xml:space="preserve">就像我说的，你应该进入哪种行业……绝对是互联网。</w:t>
      </w:r>
    </w:p>
    <w:bookmarkEnd w:id="148"/>
    <w:bookmarkStart w:id="149" w:name="仍然看好互联网行业"/>
    <w:p>
      <w:pPr>
        <w:pStyle w:val="Heading3"/>
      </w:pPr>
      <w:r>
        <w:t xml:space="preserve">仍然看好互联网行业</w:t>
      </w:r>
    </w:p>
    <w:p>
      <w:pPr>
        <w:pStyle w:val="FirstParagraph"/>
      </w:pPr>
      <w:r>
        <w:rPr>
          <w:bCs/>
          <w:b/>
        </w:rPr>
        <w:t xml:space="preserve">张朝阳：</w:t>
      </w:r>
      <w:r>
        <w:t xml:space="preserve"> </w:t>
      </w:r>
      <w:r>
        <w:t xml:space="preserve">你需要在互联网上做事，互联网上仍然有机会。要知道互联网革命还没有结束，可能还要过些年，我们仍然处在互联网革命风暴的中心。所以我认为你仍然应该关注互联网行业。如果在中国，我建议你做消费者业务。</w:t>
      </w:r>
    </w:p>
    <w:bookmarkEnd w:id="149"/>
    <w:bookmarkStart w:id="150" w:name="在中国更应关注消费端业务"/>
    <w:p>
      <w:pPr>
        <w:pStyle w:val="Heading3"/>
      </w:pPr>
      <w:r>
        <w:t xml:space="preserve">在中国更应关注消费端业务</w:t>
      </w:r>
    </w:p>
    <w:p>
      <w:pPr>
        <w:pStyle w:val="FirstParagraph"/>
      </w:pPr>
      <w:r>
        <w:rPr>
          <w:bCs/>
          <w:b/>
        </w:rPr>
        <w:t xml:space="preserve">张朝阳：</w:t>
      </w:r>
      <w:r>
        <w:t xml:space="preserve"> </w:t>
      </w:r>
      <w:r>
        <w:t xml:space="preserve">因为在中国，人口增长，会有很多用户。而且公司往往不会外包，所以toB端的生意会很难做。但是toC端的生意会很不错。所以这就是我建议。</w:t>
      </w:r>
    </w:p>
    <w:p>
      <w:pPr>
        <w:pStyle w:val="BodyText"/>
      </w:pPr>
      <w:r>
        <w:rPr>
          <w:bCs/>
          <w:b/>
        </w:rPr>
        <w:t xml:space="preserve">胡润：</w:t>
      </w:r>
      <w:r>
        <w:t xml:space="preserve"> </w:t>
      </w:r>
      <w:r>
        <w:t xml:space="preserve">我们今天用英语对话很有趣，因为你是我认识的第一个决定用英语跟我对话的中国企业家。</w:t>
      </w:r>
    </w:p>
    <w:p>
      <w:pPr>
        <w:pStyle w:val="BodyText"/>
      </w:pPr>
      <w:r>
        <w:rPr>
          <w:bCs/>
          <w:b/>
        </w:rPr>
        <w:t xml:space="preserve">张朝阳：</w:t>
      </w:r>
      <w:r>
        <w:t xml:space="preserve"> </w:t>
      </w:r>
      <w:r>
        <w:t xml:space="preserve">我仔细想了想，我认识很多英语流利的企业家，其中一些来自互联网行业，我想到了李彦宏（百度创始人）、还有马云（阿里巴巴创始人）、还有你。这有点像第一代。但在我的认知里，丁磊的英语好像不太好，雷军的英语有点像……“Are you ok?” （你还好吗？）他不是以英语好见长的。</w:t>
      </w:r>
    </w:p>
    <w:p>
      <w:pPr>
        <w:pStyle w:val="BodyText"/>
      </w:pPr>
      <w:r>
        <w:rPr>
          <w:bCs/>
          <w:b/>
        </w:rPr>
        <w:t xml:space="preserve">胡润：</w:t>
      </w:r>
      <w:r>
        <w:t xml:space="preserve"> </w:t>
      </w:r>
      <w:r>
        <w:t xml:space="preserve">如果你看一下实际发言的企业家家数，会说流利英语的……不是说很少数，但没那么多，对吧？</w:t>
      </w:r>
    </w:p>
    <w:p>
      <w:pPr>
        <w:pStyle w:val="BodyText"/>
      </w:pPr>
      <w:r>
        <w:rPr>
          <w:bCs/>
          <w:b/>
        </w:rPr>
        <w:t xml:space="preserve">张朝阳：</w:t>
      </w:r>
      <w:r>
        <w:t xml:space="preserve"> </w:t>
      </w:r>
      <w:r>
        <w:t xml:space="preserve">最近几年我很喜欢说英语。我是说过去八年。</w:t>
      </w:r>
    </w:p>
    <w:p>
      <w:pPr>
        <w:pStyle w:val="BodyText"/>
      </w:pPr>
      <w:r>
        <w:rPr>
          <w:bCs/>
          <w:b/>
        </w:rPr>
        <w:t xml:space="preserve">胡润：</w:t>
      </w:r>
      <w:r>
        <w:t xml:space="preserve"> </w:t>
      </w:r>
      <w:r>
        <w:t xml:space="preserve">是发生了什么变化？</w:t>
      </w:r>
    </w:p>
    <w:p>
      <w:pPr>
        <w:pStyle w:val="BodyText"/>
      </w:pPr>
      <w:r>
        <w:rPr>
          <w:bCs/>
          <w:b/>
        </w:rPr>
        <w:t xml:space="preserve">张朝阳：</w:t>
      </w:r>
      <w:r>
        <w:t xml:space="preserve"> </w:t>
      </w:r>
      <w:r>
        <w:t xml:space="preserve">哦，说来话长，但我开始学习成为一名英语老师、达人。我开始每天播报英语新闻，发在我的搜狐视频上。是的，搜狐视频。我一直坚持每周都这么做，大概一周四五天，已经八年了。所以我真的很喜欢说英语，我想把我的学习与洞见和实践相结合，所以这就是原因。</w:t>
      </w:r>
    </w:p>
    <w:p>
      <w:pPr>
        <w:pStyle w:val="BodyText"/>
      </w:pPr>
      <w:r>
        <w:rPr>
          <w:bCs/>
          <w:b/>
        </w:rPr>
        <w:t xml:space="preserve">胡-润：</w:t>
      </w:r>
      <w:r>
        <w:t xml:space="preserve"> </w:t>
      </w:r>
      <w:r>
        <w:t xml:space="preserve">是的，我能看得出来。</w:t>
      </w:r>
    </w:p>
    <w:p>
      <w:pPr>
        <w:pStyle w:val="BodyText"/>
      </w:pPr>
      <w:r>
        <w:rPr>
          <w:bCs/>
          <w:b/>
        </w:rPr>
        <w:t xml:space="preserve">张朝阳：</w:t>
      </w:r>
      <w:r>
        <w:t xml:space="preserve"> </w:t>
      </w:r>
      <w:r>
        <w:t xml:space="preserve">我终于找到了你这个母语人士。</w:t>
      </w:r>
    </w:p>
    <w:p>
      <w:pPr>
        <w:pStyle w:val="BodyText"/>
      </w:pPr>
      <w:r>
        <w:rPr>
          <w:bCs/>
          <w:b/>
        </w:rPr>
        <w:t xml:space="preserve">胡润：</w:t>
      </w:r>
      <w:r>
        <w:t xml:space="preserve"> </w:t>
      </w:r>
      <w:r>
        <w:t xml:space="preserve">但我是说英式英语的人，不是说美式英语的人。我是说，你肯定很多人是用美式英语跟你聊的。</w:t>
      </w:r>
    </w:p>
    <w:p>
      <w:pPr>
        <w:pStyle w:val="BodyText"/>
      </w:pPr>
      <w:r>
        <w:rPr>
          <w:bCs/>
          <w:b/>
        </w:rPr>
        <w:t xml:space="preserve">张朝阳：</w:t>
      </w:r>
      <w:r>
        <w:t xml:space="preserve"> </w:t>
      </w:r>
      <w:r>
        <w:t xml:space="preserve">英式英语是另一个标准，这是一个标准，我是说这是真的，最真实最初的原版英语。</w:t>
      </w:r>
    </w:p>
    <w:p>
      <w:pPr>
        <w:pStyle w:val="BodyText"/>
      </w:pPr>
      <w:r>
        <w:rPr>
          <w:bCs/>
          <w:b/>
        </w:rPr>
        <w:t xml:space="preserve">胡润：</w:t>
      </w:r>
      <w:r>
        <w:t xml:space="preserve"> </w:t>
      </w:r>
      <w:r>
        <w:t xml:space="preserve">查尔斯，作为一个年轻的商人，需要平衡你的事业和私人生活。所以当你今天聊到，如果你想在生意上成功，你需要一天工作十六个小时，或者其他任何事情。然而有一件事我一直对你印象深刻，你一直都是一个在事业中疯狂努力，以及在事业之外有个人生活的人物。所以我记得，在早期，差不多二十年前，你来做了一个关于你和王石如何爬珠穆朗玛峰的演讲。我当时记得，但是你不一定知道，我非常嫉妒你，因为你肯花时间出去爬山。我知道你爬到了七千米，一些事情导致你没有成功登顶。但你花了很多时间在这上面。</w:t>
      </w:r>
    </w:p>
    <w:p>
      <w:pPr>
        <w:pStyle w:val="BodyText"/>
      </w:pPr>
      <w:r>
        <w:rPr>
          <w:bCs/>
          <w:b/>
        </w:rPr>
        <w:t xml:space="preserve">张朝阳：</w:t>
      </w:r>
      <w:r>
        <w:t xml:space="preserve"> </w:t>
      </w:r>
      <w:r>
        <w:t xml:space="preserve">没错，我爬了十座雪山，不仅仅是那些，不仅仅是珠穆朗玛峰。我没登顶珠穆朗玛峰，但我又登顶了另外十座山。</w:t>
      </w:r>
    </w:p>
    <w:p>
      <w:pPr>
        <w:pStyle w:val="BodyText"/>
      </w:pPr>
      <w:r>
        <w:rPr>
          <w:bCs/>
          <w:b/>
        </w:rPr>
        <w:t xml:space="preserve">胡润：</w:t>
      </w:r>
      <w:r>
        <w:t xml:space="preserve"> </w:t>
      </w:r>
      <w:r>
        <w:t xml:space="preserve">我想知道一些……你更喜欢哪座山？</w:t>
      </w:r>
    </w:p>
    <w:p>
      <w:pPr>
        <w:pStyle w:val="BodyText"/>
      </w:pPr>
      <w:r>
        <w:rPr>
          <w:bCs/>
          <w:b/>
        </w:rPr>
        <w:t xml:space="preserve">张朝阳：</w:t>
      </w:r>
      <w:r>
        <w:t xml:space="preserve"> </w:t>
      </w:r>
      <w:r>
        <w:t xml:space="preserve">四川省雪宝顶。</w:t>
      </w:r>
    </w:p>
    <w:p>
      <w:pPr>
        <w:pStyle w:val="BodyText"/>
      </w:pPr>
      <w:r>
        <w:rPr>
          <w:bCs/>
          <w:b/>
        </w:rPr>
        <w:t xml:space="preserve">胡润：</w:t>
      </w:r>
      <w:r>
        <w:t xml:space="preserve"> </w:t>
      </w:r>
      <w:r>
        <w:t xml:space="preserve">我实际上有一段烟……我是说相当一段焦虑症时期。然后我恢复了，完全康复，并且变得很有节奏。</w:t>
      </w:r>
    </w:p>
    <w:bookmarkEnd w:id="150"/>
    <w:bookmarkStart w:id="151" w:name="走出抑郁重拾自我"/>
    <w:p>
      <w:pPr>
        <w:pStyle w:val="Heading3"/>
      </w:pPr>
      <w:r>
        <w:t xml:space="preserve">走出抑郁，重拾自我</w:t>
      </w:r>
    </w:p>
    <w:p>
      <w:pPr>
        <w:pStyle w:val="FirstParagraph"/>
      </w:pPr>
      <w:r>
        <w:rPr>
          <w:bCs/>
          <w:b/>
        </w:rPr>
        <w:t xml:space="preserve">张朝阳：</w:t>
      </w:r>
      <w:r>
        <w:t xml:space="preserve"> </w:t>
      </w:r>
      <w:r>
        <w:t xml:space="preserve">六年前。这就是为什么我过去的六年非常快乐，非常努力地工作，做些有趣的事。但是，你知道在2011、2012年之前，那些年是丰富多彩的，并且很有趣，但我不认为我在公司做得很好。</w:t>
      </w:r>
    </w:p>
    <w:p>
      <w:pPr>
        <w:pStyle w:val="BodyText"/>
      </w:pPr>
      <w:r>
        <w:rPr>
          <w:bCs/>
          <w:b/>
        </w:rPr>
        <w:t xml:space="preserve">胡润：</w:t>
      </w:r>
      <w:r>
        <w:t xml:space="preserve"> </w:t>
      </w:r>
      <w:r>
        <w:t xml:space="preserve">但是有件事是，当我们回首搜狐时，我总是在想，你做了什么……你一只不是只自己创建了一个平台，你几乎就创造了一个摇篮，是很多其他（企业家）的摇篮。</w:t>
      </w:r>
    </w:p>
    <w:bookmarkEnd w:id="151"/>
    <w:bookmarkStart w:id="152" w:name="互联网界的黄埔军校"/>
    <w:p>
      <w:pPr>
        <w:pStyle w:val="Heading3"/>
      </w:pPr>
      <w:r>
        <w:t xml:space="preserve">互联网界的“黄埔军校”</w:t>
      </w:r>
    </w:p>
    <w:p>
      <w:pPr>
        <w:pStyle w:val="FirstParagraph"/>
      </w:pPr>
      <w:r>
        <w:rPr>
          <w:bCs/>
          <w:b/>
        </w:rPr>
        <w:t xml:space="preserve">张朝阳：</w:t>
      </w:r>
      <w:r>
        <w:t xml:space="preserve"> </w:t>
      </w:r>
      <w:r>
        <w:t xml:space="preserve">当然这不是很荣誉清单，我是说这不是个荣誉，这是因为我在管理上遇到了一些问题，导致我没有留住优秀的人才，所以变成这样。</w:t>
      </w:r>
    </w:p>
    <w:p>
      <w:pPr>
        <w:pStyle w:val="BodyText"/>
      </w:pPr>
      <w:r>
        <w:rPr>
          <w:bCs/>
          <w:b/>
        </w:rPr>
        <w:t xml:space="preserve">胡润：</w:t>
      </w:r>
      <w:r>
        <w:t xml:space="preserve"> </w:t>
      </w:r>
      <w:r>
        <w:t xml:space="preserve">但我从这个角度来看的。因为你一你你，我想你也可以想象李彦宏。我的意思是，你知道，今天我们谈论AI行业的从业人数，他们大多都毕业于百度这所“MBA学校”。</w:t>
      </w:r>
    </w:p>
    <w:p>
      <w:pPr>
        <w:pStyle w:val="BodyText"/>
      </w:pPr>
      <w:r>
        <w:rPr>
          <w:bCs/>
          <w:b/>
        </w:rPr>
        <w:t xml:space="preserve">张朝阳：</w:t>
      </w:r>
      <w:r>
        <w:t xml:space="preserve"> </w:t>
      </w:r>
      <w:r>
        <w:t xml:space="preserve">我相信李彦宏听到这个消息不会太开心。</w:t>
      </w:r>
    </w:p>
    <w:p>
      <w:pPr>
        <w:pStyle w:val="BodyText"/>
      </w:pPr>
      <w:r>
        <w:rPr>
          <w:bCs/>
          <w:b/>
        </w:rPr>
        <w:t xml:space="preserve">胡润：</w:t>
      </w:r>
      <w:r>
        <w:t xml:space="preserve"> </w:t>
      </w:r>
      <w:r>
        <w:t xml:space="preserve">这是一种趋势，或者它是一种广为人知的现象，人们都希望有自己的事业。如果你能在一个大公司达到某种地位或者获得某种认可，那么他们对他们来说就能更容易拿到风险投资，或者让风险投资找上自己。</w:t>
      </w:r>
    </w:p>
    <w:bookmarkEnd w:id="152"/>
    <w:bookmarkStart w:id="153" w:name="大厂背景更受风投青睐"/>
    <w:p>
      <w:pPr>
        <w:pStyle w:val="Heading3"/>
      </w:pPr>
      <w:r>
        <w:t xml:space="preserve">大厂背景，更受风投青睐</w:t>
      </w:r>
    </w:p>
    <w:p>
      <w:pPr>
        <w:pStyle w:val="FirstParagraph"/>
      </w:pPr>
      <w:r>
        <w:rPr>
          <w:bCs/>
          <w:b/>
        </w:rPr>
        <w:t xml:space="preserve">张朝阳：</w:t>
      </w:r>
      <w:r>
        <w:t xml:space="preserve"> </w:t>
      </w:r>
      <w:r>
        <w:t xml:space="preserve">所以这是很容易发生的。但还有一部分原因是我没有做好公司的管理，但却试着说服他们留在这里，我们是，你知道的，大家留下来和我一起，乘着这条大船走向未来。</w:t>
      </w:r>
    </w:p>
    <w:p>
      <w:pPr>
        <w:pStyle w:val="BodyText"/>
      </w:pPr>
      <w:r>
        <w:rPr>
          <w:bCs/>
          <w:b/>
        </w:rPr>
        <w:t xml:space="preserve">胡润：</w:t>
      </w:r>
      <w:r>
        <w:t xml:space="preserve"> </w:t>
      </w:r>
      <w:r>
        <w:t xml:space="preserve">我原本的设想是，带着十五万人民币去寻找风险投资。因为我印象最深的是，我记得你是清华毕业的，后来又去了麻省理工。</w:t>
      </w:r>
    </w:p>
    <w:bookmarkEnd w:id="153"/>
    <w:bookmarkStart w:id="154" w:name="清华大学麻省理工"/>
    <w:p>
      <w:pPr>
        <w:pStyle w:val="Heading3"/>
      </w:pPr>
      <w:r>
        <w:t xml:space="preserve">清华大学+麻省理工</w:t>
      </w:r>
    </w:p>
    <w:p>
      <w:pPr>
        <w:pStyle w:val="FirstParagraph"/>
      </w:pPr>
      <w:r>
        <w:rPr>
          <w:bCs/>
          <w:b/>
        </w:rPr>
        <w:t xml:space="preserve">胡润：</w:t>
      </w:r>
      <w:r>
        <w:t xml:space="preserve"> </w:t>
      </w:r>
      <w:r>
        <w:t xml:space="preserve">无论是在平台还是阅历上，你的教育背景都是相当耀眼的，有了这些你应该比较容易找到风险投资。</w:t>
      </w:r>
    </w:p>
    <w:bookmarkEnd w:id="154"/>
    <w:bookmarkStart w:id="155" w:name="优秀的教育背景让你更容易获得投资吗"/>
    <w:p>
      <w:pPr>
        <w:pStyle w:val="Heading3"/>
      </w:pPr>
      <w:r>
        <w:t xml:space="preserve">优秀的教育背景，让你更容易获得投资吗？</w:t>
      </w:r>
    </w:p>
    <w:p>
      <w:pPr>
        <w:pStyle w:val="FirstParagraph"/>
      </w:pPr>
      <w:r>
        <w:rPr>
          <w:bCs/>
          <w:b/>
        </w:rPr>
        <w:t xml:space="preserve">张朝阳：</w:t>
      </w:r>
      <w:r>
        <w:t xml:space="preserve"> </w:t>
      </w:r>
      <w:r>
        <w:t xml:space="preserve">其实挺不容易的。</w:t>
      </w:r>
    </w:p>
    <w:p>
      <w:pPr>
        <w:pStyle w:val="BodyText"/>
      </w:pPr>
      <w:r>
        <w:rPr>
          <w:bCs/>
          <w:b/>
        </w:rPr>
        <w:t xml:space="preserve">胡润：</w:t>
      </w:r>
      <w:r>
        <w:t xml:space="preserve"> </w:t>
      </w:r>
      <w:r>
        <w:t xml:space="preserve">我的意思是，你是在96年开始创业的。</w:t>
      </w:r>
    </w:p>
    <w:p>
      <w:pPr>
        <w:pStyle w:val="BodyText"/>
      </w:pPr>
      <w:r>
        <w:rPr>
          <w:bCs/>
          <w:b/>
        </w:rPr>
        <w:t xml:space="preserve">张朝阳：</w:t>
      </w:r>
      <w:r>
        <w:t xml:space="preserve"> </w:t>
      </w:r>
      <w:r>
        <w:t xml:space="preserve">其实当时很难的。当然，不是因为我的简历，我的简历是不错，但是当时太初级了，没有人能理解风险投资，没有人了解互联网，也没人理解在中国投资。我当时觉得特别难，想筹集资金太难了。从那时到现在一直都是。</w:t>
      </w:r>
    </w:p>
    <w:p>
      <w:pPr>
        <w:pStyle w:val="BodyText"/>
      </w:pPr>
      <w:r>
        <w:rPr>
          <w:bCs/>
          <w:b/>
        </w:rPr>
        <w:t xml:space="preserve">胡润：</w:t>
      </w:r>
      <w:r>
        <w:t xml:space="preserve"> </w:t>
      </w:r>
      <w:r>
        <w:t xml:space="preserve">但是这也没什么，从来没有哪个时期筹钱是容易的。除非你是那种狂人或者天才什么的，没有哪个时期是容易的。</w:t>
      </w:r>
    </w:p>
    <w:p>
      <w:pPr>
        <w:pStyle w:val="BodyText"/>
      </w:pPr>
      <w:r>
        <w:rPr>
          <w:bCs/>
          <w:b/>
        </w:rPr>
        <w:t xml:space="preserve">张朝阳：</w:t>
      </w:r>
      <w:r>
        <w:t xml:space="preserve"> </w:t>
      </w:r>
      <w:r>
        <w:t xml:space="preserve">但你公司从初创到纳斯达克只用了4年。</w:t>
      </w:r>
    </w:p>
    <w:bookmarkEnd w:id="155"/>
    <w:bookmarkStart w:id="156" w:name="公司初创到纳斯达克上市仅用4年"/>
    <w:p>
      <w:pPr>
        <w:pStyle w:val="Heading3"/>
      </w:pPr>
      <w:r>
        <w:t xml:space="preserve">公司初创到纳斯达克上市，仅用4年</w:t>
      </w:r>
    </w:p>
    <w:p>
      <w:pPr>
        <w:pStyle w:val="FirstParagraph"/>
      </w:pPr>
      <w:r>
        <w:rPr>
          <w:bCs/>
          <w:b/>
        </w:rPr>
        <w:t xml:space="preserve">张朝阳：</w:t>
      </w:r>
      <w:r>
        <w:t xml:space="preserve"> </w:t>
      </w:r>
      <w:r>
        <w:t xml:space="preserve">这差不多是个世界纪录了。是的，因为……</w:t>
      </w:r>
    </w:p>
    <w:p>
      <w:pPr>
        <w:pStyle w:val="BodyText"/>
      </w:pPr>
      <w:r>
        <w:rPr>
          <w:bCs/>
          <w:b/>
        </w:rPr>
        <w:t xml:space="preserve">胡润：</w:t>
      </w:r>
      <w:r>
        <w:t xml:space="preserve"> </w:t>
      </w:r>
      <w:r>
        <w:t xml:space="preserve">所以我今天想听你说说，你是怎么想出一个主意，然后去募集资金。</w:t>
      </w:r>
    </w:p>
    <w:p>
      <w:pPr>
        <w:pStyle w:val="BodyText"/>
      </w:pPr>
      <w:r>
        <w:rPr>
          <w:bCs/>
          <w:b/>
        </w:rPr>
        <w:t xml:space="preserve">张朝阳：</w:t>
      </w:r>
      <w:r>
        <w:t xml:space="preserve"> </w:t>
      </w:r>
      <w:r>
        <w:t xml:space="preserve">这就像刚生了个孩子，他早期会成长得得非常快。但是太早期了，就是很早期的互联网行业。是的，所以就很难募集到资金，比现在筹钱难太多了。因为你得说服投资人，你需要说服他们，你需要告诉他们，你知道，投资这里面是有些机会的，会有一些前所未有的新东西出来。这就难得多了。这太……这就是我为什么从96年到01年，一直在做这些事情的原因。那五年我花了一半的时间筹集资金。</w:t>
      </w:r>
    </w:p>
    <w:p>
      <w:pPr>
        <w:pStyle w:val="BodyText"/>
      </w:pPr>
      <w:r>
        <w:rPr>
          <w:bCs/>
          <w:b/>
        </w:rPr>
        <w:t xml:space="preserve">胡润：</w:t>
      </w:r>
      <w:r>
        <w:t xml:space="preserve"> </w:t>
      </w:r>
      <w:r>
        <w:t xml:space="preserve">作为一个年轻的互联网企业这很正常。</w:t>
      </w:r>
    </w:p>
    <w:p>
      <w:pPr>
        <w:pStyle w:val="BodyText"/>
      </w:pPr>
      <w:r>
        <w:rPr>
          <w:bCs/>
          <w:b/>
        </w:rPr>
        <w:t xml:space="preserve">张朝阳：</w:t>
      </w:r>
      <w:r>
        <w:t xml:space="preserve"> </w:t>
      </w:r>
      <w:r>
        <w:t xml:space="preserve">但是真的太难了。难就像是……用中国话讲就是：你扒了几层皮，你知道吗？</w:t>
      </w:r>
    </w:p>
    <w:bookmarkEnd w:id="156"/>
    <w:bookmarkStart w:id="157" w:name="扒了几层皮"/>
    <w:p>
      <w:pPr>
        <w:pStyle w:val="Heading3"/>
      </w:pPr>
      <w:r>
        <w:t xml:space="preserve">扒了几层皮</w:t>
      </w:r>
    </w:p>
    <w:p>
      <w:pPr>
        <w:pStyle w:val="FirstParagraph"/>
      </w:pPr>
      <w:r>
        <w:rPr>
          <w:bCs/>
          <w:b/>
        </w:rPr>
        <w:t xml:space="preserve">张朝阳：</w:t>
      </w:r>
      <w:r>
        <w:t xml:space="preserve"> </w:t>
      </w:r>
      <w:r>
        <w:t xml:space="preserve">这就是为什么在02年到04年之后，我有点松懈了，我只想休息一下。我记得我们那时候玩得很开心。我只想找点乐子，我好累，太累了。你知道，不是因为管理公司，只是为了筹集资金，和这些投资人打交道，还有董事会。</w:t>
      </w:r>
    </w:p>
    <w:p>
      <w:pPr>
        <w:pStyle w:val="BodyText"/>
      </w:pPr>
      <w:r>
        <w:rPr>
          <w:bCs/>
          <w:b/>
        </w:rPr>
        <w:t xml:space="preserve">胡润：</w:t>
      </w:r>
      <w:r>
        <w:t xml:space="preserve"> </w:t>
      </w:r>
      <w:r>
        <w:t xml:space="preserve">你是我认识的著名企业家里，第一个公开承认有焦虑和抑郁的人。</w:t>
      </w:r>
    </w:p>
    <w:bookmarkEnd w:id="157"/>
    <w:bookmarkStart w:id="158" w:name="第一个公开承认抑郁症的企业家"/>
    <w:p>
      <w:pPr>
        <w:pStyle w:val="Heading3"/>
      </w:pPr>
      <w:r>
        <w:t xml:space="preserve">第一个公开承认抑郁症的企业家</w:t>
      </w:r>
    </w:p>
    <w:p>
      <w:pPr>
        <w:pStyle w:val="FirstParagraph"/>
      </w:pPr>
      <w:r>
        <w:rPr>
          <w:bCs/>
          <w:b/>
        </w:rPr>
        <w:t xml:space="preserve">胡润：</w:t>
      </w:r>
      <w:r>
        <w:t xml:space="preserve"> </w:t>
      </w:r>
      <w:r>
        <w:t xml:space="preserve">你觉得是怎么导致这样的？</w:t>
      </w:r>
    </w:p>
    <w:p>
      <w:pPr>
        <w:pStyle w:val="BodyText"/>
      </w:pPr>
      <w:r>
        <w:rPr>
          <w:bCs/>
          <w:b/>
        </w:rPr>
        <w:t xml:space="preserve">未完待续...</w:t>
      </w:r>
    </w:p>
    <w:p>
      <w:r>
        <w:pict>
          <v:rect style="width:0;height:1.5pt" o:hralign="center" o:hrstd="t" o:hr="t"/>
        </w:pict>
      </w:r>
    </w:p>
    <w:bookmarkEnd w:id="158"/>
    <w:bookmarkEnd w:id="159"/>
    <w:bookmarkStart w:id="182" w:name="readitlater-18-23-44"/>
    <w:p>
      <w:pPr>
        <w:pStyle w:val="Heading1"/>
      </w:pPr>
      <w:r>
        <w:t xml:space="preserve">ReadItLater 18-23-44</w:t>
      </w:r>
    </w:p>
    <w:p>
      <w:pPr>
        <w:pStyle w:val="FirstParagraph"/>
      </w:pPr>
      <w:r>
        <w:t xml:space="preserve">好的，这是一份根据您提供的视频内容生成的详尽文字稿。文稿力求内容详尽、通俗易懂且引人入胜，并采用了适当的格式以优化阅读体验。</w:t>
      </w:r>
    </w:p>
    <w:p>
      <w:r>
        <w:pict>
          <v:rect style="width:0;height:1.5pt" o:hralign="center" o:hrstd="t" o:hr="t"/>
        </w:pict>
      </w:r>
    </w:p>
    <w:bookmarkStart w:id="162" w:name="开篇为什么我们需要-rag-连接大模型与私有世界"/>
    <w:p>
      <w:pPr>
        <w:pStyle w:val="Heading2"/>
      </w:pPr>
      <w:r>
        <w:t xml:space="preserve">开篇：为什么我们需要 RAG？—— 连接大模型与私有世界</w:t>
      </w:r>
    </w:p>
    <w:p>
      <w:pPr>
        <w:pStyle w:val="FirstParagraph"/>
      </w:pPr>
      <w:r>
        <w:t xml:space="preserve">大家好，我是来自 LangChain 的软件工程师 Lance Martin。</w:t>
      </w:r>
    </w:p>
    <w:p>
      <w:pPr>
        <w:pStyle w:val="BodyText"/>
      </w:pPr>
      <w:r>
        <w:t xml:space="preserve">在今天的课程中，我将带大家从零开始学习并实现一个非常核心的技术——</w:t>
      </w:r>
      <w:r>
        <w:rPr>
          <w:bCs/>
          <w:b/>
        </w:rPr>
        <w:t xml:space="preserve">RAG</w:t>
      </w:r>
      <w:r>
        <w:t xml:space="preserve">，也就是“</w:t>
      </w:r>
      <w:r>
        <w:rPr>
          <w:bCs/>
          <w:b/>
        </w:rPr>
        <w:t xml:space="preserve">检索增强生成</w:t>
      </w:r>
      <w:r>
        <w:t xml:space="preserve">”（Retrieval Augmented Generation）。可以说，这是目前大语言模型（LLM）领域里最热门、也最实用的理念之一。</w:t>
      </w:r>
    </w:p>
    <w:p>
      <w:pPr>
        <w:pStyle w:val="BodyText"/>
      </w:pPr>
      <w:r>
        <w:t xml:space="preserve">那么，我们为什么要学习 RAG 呢？这背后的动机非常简单，却也无比重要：</w:t>
      </w:r>
      <w:r>
        <w:rPr>
          <w:bCs/>
          <w:b/>
        </w:rPr>
        <w:t xml:space="preserve">世界上绝大多数的数据，都是私有的。</w:t>
      </w:r>
    </w:p>
    <w:p>
      <w:pPr>
        <w:pStyle w:val="BodyText"/>
      </w:pPr>
      <w:r>
        <w:t xml:space="preserve">而我们所熟知的大语言模型，比如 GPT-4、Claude 3，它们都是用海量的、公开的互联网数据训练出来的。你可以看到，这些模型在预训练阶段“吃”掉了天量的数据，从几万亿到我们甚至无法知晓具体数字的天文级别。</w:t>
      </w:r>
    </w:p>
    <w:p>
      <w:pPr>
        <w:pStyle w:val="BodyText"/>
      </w:pPr>
      <w:r>
        <w:t xml:space="preserve">但一个更有趣的趋势是，这些模型的“</w:t>
      </w:r>
      <w:r>
        <w:rPr>
          <w:bCs/>
          <w:b/>
        </w:rPr>
        <w:t xml:space="preserve">上下文窗口</w:t>
      </w:r>
      <w:r>
        <w:t xml:space="preserve">”——也就是它们一次性能够接收和处理外部信息的能力——正在以惊人的速度扩张。</w:t>
      </w:r>
    </w:p>
    <w:p>
      <w:pPr>
        <w:pStyle w:val="BodyText"/>
      </w:pPr>
      <w:r>
        <w:t xml:space="preserve">就在一年前，这个窗口可能还只能容纳几千个词（token），大概相当于十几页纸的内容。而现在，我们已经拥有了能够处理一百万个词的模型，这相当于几千页书的体量！</w:t>
      </w:r>
    </w:p>
    <w:p>
      <w:pPr>
        <w:pStyle w:val="BodyText"/>
      </w:pPr>
      <w:r>
        <w:t xml:space="preserve">这意味着什么？虽然大模型本身并不了解你的私人数据——比如你公司的内部文档、你的个人笔记、或者那些尚未公开的研究报告——但我们却越来越有能力，将这些海量的、私有的信息“喂”给它们去消化和处理。</w:t>
      </w:r>
    </w:p>
    <w:p>
      <w:pPr>
        <w:pStyle w:val="BodyText"/>
      </w:pPr>
      <w:r>
        <w:rPr>
          <w:bCs/>
          <w:b/>
        </w:rPr>
        <w:t xml:space="preserve">RAG 技术，正是为了实现这个宏伟目标而生的。</w:t>
      </w:r>
    </w:p>
    <w:p>
      <w:pPr>
        <w:pStyle w:val="BodyText"/>
      </w:pPr>
      <w:r>
        <w:t xml:space="preserve">你可以把它想象成一个全新的操作系统，其核心就是大语言模型。而这个系统的核心使命，就是将模型强大的处理能力，与我们这个世界中海量的、重要的、但却处于信息孤岛中的私有数据连接起来。</w:t>
      </w:r>
    </w:p>
    <w:bookmarkStart w:id="160" w:name="rag-的核心三步曲一次优雅的信息处理流程"/>
    <w:p>
      <w:pPr>
        <w:pStyle w:val="Heading3"/>
      </w:pPr>
      <w:r>
        <w:t xml:space="preserve">RAG 的核心三步曲：一次优雅的信息处理流程</w:t>
      </w:r>
    </w:p>
    <w:p>
      <w:pPr>
        <w:pStyle w:val="FirstParagraph"/>
      </w:pPr>
      <w:r>
        <w:t xml:space="preserve">那么，RAG 到底是怎么工作的呢？你可以把它想象成一个非常清晰的三步流程：</w:t>
      </w:r>
    </w:p>
    <w:p>
      <w:pPr>
        <w:numPr>
          <w:ilvl w:val="0"/>
          <w:numId w:val="1048"/>
        </w:numPr>
      </w:pPr>
      <w:r>
        <w:rPr>
          <w:bCs/>
          <w:b/>
        </w:rPr>
        <w:t xml:space="preserve">索引 (Indexing)</w:t>
      </w:r>
      <w:r>
        <w:t xml:space="preserve">：首先，我们需要对外部的私有数据进行预处理。你可以把它想象成是为你的海量文件建立一个高效的数字图书馆索引。这个过程会把你的文档（无论是文本、PDF还是数据库记录）转换成一种机器容易搜索和理解的格式。</w:t>
      </w:r>
    </w:p>
    <w:p>
      <w:pPr>
        <w:numPr>
          <w:ilvl w:val="0"/>
          <w:numId w:val="1048"/>
        </w:numPr>
      </w:pPr>
      <w:r>
        <w:rPr>
          <w:bCs/>
          <w:b/>
        </w:rPr>
        <w:t xml:space="preserve">检索 (Retrieval)</w:t>
      </w:r>
      <w:r>
        <w:t xml:space="preserve">：当用户提出一个问题时，系统不会直接把问题丢给大模型。相反，它会先利用第一步建立好的索引，去你的私人数据中进行“检索”，像一个高明的图书管理员一样，精准地找出与问题最相关的那几段信息或文档。</w:t>
      </w:r>
    </w:p>
    <w:p>
      <w:pPr>
        <w:numPr>
          <w:ilvl w:val="0"/>
          <w:numId w:val="1048"/>
        </w:numPr>
      </w:pPr>
      <w:r>
        <w:rPr>
          <w:bCs/>
          <w:b/>
        </w:rPr>
        <w:t xml:space="preserve">生成 (Generation)</w:t>
      </w:r>
      <w:r>
        <w:t xml:space="preserve">：最后，系统会将用户的问题和上一步检索到的相关文档片段，一起打包，作为上下文情境（Context）提交给大语言模型。模型会基于这些“证据确凿”的文档信息，来生成一个有理有据、内容扎实、并且不会凭空捏造的答案。</w:t>
      </w:r>
    </w:p>
    <w:p>
      <w:pPr>
        <w:pStyle w:val="FirstParagraph"/>
      </w:pPr>
      <w:r>
        <w:t xml:space="preserve">这就是 RAG 的核心思想。它完美地结合了</w:t>
      </w:r>
      <w:r>
        <w:rPr>
          <w:bCs/>
          <w:b/>
        </w:rPr>
        <w:t xml:space="preserve">大模型的通用知识和推理能力</w:t>
      </w:r>
      <w:r>
        <w:t xml:space="preserve">与</w:t>
      </w:r>
      <w:r>
        <w:rPr>
          <w:bCs/>
          <w:b/>
        </w:rPr>
        <w:t xml:space="preserve">我们私有数据的具体性和准确性</w:t>
      </w:r>
      <w:r>
        <w:t xml:space="preserve">，其威力不言而喻。</w:t>
      </w:r>
    </w:p>
    <w:bookmarkEnd w:id="160"/>
    <w:bookmarkStart w:id="161" w:name="rag-进阶一个更完整更强大的系统蓝图"/>
    <w:p>
      <w:pPr>
        <w:pStyle w:val="Heading3"/>
      </w:pPr>
      <w:r>
        <w:t xml:space="preserve">RAG 进阶：一个更完整、更强大的系统蓝图</w:t>
      </w:r>
    </w:p>
    <w:p>
      <w:pPr>
        <w:pStyle w:val="FirstParagraph"/>
      </w:pPr>
      <w:r>
        <w:t xml:space="preserve">当然，一个真正强大的、生产级别的 RAG 系统，比这三步要复杂得多。我们可以把整个流程拆解得更细致，就像一张系统蓝图：</w:t>
      </w:r>
    </w:p>
    <w:p>
      <w:pPr>
        <w:numPr>
          <w:ilvl w:val="0"/>
          <w:numId w:val="1049"/>
        </w:numPr>
      </w:pPr>
      <w:r>
        <w:rPr>
          <w:bCs/>
          <w:b/>
        </w:rPr>
        <w:t xml:space="preserve">查询转换 (Query Translation)</w:t>
      </w:r>
      <w:r>
        <w:t xml:space="preserve">：用户的原始问题可能很模糊或过于复杂。所以第一步，我们可以利用大模型对问题进行改写、拆解成子问题，或者从不同角度重新表述，使其更适合后续的检索。</w:t>
      </w:r>
    </w:p>
    <w:p>
      <w:pPr>
        <w:numPr>
          <w:ilvl w:val="0"/>
          <w:numId w:val="1049"/>
        </w:numPr>
      </w:pPr>
      <w:r>
        <w:rPr>
          <w:bCs/>
          <w:b/>
        </w:rPr>
        <w:t xml:space="preserve">路由 (Routing)</w:t>
      </w:r>
      <w:r>
        <w:t xml:space="preserve">：改写后的问题应该去哪里寻找答案？是去存储非结构化文档的向量数据库，还是去存储结构化数据的关系型数据库，或者是图数据库？“路由”这一步负责做出智能决策。</w:t>
      </w:r>
    </w:p>
    <w:p>
      <w:pPr>
        <w:numPr>
          <w:ilvl w:val="0"/>
          <w:numId w:val="1049"/>
        </w:numPr>
      </w:pPr>
      <w:r>
        <w:rPr>
          <w:bCs/>
          <w:b/>
        </w:rPr>
        <w:t xml:space="preserve">查询构建 (Query Construction)</w:t>
      </w:r>
      <w:r>
        <w:t xml:space="preserve">：这一步是将用户的自然语言问题，转换成特定数据库能够听懂的“专业语言”。最经典的例子就是将文本转换成 SQL 查询语句（Text-to-SQL），或者用于图数据库的 Cypher 语句。</w:t>
      </w:r>
    </w:p>
    <w:p>
      <w:pPr>
        <w:numPr>
          <w:ilvl w:val="0"/>
          <w:numId w:val="1049"/>
        </w:numPr>
      </w:pPr>
      <w:r>
        <w:rPr>
          <w:bCs/>
          <w:b/>
        </w:rPr>
        <w:t xml:space="preserve">索引 (Indexing)</w:t>
      </w:r>
      <w:r>
        <w:t xml:space="preserve">：这是我们刚才提到的核心环节，为文档建立可供检索的索引。</w:t>
      </w:r>
    </w:p>
    <w:p>
      <w:pPr>
        <w:numPr>
          <w:ilvl w:val="0"/>
          <w:numId w:val="1049"/>
        </w:numPr>
      </w:pPr>
      <w:r>
        <w:rPr>
          <w:bCs/>
          <w:b/>
        </w:rPr>
        <w:t xml:space="preserve">检索与后处理 (Retrieval &amp; Post-processing)</w:t>
      </w:r>
      <w:r>
        <w:t xml:space="preserve">：在检索出相关文档后，我们还可以进行一步“后处理”。比如，对检索到的结果进行</w:t>
      </w:r>
      <w:r>
        <w:rPr>
          <w:bCs/>
          <w:b/>
        </w:rPr>
        <w:t xml:space="preserve">重新排序（Rerank）</w:t>
      </w:r>
      <w:r>
        <w:t xml:space="preserve">，把质量最高、最相关的文档排在最前面；或者进行过滤，剔除掉不那么重要的信息。</w:t>
      </w:r>
    </w:p>
    <w:p>
      <w:pPr>
        <w:numPr>
          <w:ilvl w:val="0"/>
          <w:numId w:val="1049"/>
        </w:numPr>
      </w:pPr>
      <w:r>
        <w:rPr>
          <w:bCs/>
          <w:b/>
        </w:rPr>
        <w:t xml:space="preserve">生成与反馈 (Generation &amp; Feedback)</w:t>
      </w:r>
      <w:r>
        <w:t xml:space="preserve">：在生成答案的阶段，我们可以引入一个“</w:t>
      </w:r>
      <w:r>
        <w:rPr>
          <w:bCs/>
          <w:b/>
        </w:rPr>
        <w:t xml:space="preserve">主动式</w:t>
      </w:r>
      <w:r>
        <w:t xml:space="preserve">”的检查与反馈循环。比如，我们可以让另一个模型来评估：</w:t>
      </w:r>
    </w:p>
    <w:p>
      <w:pPr>
        <w:numPr>
          <w:ilvl w:val="1"/>
          <w:numId w:val="1050"/>
        </w:numPr>
        <w:pStyle w:val="Compact"/>
      </w:pPr>
      <w:r>
        <w:t xml:space="preserve">生成的答案是否忠于原文？（检查幻觉）</w:t>
      </w:r>
    </w:p>
    <w:p>
      <w:pPr>
        <w:numPr>
          <w:ilvl w:val="1"/>
          <w:numId w:val="1050"/>
        </w:numPr>
        <w:pStyle w:val="Compact"/>
      </w:pPr>
      <w:r>
        <w:t xml:space="preserve">检索到的文档是否真的和问题高度相关？</w:t>
      </w:r>
      <w:r>
        <w:t xml:space="preserve"> </w:t>
      </w:r>
      <w:r>
        <w:t xml:space="preserve">如果检查不通过，系统可以退回上一步，重新检索、改写问题，或者重新生成答案。这种带有反馈循环的机制，我们称之为“</w:t>
      </w:r>
      <w:r>
        <w:rPr>
          <w:bCs/>
          <w:b/>
        </w:rPr>
        <w:t xml:space="preserve">主动式 RAG (Active RAG)</w:t>
      </w:r>
      <w:r>
        <w:t xml:space="preserve">”。</w:t>
      </w:r>
    </w:p>
    <w:p>
      <w:pPr>
        <w:pStyle w:val="FirstParagraph"/>
      </w:pPr>
      <w:r>
        <w:t xml:space="preserve">在接下来的内容中，我们将一步步深入这些环节，从最基础的开始，逐步带你构建一个对 RAG 完整而深刻的理解。</w:t>
      </w:r>
    </w:p>
    <w:p>
      <w:r>
        <w:pict>
          <v:rect style="width:0;height:1.5pt" o:hralign="center" o:hrstd="t" o:hr="t"/>
        </w:pict>
      </w:r>
    </w:p>
    <w:bookmarkEnd w:id="161"/>
    <w:bookmarkEnd w:id="162"/>
    <w:bookmarkStart w:id="166" w:name="第一部分rag-基础三剑客"/>
    <w:p>
      <w:pPr>
        <w:pStyle w:val="Heading2"/>
      </w:pPr>
      <w:r>
        <w:t xml:space="preserve">第一部分：RAG 基础三剑客</w:t>
      </w:r>
    </w:p>
    <w:p>
      <w:pPr>
        <w:pStyle w:val="FirstParagraph"/>
      </w:pPr>
      <w:r>
        <w:t xml:space="preserve">让我们从 RAG 最核心的三个基础组件开始，一步步构建我们的系统。</w:t>
      </w:r>
    </w:p>
    <w:bookmarkStart w:id="163" w:name="X61032d0b239175408248f590cf478a65c1e3fed"/>
    <w:p>
      <w:pPr>
        <w:pStyle w:val="Heading3"/>
      </w:pPr>
      <w:r>
        <w:t xml:space="preserve">1. 索引 (Indexing)：为你的数据建立“数字指纹”</w:t>
      </w:r>
    </w:p>
    <w:p>
      <w:pPr>
        <w:pStyle w:val="FirstParagraph"/>
      </w:pPr>
      <w:r>
        <w:t xml:space="preserve">索引的第一步，是加载我们想要处理的外部文档。我们的最终目标，是构建一个高效的“</w:t>
      </w:r>
      <w:r>
        <w:rPr>
          <w:bCs/>
          <w:b/>
        </w:rPr>
        <w:t xml:space="preserve">检索器（Retriever）</w:t>
      </w:r>
      <w:r>
        <w:t xml:space="preserve">”，它的使命非常单纯：</w:t>
      </w:r>
      <w:r>
        <w:rPr>
          <w:bCs/>
          <w:b/>
        </w:rPr>
        <w:t xml:space="preserve">根据用户的问题，快速地从信息海洋中，捕捞出最相关的文档</w:t>
      </w:r>
      <w:r>
        <w:t xml:space="preserve">。</w:t>
      </w:r>
    </w:p>
    <w:p>
      <w:pPr>
        <w:pStyle w:val="BodyText"/>
      </w:pPr>
      <w:r>
        <w:t xml:space="preserve">如何判断“相关性”呢？在计算机的世界里，比较两段自由流动的文本是非常困难的。但比较两串数字（也就是向量）的相似度，却非常容易。因此，现代 RAG 系统的核心，就是将文本转换成</w:t>
      </w:r>
      <w:r>
        <w:rPr>
          <w:bCs/>
          <w:b/>
        </w:rPr>
        <w:t xml:space="preserve">向量（Vector）</w:t>
      </w:r>
      <w:r>
        <w:t xml:space="preserve">。</w:t>
      </w:r>
    </w:p>
    <w:p>
      <w:pPr>
        <w:pStyle w:val="BodyText"/>
      </w:pPr>
      <w:r>
        <w:t xml:space="preserve">近年来，基于机器学习的**嵌入（Embedding）**方法成为了主流。它的工作流程如下：</w:t>
      </w:r>
    </w:p>
    <w:p>
      <w:pPr>
        <w:numPr>
          <w:ilvl w:val="0"/>
          <w:numId w:val="1051"/>
        </w:numPr>
        <w:pStyle w:val="Compact"/>
      </w:pPr>
      <w:r>
        <w:rPr>
          <w:bCs/>
          <w:b/>
        </w:rPr>
        <w:t xml:space="preserve">分割文档 (Split)</w:t>
      </w:r>
      <w:r>
        <w:t xml:space="preserve">：因为嵌入模型一次能处理的文本长度有限（即上下文窗口），我们通常需要把一篇长文档切分成一个个更小的、语义完整的片段（Chunks）。</w:t>
      </w:r>
    </w:p>
    <w:p>
      <w:pPr>
        <w:numPr>
          <w:ilvl w:val="0"/>
          <w:numId w:val="1051"/>
        </w:numPr>
        <w:pStyle w:val="Compact"/>
      </w:pPr>
      <w:r>
        <w:rPr>
          <w:bCs/>
          <w:b/>
        </w:rPr>
        <w:t xml:space="preserve">生成嵌入 (Embed)</w:t>
      </w:r>
      <w:r>
        <w:t xml:space="preserve">：我们使用一个强大的嵌入模型（比如 OpenAI 的</w:t>
      </w:r>
      <w:r>
        <w:t xml:space="preserve"> </w:t>
      </w:r>
      <w:r>
        <w:rPr>
          <w:rStyle w:val="VerbatimChar"/>
        </w:rPr>
        <w:t xml:space="preserve">text-embedding-ada-002</w:t>
      </w:r>
      <w:r>
        <w:t xml:space="preserve">），将每一个文本片段“压缩”成一个固定长度的向量。这个向量，就像是这段文本的“</w:t>
      </w:r>
      <w:r>
        <w:rPr>
          <w:bCs/>
          <w:b/>
        </w:rPr>
        <w:t xml:space="preserve">数字指纹</w:t>
      </w:r>
      <w:r>
        <w:t xml:space="preserve">”或“</w:t>
      </w:r>
      <w:r>
        <w:rPr>
          <w:bCs/>
          <w:b/>
        </w:rPr>
        <w:t xml:space="preserve">语义DNA</w:t>
      </w:r>
      <w:r>
        <w:t xml:space="preserve">”，它浓缩了文本的核心含义。</w:t>
      </w:r>
    </w:p>
    <w:p>
      <w:pPr>
        <w:numPr>
          <w:ilvl w:val="0"/>
          <w:numId w:val="1051"/>
        </w:numPr>
        <w:pStyle w:val="Compact"/>
      </w:pPr>
      <w:r>
        <w:rPr>
          <w:bCs/>
          <w:b/>
        </w:rPr>
        <w:t xml:space="preserve">存入索引 (Index)</w:t>
      </w:r>
      <w:r>
        <w:t xml:space="preserve">：最后，我们将这些向量与它们对应的原文片段一起，存储在一个专门为此设计的数据库里，我们称之为“</w:t>
      </w:r>
      <w:r>
        <w:rPr>
          <w:bCs/>
          <w:b/>
        </w:rPr>
        <w:t xml:space="preserve">向量数据库（Vector Store）</w:t>
      </w:r>
      <w:r>
        <w:t xml:space="preserve">”。</w:t>
      </w:r>
    </w:p>
    <w:p>
      <w:pPr>
        <w:pStyle w:val="FirstParagraph"/>
      </w:pPr>
      <w:r>
        <w:t xml:space="preserve">在我们的代码示例中，我们可以看到，我们加载文档，然后使用 OpenAI 的嵌入模型将每个分割后的文本块转换成一个长度为 1536 的向量。这个过程，就是在为我们的私有数据创建独一无二的“数字指纹”，为下一步的精准检索做好万全准备。</w:t>
      </w:r>
    </w:p>
    <w:bookmarkEnd w:id="163"/>
    <w:bookmarkStart w:id="164" w:name="Xe6fc52fa9e9bb8cc5766384d66f09950976d101"/>
    <w:p>
      <w:pPr>
        <w:pStyle w:val="Heading3"/>
      </w:pPr>
      <w:r>
        <w:t xml:space="preserve">2. 检索 (Retrieval)：在信息宇宙中进行精准导航</w:t>
      </w:r>
    </w:p>
    <w:p>
      <w:pPr>
        <w:pStyle w:val="FirstParagraph"/>
      </w:pPr>
      <w:r>
        <w:t xml:space="preserve">索引库建好了，现在我们来看“检索”是如何运作的。</w:t>
      </w:r>
    </w:p>
    <w:p>
      <w:pPr>
        <w:pStyle w:val="BodyText"/>
      </w:pPr>
      <w:r>
        <w:t xml:space="preserve">这个过程的底层逻辑非常直观。我们可以把高维、抽象的向量空间，想象成一个浩瀚的、看不见的三维星空地图：</w:t>
      </w:r>
    </w:p>
    <w:p>
      <w:pPr>
        <w:numPr>
          <w:ilvl w:val="0"/>
          <w:numId w:val="1052"/>
        </w:numPr>
        <w:pStyle w:val="Compact"/>
      </w:pPr>
      <w:r>
        <w:t xml:space="preserve">我们数据库里的每一份文档片段，经过“嵌入”之后，都会成为这个星图上的一颗星星，拥有自己独一无二的坐标。</w:t>
      </w:r>
    </w:p>
    <w:p>
      <w:pPr>
        <w:numPr>
          <w:ilvl w:val="0"/>
          <w:numId w:val="1052"/>
        </w:numPr>
        <w:pStyle w:val="Compact"/>
      </w:pPr>
      <w:r>
        <w:t xml:space="preserve">这个坐标的位置不是随机的，而是由它的</w:t>
      </w:r>
      <w:r>
        <w:rPr>
          <w:bCs/>
          <w:b/>
        </w:rPr>
        <w:t xml:space="preserve">语义</w:t>
      </w:r>
      <w:r>
        <w:t xml:space="preserve">决定的。这意味着，</w:t>
      </w:r>
      <w:r>
        <w:rPr>
          <w:bCs/>
          <w:b/>
        </w:rPr>
        <w:t xml:space="preserve">语义上相似的文档，它们在星图上的位置就越是彼此靠近。</w:t>
      </w:r>
    </w:p>
    <w:p>
      <w:pPr>
        <w:pStyle w:val="FirstParagraph"/>
      </w:pPr>
      <w:r>
        <w:t xml:space="preserve">这个简单而强大的想法，正是所有现代向量搜索和检索方法的基石。</w:t>
      </w:r>
    </w:p>
    <w:p>
      <w:pPr>
        <w:pStyle w:val="BodyText"/>
      </w:pPr>
      <w:r>
        <w:t xml:space="preserve">所以，检索的过程就演变成了：</w:t>
      </w:r>
    </w:p>
    <w:p>
      <w:pPr>
        <w:numPr>
          <w:ilvl w:val="0"/>
          <w:numId w:val="1053"/>
        </w:numPr>
        <w:pStyle w:val="Compact"/>
      </w:pPr>
      <w:r>
        <w:t xml:space="preserve">当用户提出一个问题时，我们也用同样的嵌入模型，将这个问题变成星图上的一个点。</w:t>
      </w:r>
    </w:p>
    <w:p>
      <w:pPr>
        <w:numPr>
          <w:ilvl w:val="0"/>
          <w:numId w:val="1053"/>
        </w:numPr>
        <w:pStyle w:val="Compact"/>
      </w:pPr>
      <w:r>
        <w:t xml:space="preserve">然后，以这个“问题点”为中心，在它周围进行一次“</w:t>
      </w:r>
      <w:r>
        <w:rPr>
          <w:bCs/>
          <w:b/>
        </w:rPr>
        <w:t xml:space="preserve">邻居搜索</w:t>
      </w:r>
      <w:r>
        <w:t xml:space="preserve">”，寻找离它最近的那些星星。</w:t>
      </w:r>
    </w:p>
    <w:p>
      <w:pPr>
        <w:numPr>
          <w:ilvl w:val="0"/>
          <w:numId w:val="1053"/>
        </w:numPr>
        <w:pStyle w:val="Compact"/>
      </w:pPr>
      <w:r>
        <w:t xml:space="preserve">这些被找到的“邻居星星”，就是和用户问题在语义上最相关的文档片段。</w:t>
      </w:r>
    </w:p>
    <w:p>
      <w:pPr>
        <w:pStyle w:val="FirstParagraph"/>
      </w:pPr>
      <w:r>
        <w:t xml:space="preserve">我们可以自由指定要寻找多少个“邻居”，这个数量在技术上被称为参数</w:t>
      </w:r>
      <w:r>
        <w:t xml:space="preserve"> </w:t>
      </w:r>
      <w:r>
        <w:rPr>
          <w:bCs/>
          <w:b/>
        </w:rPr>
        <w:t xml:space="preserve">K</w:t>
      </w:r>
      <w:r>
        <w:t xml:space="preserve">。比如，设定</w:t>
      </w:r>
      <w:r>
        <w:t xml:space="preserve"> </w:t>
      </w:r>
      <w:r>
        <w:rPr>
          <w:rStyle w:val="VerbatimChar"/>
        </w:rPr>
        <w:t xml:space="preserve">K=3</w:t>
      </w:r>
      <w:r>
        <w:t xml:space="preserve">，就意味着我们要检索出最相关的 3 个文档片段。</w:t>
      </w:r>
    </w:p>
    <w:p>
      <w:pPr>
        <w:pStyle w:val="BodyText"/>
      </w:pPr>
      <w:r>
        <w:t xml:space="preserve">在代码中，我们通过设置</w:t>
      </w:r>
      <w:r>
        <w:t xml:space="preserve"> </w:t>
      </w:r>
      <w:r>
        <w:rPr>
          <w:rStyle w:val="VerbatimChar"/>
        </w:rPr>
        <w:t xml:space="preserve">k</w:t>
      </w:r>
      <w:r>
        <w:t xml:space="preserve"> </w:t>
      </w:r>
      <w:r>
        <w:t xml:space="preserve">的值，然后调用</w:t>
      </w:r>
      <w:r>
        <w:t xml:space="preserve"> </w:t>
      </w:r>
      <w:r>
        <w:rPr>
          <w:rStyle w:val="VerbatimChar"/>
        </w:rPr>
        <w:t xml:space="preserve">get_relevant_documents</w:t>
      </w:r>
      <w:r>
        <w:t xml:space="preserve"> </w:t>
      </w:r>
      <w:r>
        <w:t xml:space="preserve">方法，系统就能根据我们的问题，返回指定数量的最相关的文档。这个过程，就像在浩瀚的信息宇宙中，进行了一次精准的“K-近邻”搜索。</w:t>
      </w:r>
    </w:p>
    <w:bookmarkEnd w:id="164"/>
    <w:bookmarkStart w:id="165" w:name="Xb502ed3b99215d7f9ac53bee2437bd2abf95928"/>
    <w:p>
      <w:pPr>
        <w:pStyle w:val="Heading3"/>
      </w:pPr>
      <w:r>
        <w:t xml:space="preserve">3. 生成 (Generation)：让模型“看文说话”，有据可依</w:t>
      </w:r>
    </w:p>
    <w:p>
      <w:pPr>
        <w:pStyle w:val="FirstParagraph"/>
      </w:pPr>
      <w:r>
        <w:t xml:space="preserve">我们拿到了与问题相关的文档，现在进入最后一步——“生成”答案。</w:t>
      </w:r>
    </w:p>
    <w:p>
      <w:pPr>
        <w:pStyle w:val="BodyText"/>
      </w:pPr>
      <w:r>
        <w:t xml:space="preserve">这一步的核心，是把我们辛辛苦苦检索到的文档，有效地“塞进”大语言模型的上下文窗口里，然后用一个精心设计的**提示词（Prompt）**来引导它进行思考和回答。</w:t>
      </w:r>
    </w:p>
    <w:p>
      <w:pPr>
        <w:pStyle w:val="BodyText"/>
      </w:pPr>
      <w:r>
        <w:t xml:space="preserve">一个典型的、基础的 RAG 提示词模板看起来是这样的：</w:t>
      </w:r>
    </w:p>
    <w:p>
      <w:pPr>
        <w:pStyle w:val="BlockText"/>
      </w:pPr>
      <w:r>
        <w:t xml:space="preserve">“请你根据下面提供的‘上下文’信息，来回答‘问题’。请确保你的回答完全基于所提供的上下文。</w:t>
      </w:r>
      <w:r>
        <w:t xml:space="preserve"> </w:t>
      </w:r>
      <w:r>
        <w:rPr>
          <w:bCs/>
          <w:b/>
        </w:rPr>
        <w:t xml:space="preserve">上下文</w:t>
      </w:r>
      <w:r>
        <w:t xml:space="preserve">: {这里会自动填入我们检索到的所有文档内容}</w:t>
      </w:r>
      <w:r>
        <w:t xml:space="preserve"> </w:t>
      </w:r>
      <w:r>
        <w:rPr>
          <w:bCs/>
          <w:b/>
        </w:rPr>
        <w:t xml:space="preserve">问题</w:t>
      </w:r>
      <w:r>
        <w:t xml:space="preserve">: {这里会自动填入用户的原始问题}”</w:t>
      </w:r>
    </w:p>
    <w:p>
      <w:pPr>
        <w:pStyle w:val="FirstParagraph"/>
      </w:pPr>
      <w:r>
        <w:t xml:space="preserve">为了将这三步（检索、构建提示词、调用模型）流畅地串联起来，我们可以使用</w:t>
      </w:r>
      <w:r>
        <w:t xml:space="preserve"> </w:t>
      </w:r>
      <w:r>
        <w:rPr>
          <w:bCs/>
          <w:b/>
        </w:rPr>
        <w:t xml:space="preserve">LangChain 表达式语言（LCEL）</w:t>
      </w:r>
      <w:r>
        <w:t xml:space="preserve">。它就像一根强大的管道，能够将“检索器”、“提示词模板”和“大语言模型”这三个独立的组件，无缝地连接成一个自动化的工作流，我们称之为“</w:t>
      </w:r>
      <w:r>
        <w:rPr>
          <w:bCs/>
          <w:b/>
        </w:rPr>
        <w:t xml:space="preserve">链（Chain）</w:t>
      </w:r>
      <w:r>
        <w:t xml:space="preserve">”。</w:t>
      </w:r>
    </w:p>
    <w:p>
      <w:pPr>
        <w:pStyle w:val="BodyText"/>
      </w:pPr>
      <w:r>
        <w:t xml:space="preserve">整个流程是这样的：</w:t>
      </w:r>
    </w:p>
    <w:p>
      <w:pPr>
        <w:numPr>
          <w:ilvl w:val="0"/>
          <w:numId w:val="1054"/>
        </w:numPr>
        <w:pStyle w:val="Compact"/>
      </w:pPr>
      <w:r>
        <w:t xml:space="preserve">用户输入问题。</w:t>
      </w:r>
    </w:p>
    <w:p>
      <w:pPr>
        <w:numPr>
          <w:ilvl w:val="0"/>
          <w:numId w:val="1054"/>
        </w:numPr>
        <w:pStyle w:val="Compact"/>
      </w:pPr>
      <w:r>
        <w:t xml:space="preserve">“链”自动将问题传递给检索器。</w:t>
      </w:r>
    </w:p>
    <w:p>
      <w:pPr>
        <w:numPr>
          <w:ilvl w:val="0"/>
          <w:numId w:val="1054"/>
        </w:numPr>
        <w:pStyle w:val="Compact"/>
      </w:pPr>
      <w:r>
        <w:t xml:space="preserve">检索器运行，找到相关文档，并将其返回。</w:t>
      </w:r>
    </w:p>
    <w:p>
      <w:pPr>
        <w:numPr>
          <w:ilvl w:val="0"/>
          <w:numId w:val="1054"/>
        </w:numPr>
        <w:pStyle w:val="Compact"/>
      </w:pPr>
      <w:r>
        <w:t xml:space="preserve">“链”自动将返回的文档填充到提示词模板的“上下文”部分，并将原始问题填充到“问题”部分。</w:t>
      </w:r>
    </w:p>
    <w:p>
      <w:pPr>
        <w:numPr>
          <w:ilvl w:val="0"/>
          <w:numId w:val="1054"/>
        </w:numPr>
        <w:pStyle w:val="Compact"/>
      </w:pPr>
      <w:r>
        <w:t xml:space="preserve">填充好的、完整的提示词被发送给大语言模型。</w:t>
      </w:r>
    </w:p>
    <w:p>
      <w:pPr>
        <w:numPr>
          <w:ilvl w:val="0"/>
          <w:numId w:val="1054"/>
        </w:numPr>
        <w:pStyle w:val="Compact"/>
      </w:pPr>
      <w:r>
        <w:t xml:space="preserve">模型基于这些信息生成最终答案。</w:t>
      </w:r>
    </w:p>
    <w:p>
      <w:pPr>
        <w:pStyle w:val="FirstParagraph"/>
      </w:pPr>
      <w:r>
        <w:t xml:space="preserve">在代码中，我们只需定义好这个 RAG 链，然后用一个问题来调用它，就能一气呵成地得到最终答案。借助 LangSmith 这样的可观测性工具，我们还能清晰地看到每一步的输入和输出，这对于调试和优化我们的 RAG 系统至关重要。</w:t>
      </w:r>
    </w:p>
    <w:p>
      <w:r>
        <w:pict>
          <v:rect style="width:0;height:1.5pt" o:hralign="center" o:hrstd="t" o:hr="t"/>
        </w:pict>
      </w:r>
    </w:p>
    <w:bookmarkEnd w:id="165"/>
    <w:bookmarkEnd w:id="166"/>
    <w:bookmarkStart w:id="180" w:name="第二部分rag-进阶技巧让你的系统更聪明"/>
    <w:p>
      <w:pPr>
        <w:pStyle w:val="Heading2"/>
      </w:pPr>
      <w:r>
        <w:t xml:space="preserve">第二部分：RAG 进阶技巧——让你的系统更“聪明”</w:t>
      </w:r>
    </w:p>
    <w:p>
      <w:pPr>
        <w:pStyle w:val="FirstParagraph"/>
      </w:pPr>
      <w:r>
        <w:t xml:space="preserve">掌握了基础三剑客之后，让我们来看看如何通过一系列进阶技巧，让我们的 RAG 系统变得更加强大、智能和鲁棒。</w:t>
      </w:r>
    </w:p>
    <w:bookmarkStart w:id="172" w:name="X8f3a15888e1fe1adb7ee4a171a21c402d932a65"/>
    <w:p>
      <w:pPr>
        <w:pStyle w:val="Heading3"/>
      </w:pPr>
      <w:r>
        <w:t xml:space="preserve">1. 查询转换 (Query Translation)：从源头提升检索质量</w:t>
      </w:r>
    </w:p>
    <w:p>
      <w:pPr>
        <w:pStyle w:val="FirstParagraph"/>
      </w:pPr>
      <w:r>
        <w:t xml:space="preserve">用户的提问五花八门，有时很模糊，有时太复杂，有时又过于具体。如果问题本身的质量不高，那么即使我们有再好的索引和检索算法，效果也会大打折扣。“垃圾进，垃圾出”的道理在这里同样适用。因此，在检索之前，对用户的原始问题进行“翻译”或“改造”至关重要。</w:t>
      </w:r>
    </w:p>
    <w:p>
      <w:pPr>
        <w:numPr>
          <w:ilvl w:val="0"/>
          <w:numId w:val="1055"/>
        </w:numPr>
        <w:pStyle w:val="Heading4"/>
      </w:pPr>
      <w:bookmarkStart w:id="167" w:name="多查询-multi-query一个问题多种问法"/>
      <w:r>
        <w:t xml:space="preserve">多查询 (Multi-Query)：一个问题，多种问法</w:t>
      </w:r>
      <w:bookmarkEnd w:id="167"/>
    </w:p>
    <w:p>
      <w:pPr>
        <w:numPr>
          <w:ilvl w:val="0"/>
          <w:numId w:val="1000"/>
        </w:numPr>
      </w:pPr>
      <w:r>
        <w:rPr>
          <w:bCs/>
          <w:b/>
        </w:rPr>
        <w:t xml:space="preserve">核心思想</w:t>
      </w:r>
      <w:r>
        <w:t xml:space="preserve">：用户的原始提问方式，可能只是众多有效提问方式中的一种。它在向量空间中的位置，可能恰好与我们想要的文档“擦肩而过”。</w:t>
      </w:r>
    </w:p>
    <w:p>
      <w:pPr>
        <w:numPr>
          <w:ilvl w:val="0"/>
          <w:numId w:val="1000"/>
        </w:numPr>
      </w:pPr>
      <w:r>
        <w:rPr>
          <w:bCs/>
          <w:b/>
        </w:rPr>
        <w:t xml:space="preserve">解决方法</w:t>
      </w:r>
      <w:r>
        <w:t xml:space="preserve">：与其只依赖这一个问题，不如让大模型扮演一个头脑风暴的角色，从不同的角度、用不同的措辞，将原始问题改写成三到五个语义相近但略有不同的新问题。然后，我们用所有这些问题分别去数据库中进行检索，最后将所有的检索结果汇总起来，去重后提供给最终的生成模型。这就像**“广撒网”**，极大地增加了捕获到正确、关键信息的概率。</w:t>
      </w:r>
    </w:p>
    <w:p>
      <w:pPr>
        <w:numPr>
          <w:ilvl w:val="0"/>
          <w:numId w:val="1055"/>
        </w:numPr>
        <w:pStyle w:val="Heading4"/>
      </w:pPr>
      <w:bookmarkStart w:id="168" w:name="rag-fusion多查询的升级版增加了智能排序"/>
      <w:r>
        <w:t xml:space="preserve">RAG-Fusion：多查询的升级版，增加了智能排序</w:t>
      </w:r>
      <w:bookmarkEnd w:id="168"/>
    </w:p>
    <w:p>
      <w:pPr>
        <w:numPr>
          <w:ilvl w:val="0"/>
          <w:numId w:val="1000"/>
        </w:numPr>
      </w:pPr>
      <w:r>
        <w:rPr>
          <w:bCs/>
          <w:b/>
        </w:rPr>
        <w:t xml:space="preserve">核心思想</w:t>
      </w:r>
      <w:r>
        <w:t xml:space="preserve">：RAG-Fusion 在多查询的基础上，引入了一个更智能的排序机制，以提升最终文档列表的质量。</w:t>
      </w:r>
    </w:p>
    <w:p>
      <w:pPr>
        <w:numPr>
          <w:ilvl w:val="0"/>
          <w:numId w:val="1000"/>
        </w:numPr>
      </w:pPr>
      <w:r>
        <w:rPr>
          <w:bCs/>
          <w:b/>
        </w:rPr>
        <w:t xml:space="preserve">解决方法</w:t>
      </w:r>
      <w:r>
        <w:t xml:space="preserve">：它和多查询一样，也会生成多个问题并分别进行检索。不同之处在于，它会对所有检索到的文档，使用一种叫做**“倒数排序融合”（Reciprocal Rank Fusion, RRF）**的先进算法进行重新排序。这个算法能智能地综合考虑一个文档在不同检索结果列表中的排名，给出一个更权威、更合理的最终排序。简单来说，一个文档如果在多个不同的查询结果中都名列前茅，那么它在最终列表中的排名就会非常高。</w:t>
      </w:r>
    </w:p>
    <w:p>
      <w:pPr>
        <w:numPr>
          <w:ilvl w:val="0"/>
          <w:numId w:val="1055"/>
        </w:numPr>
        <w:pStyle w:val="Heading4"/>
      </w:pPr>
      <w:bookmarkStart w:id="169" w:name="分解-decomposition化繁为简逐个击破"/>
      <w:r>
        <w:t xml:space="preserve">分解 (Decomposition)：化繁为简，逐个击破</w:t>
      </w:r>
      <w:bookmarkEnd w:id="169"/>
    </w:p>
    <w:p>
      <w:pPr>
        <w:numPr>
          <w:ilvl w:val="0"/>
          <w:numId w:val="1000"/>
        </w:numPr>
      </w:pPr>
      <w:r>
        <w:rPr>
          <w:bCs/>
          <w:b/>
        </w:rPr>
        <w:t xml:space="preserve">核心思想</w:t>
      </w:r>
      <w:r>
        <w:t xml:space="preserve">：当面对一个复杂的、包含多个子任务的问题时，直接进行检索往往效果不佳。</w:t>
      </w:r>
    </w:p>
    <w:p>
      <w:pPr>
        <w:numPr>
          <w:ilvl w:val="0"/>
          <w:numId w:val="1000"/>
        </w:numPr>
      </w:pPr>
      <w:r>
        <w:rPr>
          <w:bCs/>
          <w:b/>
        </w:rPr>
        <w:t xml:space="preserve">解决方法</w:t>
      </w:r>
      <w:r>
        <w:t xml:space="preserve">：我们可以采用“</w:t>
      </w:r>
      <w:r>
        <w:rPr>
          <w:bCs/>
          <w:b/>
        </w:rPr>
        <w:t xml:space="preserve">分而治之</w:t>
      </w:r>
      <w:r>
        <w:t xml:space="preserve">”的策略。让大模型先将这个复杂问题，拆解成一系列更小、更具体的子问题。例如，对于问题“请比较 LangChain 和 LlamaIndex 在构建 RAG 应用时的主要区别”，可以拆解为：“LangChain 构建 RAG 的核心组件是什么？”、“LlamaIndex 构建 RAG 的核心组件是什么？”、“它们在数据索引方面有何不同？”等等。系统可以逐个回答这些子问题，甚至可以将前一个子问题的答案，作为回答下一个子问题的背景知识，形成一个连贯的“</w:t>
      </w:r>
      <w:r>
        <w:rPr>
          <w:bCs/>
          <w:b/>
        </w:rPr>
        <w:t xml:space="preserve">思维链（Chain of Thought）</w:t>
      </w:r>
      <w:r>
        <w:t xml:space="preserve">”，最终汇总成一个全面而深入的答案。</w:t>
      </w:r>
    </w:p>
    <w:p>
      <w:pPr>
        <w:numPr>
          <w:ilvl w:val="0"/>
          <w:numId w:val="1055"/>
        </w:numPr>
        <w:pStyle w:val="Heading4"/>
      </w:pPr>
      <w:bookmarkStart w:id="170" w:name="回退提示-step-back-prompting从具体到抽象拓宽视野"/>
      <w:r>
        <w:t xml:space="preserve">回退提示 (Step-Back Prompting)：从具体到抽象，拓宽视野</w:t>
      </w:r>
      <w:bookmarkEnd w:id="170"/>
    </w:p>
    <w:p>
      <w:pPr>
        <w:numPr>
          <w:ilvl w:val="0"/>
          <w:numId w:val="1000"/>
        </w:numPr>
      </w:pPr>
      <w:r>
        <w:rPr>
          <w:bCs/>
          <w:b/>
        </w:rPr>
        <w:t xml:space="preserve">核心思想</w:t>
      </w:r>
      <w:r>
        <w:t xml:space="preserve">：有时候，用户的问题过于具体，反而限制了检索的范围，导致找不到信息。</w:t>
      </w:r>
    </w:p>
    <w:p>
      <w:pPr>
        <w:numPr>
          <w:ilvl w:val="0"/>
          <w:numId w:val="1000"/>
        </w:numPr>
      </w:pPr>
      <w:r>
        <w:rPr>
          <w:bCs/>
          <w:b/>
        </w:rPr>
        <w:t xml:space="preserve">解决方法</w:t>
      </w:r>
      <w:r>
        <w:t xml:space="preserve">：我们可以先“</w:t>
      </w:r>
      <w:r>
        <w:rPr>
          <w:bCs/>
          <w:b/>
        </w:rPr>
        <w:t xml:space="preserve">退一步</w:t>
      </w:r>
      <w:r>
        <w:t xml:space="preserve">”，让模型根据具体问题，生成一个更宏观、更抽象的“</w:t>
      </w:r>
      <w:r>
        <w:rPr>
          <w:bCs/>
          <w:b/>
        </w:rPr>
        <w:t xml:space="preserve">上位问题</w:t>
      </w:r>
      <w:r>
        <w:t xml:space="preserve">”。例如，用户问：“爱因斯坦在哪篇论文中首次提出了质能方程 E=mc²？” 这是一个非常具体的问题。直接检索可能找不到。但如果我们先退一步，问一个更宏观的问题：“爱因斯坦在狭义相对论方面的主要贡献和关键论文有哪些？” 检索到关于他狭义相对论的综述性文档后，就很容易在其中找到那篇具体的论文和方程。最后，系统结合宏观检索结果和原始具体问题，生成精准的答案。</w:t>
      </w:r>
    </w:p>
    <w:p>
      <w:pPr>
        <w:numPr>
          <w:ilvl w:val="0"/>
          <w:numId w:val="1055"/>
        </w:numPr>
        <w:pStyle w:val="Heading4"/>
      </w:pPr>
      <w:bookmarkStart w:id="171" w:name="X151395d01455c9c230a5fff1d26bf24376df254"/>
      <w:r>
        <w:t xml:space="preserve">假想文档嵌入 (HyDE - Hypothetical Document Embeddings)：用“想象”来导航</w:t>
      </w:r>
      <w:bookmarkEnd w:id="171"/>
    </w:p>
    <w:p>
      <w:pPr>
        <w:numPr>
          <w:ilvl w:val="0"/>
          <w:numId w:val="1000"/>
        </w:numPr>
      </w:pPr>
      <w:r>
        <w:rPr>
          <w:bCs/>
          <w:b/>
        </w:rPr>
        <w:t xml:space="preserve">核心思想</w:t>
      </w:r>
      <w:r>
        <w:t xml:space="preserve">：用户的“问题”和数据库中的“文档”，在文本形式和长度上存在巨大差异（问题短小精悍，文档详细冗长），这可能导致向量匹配效果不佳。</w:t>
      </w:r>
    </w:p>
    <w:p>
      <w:pPr>
        <w:numPr>
          <w:ilvl w:val="0"/>
          <w:numId w:val="1000"/>
        </w:numPr>
      </w:pPr>
      <w:r>
        <w:rPr>
          <w:bCs/>
          <w:b/>
        </w:rPr>
        <w:t xml:space="preserve">解决方法</w:t>
      </w:r>
      <w:r>
        <w:t xml:space="preserve">：HyDE 的想法非常巧妙和反直觉。我们不直接用问题的向量去检索，而是先让大模型根据用户的问题，</w:t>
      </w:r>
      <w:r>
        <w:rPr>
          <w:bCs/>
          <w:b/>
        </w:rPr>
        <w:t xml:space="preserve">“凭空”生成一个“假想的、完美的”回答文档</w:t>
      </w:r>
      <w:r>
        <w:t xml:space="preserve">。这个假想文档在用词、风格和内容结构上，会更接近我们真实数据库中的文档。然后，我们对这个假想文档进行嵌入，用它的向量去进行相似度搜索。实践证明，用这个“理想答案”的向量去导航，往往能更精准地找到我们想要的真实文档。</w:t>
      </w:r>
    </w:p>
    <w:bookmarkEnd w:id="172"/>
    <w:bookmarkStart w:id="173" w:name="X31f6729fc26f1acf8d5e62b85ff73d0a6297011"/>
    <w:p>
      <w:pPr>
        <w:pStyle w:val="Heading3"/>
      </w:pPr>
      <w:r>
        <w:t xml:space="preserve">2. 路由 (Routing)：智能分发任务的调度中心</w:t>
      </w:r>
    </w:p>
    <w:p>
      <w:pPr>
        <w:pStyle w:val="FirstParagraph"/>
      </w:pPr>
      <w:r>
        <w:t xml:space="preserve">当我们的 RAG 系统变得复杂，连接了多个不同的数据源时——比如一个向量数据库存储着非结构化文档，一个 SQL 数据库存储着用户的交易记录——我们就需要一个智能的“</w:t>
      </w:r>
      <w:r>
        <w:rPr>
          <w:bCs/>
          <w:b/>
        </w:rPr>
        <w:t xml:space="preserve">路由</w:t>
      </w:r>
      <w:r>
        <w:t xml:space="preserve">”来决定一个进来的问题应该被分发给谁处理。</w:t>
      </w:r>
    </w:p>
    <w:p>
      <w:pPr>
        <w:numPr>
          <w:ilvl w:val="0"/>
          <w:numId w:val="1056"/>
        </w:numPr>
      </w:pPr>
      <w:r>
        <w:rPr>
          <w:bCs/>
          <w:b/>
        </w:rPr>
        <w:t xml:space="preserve">逻辑路由 (Logical Routing)</w:t>
      </w:r>
      <w:r>
        <w:t xml:space="preserve">：这种方法充分利用了大模型的“</w:t>
      </w:r>
      <w:r>
        <w:rPr>
          <w:bCs/>
          <w:b/>
        </w:rPr>
        <w:t xml:space="preserve">推理能力</w:t>
      </w:r>
      <w:r>
        <w:t xml:space="preserve">”。我们通过提示词告诉模型：“你有几个可用的工具，一个叫‘向量检索器’，它擅长回答关于产品功能和技术文档的问题；另一个叫‘SQL查询器’，它擅长回答关于销售数据和用户统计的问题。” 当用户提问时，模型会自己分析问题的意图，然后决定调用哪个工具。这通常是通过模型的“</w:t>
      </w:r>
      <w:r>
        <w:rPr>
          <w:bCs/>
          <w:b/>
        </w:rPr>
        <w:t xml:space="preserve">函数调用（Function Calling）</w:t>
      </w:r>
      <w:r>
        <w:t xml:space="preserve">”或“</w:t>
      </w:r>
      <w:r>
        <w:rPr>
          <w:bCs/>
          <w:b/>
        </w:rPr>
        <w:t xml:space="preserve">工具使用（Tool Use）</w:t>
      </w:r>
      <w:r>
        <w:t xml:space="preserve">”能力来实现的。</w:t>
      </w:r>
    </w:p>
    <w:p>
      <w:pPr>
        <w:numPr>
          <w:ilvl w:val="0"/>
          <w:numId w:val="1056"/>
        </w:numPr>
      </w:pPr>
      <w:r>
        <w:rPr>
          <w:bCs/>
          <w:b/>
        </w:rPr>
        <w:t xml:space="preserve">语义路由 (Semantic Routing)</w:t>
      </w:r>
      <w:r>
        <w:t xml:space="preserve">：这种方法利用的是“</w:t>
      </w:r>
      <w:r>
        <w:rPr>
          <w:bCs/>
          <w:b/>
        </w:rPr>
        <w:t xml:space="preserve">向量相似度</w:t>
      </w:r>
      <w:r>
        <w:t xml:space="preserve">”。我们可以为每个数据源或每个可能的任务，都创建一个简短的描述性提示词，比如“这是一个用于回答物理学相关问题的工具”或“这是一个用于闲聊的工具”。然后，我们对这些描述本身进行“嵌入”，得到它们的向量。当用户提问时，我们计算用户问题的向量与哪个工具描述的向量最相似，就将问题“路由”到对应的工具或任务上。</w:t>
      </w:r>
    </w:p>
    <w:bookmarkEnd w:id="173"/>
    <w:bookmarkStart w:id="174" w:name="Xd54e7100d84f4da908771f350c4b02a6372d957"/>
    <w:p>
      <w:pPr>
        <w:pStyle w:val="Heading3"/>
      </w:pPr>
      <w:r>
        <w:t xml:space="preserve">3. 查询构建 (Query Construction)：从人话到机器码的精准翻译官</w:t>
      </w:r>
    </w:p>
    <w:p>
      <w:pPr>
        <w:pStyle w:val="FirstParagraph"/>
      </w:pPr>
      <w:r>
        <w:t xml:space="preserve">这个环节是“路由”的下一步，它的目标是将用户的自然语言问题，转换成特定数据库能够执行的、结构化的查询语言。最经典的例子就是</w:t>
      </w:r>
      <w:r>
        <w:t xml:space="preserve"> </w:t>
      </w:r>
      <w:r>
        <w:rPr>
          <w:bCs/>
          <w:b/>
        </w:rPr>
        <w:t xml:space="preserve">Text-to-SQL</w:t>
      </w:r>
      <w:r>
        <w:t xml:space="preserve">，将“上个月销售额最高的三个产品是什么？”这样的自然语言，转换成精确的 SQL 查询语句。</w:t>
      </w:r>
    </w:p>
    <w:p>
      <w:pPr>
        <w:pStyle w:val="BodyText"/>
      </w:pPr>
      <w:r>
        <w:t xml:space="preserve">在 RAG 的世界里，一个非常常见的应用是为向量数据库的**元数据过滤（Metadata Filtering）**构建查询。比如，用户问：“</w:t>
      </w:r>
      <w:r>
        <w:rPr>
          <w:bCs/>
          <w:b/>
        </w:rPr>
        <w:t xml:space="preserve">帮我找一下 2024 年之后发布的，关于 LangChain 的，并且长度超过 10 分钟的视频。</w:t>
      </w:r>
      <w:r>
        <w:t xml:space="preserve">”</w:t>
      </w:r>
    </w:p>
    <w:p>
      <w:pPr>
        <w:pStyle w:val="BodyText"/>
      </w:pPr>
      <w:r>
        <w:t xml:space="preserve">一个强大的 RAG 系统需要能将这句话，精准地解析成类似下面这样的结构化查询：</w:t>
      </w:r>
      <w:r>
        <w:t xml:space="preserve"> </w:t>
      </w:r>
      <w:r>
        <w:rPr>
          <w:rStyle w:val="VerbatimChar"/>
        </w:rPr>
        <w:t xml:space="preserve">{ "topic": "LangChain", "publish_date": { "$gt": "2024-01-01" }, "duration_minutes": { "$gt": 10 } }</w:t>
      </w:r>
      <w:r>
        <w:t xml:space="preserve"> </w:t>
      </w:r>
      <w:r>
        <w:t xml:space="preserve">然后，用这个结构化查询去过滤元数据，再在符合条件的文档中进行语义搜索。这同样可以利用模型的函数调用能力，通过向模型提供元数据的“</w:t>
      </w:r>
      <w:r>
        <w:rPr>
          <w:bCs/>
          <w:b/>
        </w:rPr>
        <w:t xml:space="preserve">结构说明书（Schema）</w:t>
      </w:r>
      <w:r>
        <w:t xml:space="preserve">”，让模型学会自动生成这种精确的查询。</w:t>
      </w:r>
    </w:p>
    <w:bookmarkEnd w:id="174"/>
    <w:bookmarkStart w:id="178" w:name="X3fd411d3547b67029ed78e168f6abfd30da70df"/>
    <w:p>
      <w:pPr>
        <w:pStyle w:val="Heading3"/>
      </w:pPr>
      <w:r>
        <w:t xml:space="preserve">4. 索引进阶：超越简单的文本分块</w:t>
      </w:r>
    </w:p>
    <w:p>
      <w:pPr>
        <w:pStyle w:val="FirstParagraph"/>
      </w:pPr>
      <w:r>
        <w:t xml:space="preserve">传统的索引方法是简单地将文档切块后嵌入。但我们可以做得更聪明，以适应更复杂的检索需求，特别是长上下文时代的到来。</w:t>
      </w:r>
    </w:p>
    <w:p>
      <w:pPr>
        <w:numPr>
          <w:ilvl w:val="0"/>
          <w:numId w:val="1057"/>
        </w:numPr>
        <w:pStyle w:val="Heading4"/>
      </w:pPr>
      <w:bookmarkStart w:id="175" w:name="X66784fe214a761f3772c825830c56a27493fd1b"/>
      <w:r>
        <w:t xml:space="preserve">多表征索引 (Multi-representation Indexing)：检索用“简介”，生成用“全文”</w:t>
      </w:r>
      <w:bookmarkEnd w:id="175"/>
    </w:p>
    <w:p>
      <w:pPr>
        <w:numPr>
          <w:ilvl w:val="0"/>
          <w:numId w:val="1000"/>
        </w:numPr>
      </w:pPr>
      <w:r>
        <w:rPr>
          <w:bCs/>
          <w:b/>
        </w:rPr>
        <w:t xml:space="preserve">核心思想</w:t>
      </w:r>
      <w:r>
        <w:t xml:space="preserve">：我们用于</w:t>
      </w:r>
      <w:r>
        <w:rPr>
          <w:bCs/>
          <w:b/>
        </w:rPr>
        <w:t xml:space="preserve">检索的单元</w:t>
      </w:r>
      <w:r>
        <w:t xml:space="preserve">，不必与我们最终用于</w:t>
      </w:r>
      <w:r>
        <w:rPr>
          <w:bCs/>
          <w:b/>
        </w:rPr>
        <w:t xml:space="preserve">生成的单元</w:t>
      </w:r>
      <w:r>
        <w:t xml:space="preserve">完全相同。</w:t>
      </w:r>
    </w:p>
    <w:p>
      <w:pPr>
        <w:numPr>
          <w:ilvl w:val="0"/>
          <w:numId w:val="1000"/>
        </w:numPr>
      </w:pPr>
      <w:r>
        <w:rPr>
          <w:bCs/>
          <w:b/>
        </w:rPr>
        <w:t xml:space="preserve">解决方法</w:t>
      </w:r>
      <w:r>
        <w:t xml:space="preserve">：我们不再直接对切分后的文档小块进行索引。取而代之的是，我们为每一份</w:t>
      </w:r>
      <w:r>
        <w:rPr>
          <w:bCs/>
          <w:b/>
        </w:rPr>
        <w:t xml:space="preserve">完整的、原始的文档</w:t>
      </w:r>
      <w:r>
        <w:t xml:space="preserve">，利用大模型生成一个高度浓缩、包含核心关键词的</w:t>
      </w:r>
      <w:r>
        <w:rPr>
          <w:bCs/>
          <w:b/>
        </w:rPr>
        <w:t xml:space="preserve">摘要（Summary）</w:t>
      </w:r>
      <w:r>
        <w:t xml:space="preserve">。在我们的向量索引库里，我们只存储这些摘要的向量。</w:t>
      </w:r>
    </w:p>
    <w:p>
      <w:pPr>
        <w:numPr>
          <w:ilvl w:val="0"/>
          <w:numId w:val="1000"/>
        </w:numPr>
      </w:pPr>
      <w:r>
        <w:t xml:space="preserve">当检索时，我们用这个高度优化的摘要来快速、精准地定位到相关的</w:t>
      </w:r>
      <w:r>
        <w:rPr>
          <w:bCs/>
          <w:b/>
        </w:rPr>
        <w:t xml:space="preserve">完整文档</w:t>
      </w:r>
      <w:r>
        <w:t xml:space="preserve">。一旦找到，我们不再返回小片段，而是直接将</w:t>
      </w:r>
      <w:r>
        <w:rPr>
          <w:bCs/>
          <w:b/>
        </w:rPr>
        <w:t xml:space="preserve">未经切分的、完整的原始文档</w:t>
      </w:r>
      <w:r>
        <w:t xml:space="preserve">交给拥有长上下文窗口的大模型去生成答案。这样做的好处是，模型在回答问题时，拥有了最全面的上下文信息，避免了因文档切分不当而导致的关键信息丢失。</w:t>
      </w:r>
    </w:p>
    <w:p>
      <w:pPr>
        <w:numPr>
          <w:ilvl w:val="0"/>
          <w:numId w:val="1057"/>
        </w:numPr>
        <w:pStyle w:val="Heading4"/>
      </w:pPr>
      <w:bookmarkStart w:id="176" w:name="raptor构建信息的金字塔式层级索引"/>
      <w:r>
        <w:t xml:space="preserve">Raptor：构建信息的“金字塔”式层级索引</w:t>
      </w:r>
      <w:bookmarkEnd w:id="176"/>
    </w:p>
    <w:p>
      <w:pPr>
        <w:numPr>
          <w:ilvl w:val="0"/>
          <w:numId w:val="1000"/>
        </w:numPr>
      </w:pPr>
      <w:r>
        <w:rPr>
          <w:bCs/>
          <w:b/>
        </w:rPr>
        <w:t xml:space="preserve">核心思想</w:t>
      </w:r>
      <w:r>
        <w:t xml:space="preserve">：有些问题需要细节信息，而另一些问题则需要跨越多个文档的宏观洞察。我们需要一个能够同时满足这两种需求的索引结构。</w:t>
      </w:r>
    </w:p>
    <w:p>
      <w:pPr>
        <w:numPr>
          <w:ilvl w:val="0"/>
          <w:numId w:val="1000"/>
        </w:numPr>
      </w:pPr>
      <w:r>
        <w:rPr>
          <w:bCs/>
          <w:b/>
        </w:rPr>
        <w:t xml:space="preserve">解决方法</w:t>
      </w:r>
      <w:r>
        <w:t xml:space="preserve">：Raptor 是一种创新的</w:t>
      </w:r>
      <w:r>
        <w:rPr>
          <w:bCs/>
          <w:b/>
        </w:rPr>
        <w:t xml:space="preserve">分层索引</w:t>
      </w:r>
      <w:r>
        <w:t xml:space="preserve">技术。它的构建过程如下：</w:t>
      </w:r>
    </w:p>
    <w:p>
      <w:pPr>
        <w:numPr>
          <w:ilvl w:val="1"/>
          <w:numId w:val="1058"/>
        </w:numPr>
        <w:pStyle w:val="Compact"/>
      </w:pPr>
      <w:r>
        <w:t xml:space="preserve">将所有原始文档（或文档块）视为金字塔的</w:t>
      </w:r>
      <w:r>
        <w:rPr>
          <w:bCs/>
          <w:b/>
        </w:rPr>
        <w:t xml:space="preserve">底层</w:t>
      </w:r>
      <w:r>
        <w:t xml:space="preserve">。</w:t>
      </w:r>
    </w:p>
    <w:p>
      <w:pPr>
        <w:numPr>
          <w:ilvl w:val="1"/>
          <w:numId w:val="1058"/>
        </w:numPr>
        <w:pStyle w:val="Compact"/>
      </w:pPr>
      <w:r>
        <w:t xml:space="preserve">通过聚类算法，将语义上相似的文档分组。</w:t>
      </w:r>
    </w:p>
    <w:p>
      <w:pPr>
        <w:numPr>
          <w:ilvl w:val="1"/>
          <w:numId w:val="1058"/>
        </w:numPr>
        <w:pStyle w:val="Compact"/>
      </w:pPr>
      <w:r>
        <w:t xml:space="preserve">为每一个分组，利用大模型生成一个更高层次的、概括性的</w:t>
      </w:r>
      <w:r>
        <w:rPr>
          <w:bCs/>
          <w:b/>
        </w:rPr>
        <w:t xml:space="preserve">摘要</w:t>
      </w:r>
      <w:r>
        <w:t xml:space="preserve">。</w:t>
      </w:r>
    </w:p>
    <w:p>
      <w:pPr>
        <w:numPr>
          <w:ilvl w:val="1"/>
          <w:numId w:val="1058"/>
        </w:numPr>
        <w:pStyle w:val="Compact"/>
      </w:pPr>
      <w:r>
        <w:t xml:space="preserve">不断重复这个过程，对摘要再进行聚类和总结，形成更高层次的摘要，直到最后只剩一个概括了所有文档的</w:t>
      </w:r>
      <w:r>
        <w:rPr>
          <w:bCs/>
          <w:b/>
        </w:rPr>
        <w:t xml:space="preserve">顶层摘要</w:t>
      </w:r>
      <w:r>
        <w:t xml:space="preserve">。</w:t>
      </w:r>
    </w:p>
    <w:p>
      <w:pPr>
        <w:numPr>
          <w:ilvl w:val="0"/>
          <w:numId w:val="1000"/>
        </w:numPr>
      </w:pPr>
      <w:r>
        <w:t xml:space="preserve">最终，我们把所有这些层级的文档块和摘要（从最底层的具体信息到最顶层的宏观概括）</w:t>
      </w:r>
      <w:r>
        <w:rPr>
          <w:bCs/>
          <w:b/>
        </w:rPr>
        <w:t xml:space="preserve">全部</w:t>
      </w:r>
      <w:r>
        <w:t xml:space="preserve">放进同一个向量索引库里。这样，如果用户问一个细节问题，系统就能匹配到底层的具体文档；如果用户问一个需要综合多个文档信息的宏观问题，系统就能匹配到更高层级的摘要。这极大地提升了系统对不同粒度问题的覆盖和理解能力。</w:t>
      </w:r>
    </w:p>
    <w:p>
      <w:pPr>
        <w:numPr>
          <w:ilvl w:val="0"/>
          <w:numId w:val="1057"/>
        </w:numPr>
        <w:pStyle w:val="Heading4"/>
      </w:pPr>
      <w:bookmarkStart w:id="177" w:name="colbert-语境化后期交互更精细的词级匹配"/>
      <w:r>
        <w:t xml:space="preserve">ColBERT (语境化后期交互)：更精细的词级匹配</w:t>
      </w:r>
      <w:bookmarkEnd w:id="177"/>
    </w:p>
    <w:p>
      <w:pPr>
        <w:numPr>
          <w:ilvl w:val="0"/>
          <w:numId w:val="1000"/>
        </w:numPr>
      </w:pPr>
      <w:r>
        <w:rPr>
          <w:bCs/>
          <w:b/>
        </w:rPr>
        <w:t xml:space="preserve">核心思想</w:t>
      </w:r>
      <w:r>
        <w:t xml:space="preserve">：将一个长文档压缩成单个向量，可能会丢失太多细节。ColBERT 提出了一种更精细的匹配方式。</w:t>
      </w:r>
    </w:p>
    <w:p>
      <w:pPr>
        <w:numPr>
          <w:ilvl w:val="0"/>
          <w:numId w:val="1000"/>
        </w:numPr>
      </w:pPr>
      <w:r>
        <w:rPr>
          <w:bCs/>
          <w:b/>
        </w:rPr>
        <w:t xml:space="preserve">解决方法</w:t>
      </w:r>
      <w:r>
        <w:t xml:space="preserve">：传统的嵌入方法是为整个文档或文档块生成一个向量（所谓的“密集向量”）。而 ColBERT 不同，它为</w:t>
      </w:r>
      <w:r>
        <w:rPr>
          <w:bCs/>
          <w:b/>
        </w:rPr>
        <w:t xml:space="preserve">文档中的每一个词（token）</w:t>
      </w:r>
      <w:r>
        <w:rPr>
          <w:bCs/>
          <w:b/>
          <w:bCs/>
          <w:b/>
        </w:rPr>
        <w:t xml:space="preserve">都生成一个独立的、语境化的向量。在检索时，它也是为</w:t>
      </w:r>
      <w:r>
        <w:rPr>
          <w:bCs/>
          <w:b/>
        </w:rPr>
        <w:t xml:space="preserve">查询中的每一个词</w:t>
      </w:r>
      <w:r>
        <w:t xml:space="preserve">生成一个向量。然后，它通过计算查询中的每个词与文档中所有词的最大相似度，并将其累加，来得到最终的相关性分数。这种“</w:t>
      </w:r>
      <w:r>
        <w:rPr>
          <w:bCs/>
          <w:b/>
        </w:rPr>
        <w:t xml:space="preserve">后期交互</w:t>
      </w:r>
      <w:r>
        <w:t xml:space="preserve">”的模式，允许更细粒度的词级匹配，据报道在某些基准测试中表现非常出色。</w:t>
      </w:r>
    </w:p>
    <w:bookmarkEnd w:id="178"/>
    <w:bookmarkStart w:id="179" w:name="X8c27e833c0132a7df97233440d9c95234d972e0"/>
    <w:p>
      <w:pPr>
        <w:pStyle w:val="Heading3"/>
      </w:pPr>
      <w:r>
        <w:t xml:space="preserve">5. 主动式 RAG：让 RAG 系统拥有思考、评估和修正的能力</w:t>
      </w:r>
    </w:p>
    <w:p>
      <w:pPr>
        <w:pStyle w:val="FirstParagraph"/>
      </w:pPr>
      <w:r>
        <w:t xml:space="preserve">传统的 RAG 流程像一条单向的、线性的传送带，一步接一步，直到终点。但更高级的“</w:t>
      </w:r>
      <w:r>
        <w:rPr>
          <w:bCs/>
          <w:b/>
        </w:rPr>
        <w:t xml:space="preserve">主动式 RAG（Active RAG）</w:t>
      </w:r>
      <w:r>
        <w:t xml:space="preserve">”则像一个拥有大脑和神经系统的智能体，它能够在流程中进行</w:t>
      </w:r>
      <w:r>
        <w:rPr>
          <w:bCs/>
          <w:b/>
        </w:rPr>
        <w:t xml:space="preserve">思考、检查、判断和修正</w:t>
      </w:r>
      <w:r>
        <w:t xml:space="preserve">。</w:t>
      </w:r>
    </w:p>
    <w:p>
      <w:pPr>
        <w:pStyle w:val="BodyText"/>
      </w:pPr>
      <w:r>
        <w:rPr>
          <w:bCs/>
          <w:b/>
        </w:rPr>
        <w:t xml:space="preserve">LangGraph</w:t>
      </w:r>
      <w:r>
        <w:t xml:space="preserve"> </w:t>
      </w:r>
      <w:r>
        <w:t xml:space="preserve">是 LangChain 生态中一个强大的库，它非常适合构建这种复杂的、带有逻辑判断和循环的流程。我们可以把 RAG 流程从一个简单的“</w:t>
      </w:r>
      <w:r>
        <w:rPr>
          <w:bCs/>
          <w:b/>
        </w:rPr>
        <w:t xml:space="preserve">链（Chain）</w:t>
      </w:r>
      <w:r>
        <w:t xml:space="preserve">”升级为一个拥有节点和边的“</w:t>
      </w:r>
      <w:r>
        <w:rPr>
          <w:bCs/>
          <w:b/>
        </w:rPr>
        <w:t xml:space="preserve">图（Graph）</w:t>
      </w:r>
      <w:r>
        <w:t xml:space="preserve">”或“</w:t>
      </w:r>
      <w:r>
        <w:rPr>
          <w:bCs/>
          <w:b/>
        </w:rPr>
        <w:t xml:space="preserve">状态机（State Machine）</w:t>
      </w:r>
      <w:r>
        <w:t xml:space="preserve">”。</w:t>
      </w:r>
    </w:p>
    <w:p>
      <w:pPr>
        <w:pStyle w:val="BodyText"/>
      </w:pPr>
      <w:r>
        <w:t xml:space="preserve">以一个名为</w:t>
      </w:r>
      <w:r>
        <w:t xml:space="preserve"> </w:t>
      </w:r>
      <w:r>
        <w:rPr>
          <w:bCs/>
          <w:b/>
        </w:rPr>
        <w:t xml:space="preserve">Corrective RAG (CRAG)</w:t>
      </w:r>
      <w:r>
        <w:t xml:space="preserve"> </w:t>
      </w:r>
      <w:r>
        <w:t xml:space="preserve">的先进方法为例，它的工作流程是这样的：</w:t>
      </w:r>
    </w:p>
    <w:p>
      <w:pPr>
        <w:numPr>
          <w:ilvl w:val="0"/>
          <w:numId w:val="1059"/>
        </w:numPr>
        <w:pStyle w:val="Compact"/>
      </w:pPr>
      <w:r>
        <w:rPr>
          <w:bCs/>
          <w:b/>
        </w:rPr>
        <w:t xml:space="preserve">检索</w:t>
      </w:r>
      <w:r>
        <w:t xml:space="preserve">：和普通 RAG 一样，首先从内部向量数据库中检索文档。</w:t>
      </w:r>
    </w:p>
    <w:p>
      <w:pPr>
        <w:numPr>
          <w:ilvl w:val="0"/>
          <w:numId w:val="1059"/>
        </w:numPr>
        <w:pStyle w:val="Compact"/>
      </w:pPr>
      <w:r>
        <w:rPr>
          <w:bCs/>
          <w:b/>
        </w:rPr>
        <w:t xml:space="preserve">评估相关性</w:t>
      </w:r>
      <w:r>
        <w:t xml:space="preserve">：增加一个“</w:t>
      </w:r>
      <w:r>
        <w:rPr>
          <w:bCs/>
          <w:b/>
        </w:rPr>
        <w:t xml:space="preserve">评估节点</w:t>
      </w:r>
      <w:r>
        <w:t xml:space="preserve">”。让一个轻量级的大模型来判断，检索到的每一份文档与用户问题的相关性，并给出一个“相关”或“不相关”的标签。</w:t>
      </w:r>
    </w:p>
    <w:p>
      <w:pPr>
        <w:numPr>
          <w:ilvl w:val="0"/>
          <w:numId w:val="1059"/>
        </w:numPr>
        <w:pStyle w:val="Compact"/>
      </w:pPr>
      <w:r>
        <w:rPr>
          <w:bCs/>
          <w:b/>
        </w:rPr>
        <w:t xml:space="preserve">条件路由（核心）</w:t>
      </w:r>
      <w:r>
        <w:t xml:space="preserve">：</w:t>
      </w:r>
    </w:p>
    <w:p>
      <w:pPr>
        <w:numPr>
          <w:ilvl w:val="1"/>
          <w:numId w:val="1060"/>
        </w:numPr>
        <w:pStyle w:val="Compact"/>
      </w:pPr>
      <w:r>
        <w:rPr>
          <w:bCs/>
          <w:b/>
        </w:rPr>
        <w:t xml:space="preserve">如果</w:t>
      </w:r>
      <w:r>
        <w:t xml:space="preserve">大部分文档都被评估为“相关”，那么流程就正常继续，进入“生成答案”的步骤。</w:t>
      </w:r>
    </w:p>
    <w:p>
      <w:pPr>
        <w:numPr>
          <w:ilvl w:val="1"/>
          <w:numId w:val="1060"/>
        </w:numPr>
        <w:pStyle w:val="Compact"/>
      </w:pPr>
      <w:r>
        <w:rPr>
          <w:bCs/>
          <w:b/>
        </w:rPr>
        <w:t xml:space="preserve">如果</w:t>
      </w:r>
      <w:r>
        <w:t xml:space="preserve">大部分文档都被评估为“不相关”或“模糊”，系统就认为内部知识库可能无法很好地回答这个问题。此时，它会</w:t>
      </w:r>
      <w:r>
        <w:rPr>
          <w:bCs/>
          <w:b/>
        </w:rPr>
        <w:t xml:space="preserve">触发一个备用方案</w:t>
      </w:r>
      <w:r>
        <w:t xml:space="preserve">，比如启动</w:t>
      </w:r>
      <w:r>
        <w:t xml:space="preserve"> </w:t>
      </w:r>
      <w:r>
        <w:rPr>
          <w:bCs/>
          <w:b/>
        </w:rPr>
        <w:t xml:space="preserve">Web 搜索</w:t>
      </w:r>
      <w:r>
        <w:t xml:space="preserve">，去互联网上查找最新的、更广泛的信息。</w:t>
      </w:r>
    </w:p>
    <w:p>
      <w:pPr>
        <w:numPr>
          <w:ilvl w:val="0"/>
          <w:numId w:val="1059"/>
        </w:numPr>
        <w:pStyle w:val="Compact"/>
      </w:pPr>
      <w:r>
        <w:rPr>
          <w:bCs/>
          <w:b/>
        </w:rPr>
        <w:t xml:space="preserve">知识提炼与生成</w:t>
      </w:r>
      <w:r>
        <w:t xml:space="preserve">：将内部检索到的相关文档（如果有的话）和外部 Web 搜索的结果进行整合和提炼，再将这些最优质的信息交给大模型，生成最终的答案。</w:t>
      </w:r>
    </w:p>
    <w:p>
      <w:pPr>
        <w:pStyle w:val="FirstParagraph"/>
      </w:pPr>
      <w:r>
        <w:t xml:space="preserve">这种带有</w:t>
      </w:r>
      <w:r>
        <w:rPr>
          <w:bCs/>
          <w:b/>
        </w:rPr>
        <w:t xml:space="preserve">评估、判断和自适应回退机制</w:t>
      </w:r>
      <w:r>
        <w:t xml:space="preserve">的流程，让 RAG 系统变得更加鲁棒和智能。它不仅能回答知识库内的问题，还能在知识库不足时，优雅地寻求外部帮助，而不是简单地回答“我不知道”或生成错误信息。</w:t>
      </w:r>
    </w:p>
    <w:p>
      <w:r>
        <w:pict>
          <v:rect style="width:0;height:1.5pt" o:hralign="center" o:hrstd="t" o:hr="t"/>
        </w:pict>
      </w:r>
    </w:p>
    <w:bookmarkEnd w:id="179"/>
    <w:bookmarkEnd w:id="180"/>
    <w:bookmarkStart w:id="181" w:name="终章rag-已死不它正在重生"/>
    <w:p>
      <w:pPr>
        <w:pStyle w:val="Heading2"/>
      </w:pPr>
      <w:r>
        <w:t xml:space="preserve">终章：RAG 已死？不，它正在重生</w:t>
      </w:r>
    </w:p>
    <w:p>
      <w:pPr>
        <w:pStyle w:val="FirstParagraph"/>
      </w:pPr>
      <w:r>
        <w:t xml:space="preserve">随着大模型的上下文窗口从几千扩展到百万级别，一个响亮的问题出现了：“</w:t>
      </w:r>
      <w:r>
        <w:rPr>
          <w:bCs/>
          <w:b/>
        </w:rPr>
        <w:t xml:space="preserve">我们还需要 RAG 吗？为什么不直接把所有文档都一次性塞给模型呢？</w:t>
      </w:r>
      <w:r>
        <w:t xml:space="preserve">” 这就是所谓的“</w:t>
      </w:r>
      <w:r>
        <w:rPr>
          <w:bCs/>
          <w:b/>
        </w:rPr>
        <w:t xml:space="preserve">上下文填充（Context Stuffing）</w:t>
      </w:r>
      <w:r>
        <w:t xml:space="preserve">”策略。</w:t>
      </w:r>
    </w:p>
    <w:p>
      <w:pPr>
        <w:pStyle w:val="BodyText"/>
      </w:pPr>
      <w:r>
        <w:t xml:space="preserve">为了回答这个问题，我们进行了一项压力测试，它比经典的“大海捞针（Needle in a Haystack）”测试更进一步，我们称之为“</w:t>
      </w:r>
      <w:r>
        <w:rPr>
          <w:bCs/>
          <w:b/>
        </w:rPr>
        <w:t xml:space="preserve">多针测试（Multi-needle in a haystack）</w:t>
      </w:r>
      <w:r>
        <w:t xml:space="preserve">”。我们把多个互不相关的事实（“针”）分散地隐藏在一篇极长的文本（“草堆”）中，然后考察模型能否将它们全部、准确地找出来。</w:t>
      </w:r>
    </w:p>
    <w:p>
      <w:pPr>
        <w:pStyle w:val="BodyText"/>
      </w:pPr>
      <w:r>
        <w:rPr>
          <w:bCs/>
          <w:b/>
        </w:rPr>
        <w:t xml:space="preserve">我们的测试结果揭示了“上下文填充”策略的几个严峻挑战：</w:t>
      </w:r>
    </w:p>
    <w:p>
      <w:pPr>
        <w:numPr>
          <w:ilvl w:val="0"/>
          <w:numId w:val="1061"/>
        </w:numPr>
        <w:pStyle w:val="Compact"/>
      </w:pPr>
      <w:r>
        <w:rPr>
          <w:bCs/>
          <w:b/>
        </w:rPr>
        <w:t xml:space="preserve">事实越多，性能越差</w:t>
      </w:r>
      <w:r>
        <w:t xml:space="preserve">：当需要从长文本中找回的事实数量增加时（从 1 个增加到 10 个），模型的召回率显著下降。</w:t>
      </w:r>
    </w:p>
    <w:p>
      <w:pPr>
        <w:numPr>
          <w:ilvl w:val="0"/>
          <w:numId w:val="1061"/>
        </w:numPr>
        <w:pStyle w:val="Compact"/>
      </w:pPr>
      <w:r>
        <w:rPr>
          <w:bCs/>
          <w:b/>
        </w:rPr>
        <w:t xml:space="preserve">推理比检索更难</w:t>
      </w:r>
      <w:r>
        <w:t xml:space="preserve">：如果不仅要求模型找出事实，还要求它基于这些事实进行一步简单的推理（比如返回每个成分的首字母），性能会进一步恶化。</w:t>
      </w:r>
    </w:p>
    <w:p>
      <w:pPr>
        <w:numPr>
          <w:ilvl w:val="0"/>
          <w:numId w:val="1061"/>
        </w:numPr>
        <w:pStyle w:val="Compact"/>
      </w:pPr>
      <w:r>
        <w:rPr>
          <w:bCs/>
          <w:b/>
        </w:rPr>
        <w:t xml:space="preserve">存在“迷失在中间（Lost in the middle）”效应</w:t>
      </w:r>
      <w:r>
        <w:t xml:space="preserve">：模型似乎存在一种“</w:t>
      </w:r>
      <w:r>
        <w:rPr>
          <w:bCs/>
          <w:b/>
        </w:rPr>
        <w:t xml:space="preserve">近因偏见（Recency Bias）</w:t>
      </w:r>
      <w:r>
        <w:t xml:space="preserve">”。它更容易记住和检索到文本末尾的信息，而对于文本开头或中间部分的信息，则有很高的概率会“忘记”或忽略掉。</w:t>
      </w:r>
    </w:p>
    <w:p>
      <w:pPr>
        <w:pStyle w:val="FirstParagraph"/>
      </w:pPr>
      <w:r>
        <w:rPr>
          <w:bCs/>
          <w:b/>
        </w:rPr>
        <w:t xml:space="preserve">结论是：</w:t>
      </w:r>
      <w:r>
        <w:t xml:space="preserve"> </w:t>
      </w:r>
      <w:r>
        <w:t xml:space="preserve">简单粗暴地将所有文档都塞进上下文，不仅</w:t>
      </w:r>
      <w:r>
        <w:rPr>
          <w:bCs/>
          <w:b/>
        </w:rPr>
        <w:t xml:space="preserve">成本高昂、延迟极高</w:t>
      </w:r>
      <w:r>
        <w:t xml:space="preserve">，而且在检索的</w:t>
      </w:r>
      <w:r>
        <w:rPr>
          <w:bCs/>
          <w:b/>
        </w:rPr>
        <w:t xml:space="preserve">可靠性上毫无保障</w:t>
      </w:r>
      <w:r>
        <w:t xml:space="preserve">。它是一种脆弱且不负责任的策略。</w:t>
      </w:r>
    </w:p>
    <w:p>
      <w:pPr>
        <w:pStyle w:val="BodyText"/>
      </w:pPr>
      <w:r>
        <w:t xml:space="preserve">所以，我们得出的最终答案是：</w:t>
      </w:r>
      <w:r>
        <w:t xml:space="preserve"> </w:t>
      </w:r>
      <w:r>
        <w:rPr>
          <w:bCs/>
          <w:b/>
        </w:rPr>
        <w:t xml:space="preserve">RAG 不会死，但它正在以前所未有的方式重生和进化。</w:t>
      </w:r>
    </w:p>
    <w:p>
      <w:pPr>
        <w:pStyle w:val="BodyText"/>
      </w:pPr>
      <w:r>
        <w:t xml:space="preserve">未来的 RAG，或者说下一代 RAG 系统，将会呈现出以下几个鲜明的特征：</w:t>
      </w:r>
    </w:p>
    <w:p>
      <w:pPr>
        <w:numPr>
          <w:ilvl w:val="0"/>
          <w:numId w:val="1062"/>
        </w:numPr>
      </w:pPr>
      <w:r>
        <w:rPr>
          <w:bCs/>
          <w:b/>
        </w:rPr>
        <w:t xml:space="preserve">以文档为中心，而非以分块为中心</w:t>
      </w:r>
      <w:r>
        <w:t xml:space="preserve">：随着长上下文模型的普及，我们不再需要过度纠结于如何完美地切分文档。未来的趋势是操作和检索</w:t>
      </w:r>
      <w:r>
        <w:rPr>
          <w:bCs/>
          <w:b/>
        </w:rPr>
        <w:t xml:space="preserve">完整的文档</w:t>
      </w:r>
      <w:r>
        <w:t xml:space="preserve">，让模型自己去理解和消化全部上下文。</w:t>
      </w:r>
    </w:p>
    <w:p>
      <w:pPr>
        <w:numPr>
          <w:ilvl w:val="0"/>
          <w:numId w:val="1062"/>
        </w:numPr>
      </w:pPr>
      <w:r>
        <w:rPr>
          <w:bCs/>
          <w:b/>
        </w:rPr>
        <w:t xml:space="preserve">更智能的、分层化的索引策略</w:t>
      </w:r>
      <w:r>
        <w:t xml:space="preserve">：像</w:t>
      </w:r>
      <w:r>
        <w:rPr>
          <w:bCs/>
          <w:b/>
        </w:rPr>
        <w:t xml:space="preserve">多表征索引</w:t>
      </w:r>
      <w:r>
        <w:t xml:space="preserve">和</w:t>
      </w:r>
      <w:r>
        <w:t xml:space="preserve"> </w:t>
      </w:r>
      <w:r>
        <w:rPr>
          <w:bCs/>
          <w:b/>
        </w:rPr>
        <w:t xml:space="preserve">Raptor</w:t>
      </w:r>
      <w:r>
        <w:t xml:space="preserve"> </w:t>
      </w:r>
      <w:r>
        <w:t xml:space="preserve">这样的技术会变得更加主流。它们天生就是为处理和检索完整文档而设计的，能够更好地平衡检索效率和信息完整性。</w:t>
      </w:r>
    </w:p>
    <w:p>
      <w:pPr>
        <w:numPr>
          <w:ilvl w:val="0"/>
          <w:numId w:val="1062"/>
        </w:numPr>
      </w:pPr>
      <w:r>
        <w:rPr>
          <w:bCs/>
          <w:b/>
        </w:rPr>
        <w:t xml:space="preserve">无处不在的“推理与反馈循环”</w:t>
      </w:r>
      <w:r>
        <w:t xml:space="preserve">：RAG 系统将不再是线性的。它会内置更多的检查、评估和反馈循环，就像我们之前讨论的“主动式 RAG”。系统会在检索后评估相关性，在生成后检查幻觉，在需要时自动触发 Web 搜索……它会变得更加“自反”和智能。</w:t>
      </w:r>
    </w:p>
    <w:p>
      <w:pPr>
        <w:pStyle w:val="FirstParagraph"/>
      </w:pPr>
      <w:r>
        <w:t xml:space="preserve">总而言之，我们正在从一个简单的“提示-响应”模式，大步迈向一个更复杂的“</w:t>
      </w:r>
      <w:r>
        <w:rPr>
          <w:bCs/>
          <w:b/>
        </w:rPr>
        <w:t xml:space="preserve">流程工程（Flow Engineering）</w:t>
      </w:r>
      <w:r>
        <w:t xml:space="preserve">”时代。在这个新时代，RAG 作为连接大模型强大智能与我们海量私有数据的核心桥梁，其重要性非但没有减弱，反而将以一种更高级、更智能、更可靠的形态，继续扮演着不可或缺的关键角色。</w:t>
      </w:r>
    </w:p>
    <w:p>
      <w:pPr>
        <w:pStyle w:val="BodyText"/>
      </w:pPr>
      <w:r>
        <w:t xml:space="preserve">希望这次的分享对大家有所启发。谢谢！</w:t>
      </w:r>
    </w:p>
    <w:bookmarkEnd w:id="181"/>
    <w:bookmarkEnd w:id="182"/>
    <w:sectPr w:rsidR="007C7E3F" w:rsidRPr="00341BAA">
      <w:pgSz w:h="16838" w:w="11906"/>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7B526389"/>
    <w:multiLevelType w:val="singleLevel"/>
    <w:tmpl w:val="7B526389"/>
    <w:lvl w:ilvl="0">
      <w:start w:val="1"/>
      <w:numFmt w:val="decimal"/>
      <w:suff w:val="space"/>
      <w:lvlText w:val="%1."/>
      <w:lvlJc w:val="left"/>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1270966042"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HorizontalSpacing w:val="360"/>
  <w:savePreviewPicture/>
  <w:rsids>
  </w:rsids>
  <w:clrSchemeMapping w:accent1="accent1" w:accent2="accent2" w:accent3="accent3" w:accent4="accent4" w:accent5="accent5" w:accent6="accent6" w:bg1="light1" w:bg2="light2" w:followedHyperlink="followedHyperlink" w:hyperlink="hyperlink" w:t1="dark1" w:t2="dark2"/>
  <w:zoom w:percent="140"/>
  <w:embedSystemFonts/>
  <w:proofState w:grammar="clean"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lsdException w:name="heading 2" w:qFormat="1" w:unhideWhenUsed="1"/>
    <w:lsdException w:name="heading 3" w:qFormat="1" w:unhideWhenUsed="1"/>
    <w:lsdException w:name="heading 4" w:qFormat="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val="0"/>
      <w:jc w:val="both"/>
    </w:pPr>
    <w:rPr>
      <w:kern w:val="2"/>
      <w:sz w:val="21"/>
      <w:szCs w:val="24"/>
    </w:rPr>
  </w:style>
  <w:style w:styleId="Heading1" w:type="paragraph">
    <w:name w:val="heading 1"/>
    <w:basedOn w:val="Normal"/>
    <w:next w:val="Normal"/>
    <w:qFormat/>
    <w:pPr>
      <w:keepNext/>
      <w:keepLines/>
      <w:spacing w:after="330" w:before="340" w:line="576" w:lineRule="auto"/>
      <w:outlineLvl w:val="0"/>
    </w:pPr>
    <w:rPr>
      <w:b/>
      <w:kern w:val="44"/>
      <w:sz w:val="44"/>
    </w:rPr>
  </w:style>
  <w:style w:styleId="Heading2" w:type="paragraph">
    <w:name w:val="heading 2"/>
    <w:basedOn w:val="Normal"/>
    <w:next w:val="Normal"/>
    <w:link w:val="Heading2Char"/>
    <w:unhideWhenUsed/>
    <w:qFormat/>
    <w:pPr>
      <w:keepNext/>
      <w:keepLines/>
      <w:spacing w:after="260" w:before="260" w:line="413" w:lineRule="auto"/>
      <w:outlineLvl w:val="1"/>
    </w:pPr>
    <w:rPr>
      <w:rFonts w:ascii="Arial" w:eastAsia="SimHei" w:hAnsi="Arial"/>
      <w:b/>
      <w:sz w:val="32"/>
    </w:rPr>
  </w:style>
  <w:style w:styleId="Heading3" w:type="paragraph">
    <w:name w:val="heading 3"/>
    <w:basedOn w:val="Normal"/>
    <w:next w:val="Normal"/>
    <w:link w:val="Heading3Char"/>
    <w:unhideWhenUsed/>
    <w:qFormat/>
    <w:pPr>
      <w:keepNext/>
      <w:keepLines/>
      <w:spacing w:after="260" w:before="260" w:line="413" w:lineRule="auto"/>
      <w:outlineLvl w:val="2"/>
    </w:pPr>
    <w:rPr>
      <w:b/>
      <w:sz w:val="32"/>
    </w:rPr>
  </w:style>
  <w:style w:styleId="Heading4" w:type="paragraph">
    <w:name w:val="heading 4"/>
    <w:basedOn w:val="Normal"/>
    <w:next w:val="Normal"/>
    <w:unhideWhenUsed/>
    <w:qFormat/>
    <w:pPr>
      <w:keepNext/>
      <w:keepLines/>
      <w:spacing w:after="290" w:before="280" w:line="372" w:lineRule="auto"/>
      <w:outlineLvl w:val="3"/>
    </w:pPr>
    <w:rPr>
      <w:rFonts w:ascii="Arial" w:eastAsia="SimHei" w:hAnsi="Arial"/>
      <w:b/>
      <w:sz w:val="2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3Char" w:type="character">
    <w:name w:val="Heading 3 Char"/>
    <w:link w:val="Heading3"/>
    <w:rPr>
      <w:b/>
      <w:sz w:val="32"/>
    </w:rPr>
  </w:style>
  <w:style w:customStyle="1" w:styleId="Heading2Char" w:type="character">
    <w:name w:val="Heading 2 Char"/>
    <w:basedOn w:val="DefaultParagraphFont"/>
    <w:link w:val="Heading2"/>
    <w:rsid w:val="007C7E3F"/>
    <w:rPr>
      <w:rFonts w:ascii="Arial" w:eastAsia="SimHei" w:hAnsi="Arial"/>
      <w:b/>
      <w:kern w:val="2"/>
      <w:sz w:val="32"/>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建达文书解析工具_基础版功能介绍.dotx</Template>
  <TotalTime>0</TotalTime>
  <Pages>7</Pages>
  <Words>112</Words>
  <Characters>639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2025-06-26T09:52:51Z</dcterms:created>
  <dcterms:modified xsi:type="dcterms:W3CDTF">2025-06-26T09:52:51Z</dcterms:modified>
</cp:coreProperties>
</file>

<file path=docProps/custom.xml><?xml version="1.0" encoding="utf-8"?>
<Properties xmlns="http://schemas.openxmlformats.org/officeDocument/2006/custom-properties" xmlns:vt="http://schemas.openxmlformats.org/officeDocument/2006/docPropsVTypes"/>
</file>